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8" w:displacedByCustomXml="next"/>
    <w:bookmarkStart w:id="1" w:name="_Toc169424237" w:displacedByCustomXml="next"/>
    <w:sdt>
      <w:sdtPr>
        <w:rPr>
          <w:rFonts w:ascii="Times New Roman" w:eastAsia="Times New Roman" w:hAnsi="Times New Roman" w:cs="Times New Roman"/>
          <w:sz w:val="26"/>
          <w:szCs w:val="24"/>
        </w:rPr>
        <w:id w:val="149185800"/>
        <w:docPartObj>
          <w:docPartGallery w:val="Cover Pages"/>
          <w:docPartUnique/>
        </w:docPartObj>
      </w:sdtPr>
      <w:sdtEndPr/>
      <w:sdtContent>
        <w:p w14:paraId="001956FC" w14:textId="34F06966" w:rsidR="00554D3D" w:rsidRPr="004D54AB" w:rsidRDefault="00554D3D" w:rsidP="00591D31">
          <w:pPr>
            <w:pStyle w:val="NoSpacing"/>
            <w:spacing w:after="240" w:line="360" w:lineRule="auto"/>
            <w:rPr>
              <w:rFonts w:ascii="Times New Roman" w:eastAsia="Times New Roman" w:hAnsi="Times New Roman" w:cs="Times New Roman"/>
              <w:sz w:val="26"/>
              <w:szCs w:val="24"/>
            </w:rPr>
          </w:pPr>
          <w:r w:rsidRPr="004D54AB">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C5FEFC" wp14:editId="55A707A0">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C1FBC15" w14:textId="77777777" w:rsidR="003100C0" w:rsidRPr="00484E67" w:rsidRDefault="003100C0" w:rsidP="00484E67">
                                <w:pPr>
                                  <w:spacing w:before="0" w:line="240" w:lineRule="auto"/>
                                  <w:ind w:firstLine="562"/>
                                  <w:jc w:val="center"/>
                                  <w:rPr>
                                    <w:b/>
                                    <w:sz w:val="32"/>
                                    <w:szCs w:val="32"/>
                                  </w:rPr>
                                </w:pPr>
                                <w:r w:rsidRPr="00484E67">
                                  <w:rPr>
                                    <w:b/>
                                    <w:sz w:val="32"/>
                                    <w:szCs w:val="32"/>
                                  </w:rPr>
                                  <w:t>BỘ CÔNG THƯƠNG</w:t>
                                </w:r>
                              </w:p>
                              <w:p w14:paraId="587F30DE" w14:textId="77777777" w:rsidR="003100C0" w:rsidRPr="00484E67" w:rsidRDefault="003100C0"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5FEFC" id="Rectangle 1" o:spid="_x0000_s1026" style="position:absolute;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14:paraId="2C1FBC15" w14:textId="77777777" w:rsidR="003100C0" w:rsidRPr="00484E67" w:rsidRDefault="003100C0" w:rsidP="00484E67">
                          <w:pPr>
                            <w:spacing w:before="0" w:line="240" w:lineRule="auto"/>
                            <w:ind w:firstLine="562"/>
                            <w:jc w:val="center"/>
                            <w:rPr>
                              <w:b/>
                              <w:sz w:val="32"/>
                              <w:szCs w:val="32"/>
                            </w:rPr>
                          </w:pPr>
                          <w:r w:rsidRPr="00484E67">
                            <w:rPr>
                              <w:b/>
                              <w:sz w:val="32"/>
                              <w:szCs w:val="32"/>
                            </w:rPr>
                            <w:t>BỘ CÔNG THƯƠNG</w:t>
                          </w:r>
                        </w:p>
                        <w:p w14:paraId="587F30DE" w14:textId="77777777" w:rsidR="003100C0" w:rsidRPr="00484E67" w:rsidRDefault="003100C0"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14:paraId="672AA80F" w14:textId="06084487" w:rsidR="00554D3D" w:rsidRDefault="00AD1DE8" w:rsidP="00591D31">
          <w:pPr>
            <w:pStyle w:val="NoSpacing"/>
            <w:spacing w:after="240" w:line="360" w:lineRule="auto"/>
            <w:rPr>
              <w:rFonts w:ascii="Times New Roman" w:eastAsia="Times New Roman" w:hAnsi="Times New Roman" w:cs="Times New Roman"/>
              <w:sz w:val="26"/>
              <w:szCs w:val="24"/>
            </w:rPr>
          </w:pPr>
          <w:r w:rsidRPr="004D54AB">
            <w:rPr>
              <w:rFonts w:ascii="Times New Roman" w:hAnsi="Times New Roman" w:cs="Times New Roman"/>
              <w:noProof/>
            </w:rPr>
            <w:drawing>
              <wp:anchor distT="0" distB="0" distL="114300" distR="114300" simplePos="0" relativeHeight="251664384" behindDoc="0" locked="0" layoutInCell="1" allowOverlap="1" wp14:anchorId="4ED3E9A4" wp14:editId="2E52D947">
                <wp:simplePos x="0" y="0"/>
                <wp:positionH relativeFrom="column">
                  <wp:posOffset>1720215</wp:posOffset>
                </wp:positionH>
                <wp:positionV relativeFrom="paragraph">
                  <wp:posOffset>340360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6562C72" w14:textId="327DC338" w:rsidR="00AD1DE8" w:rsidRDefault="00AD1DE8" w:rsidP="00591D31">
          <w:pPr>
            <w:pStyle w:val="NoSpacing"/>
            <w:spacing w:after="240" w:line="360" w:lineRule="auto"/>
            <w:rPr>
              <w:rFonts w:ascii="Times New Roman" w:eastAsia="Times New Roman" w:hAnsi="Times New Roman" w:cs="Times New Roman"/>
              <w:sz w:val="26"/>
              <w:szCs w:val="24"/>
            </w:rPr>
          </w:pPr>
        </w:p>
        <w:p w14:paraId="0D795703" w14:textId="030BCE02" w:rsidR="00AD1DE8" w:rsidRDefault="00AD1DE8" w:rsidP="00591D31">
          <w:pPr>
            <w:pStyle w:val="NoSpacing"/>
            <w:spacing w:after="240" w:line="360" w:lineRule="auto"/>
            <w:rPr>
              <w:rFonts w:ascii="Times New Roman" w:eastAsia="Times New Roman" w:hAnsi="Times New Roman" w:cs="Times New Roman"/>
              <w:sz w:val="26"/>
              <w:szCs w:val="24"/>
            </w:rPr>
          </w:pPr>
        </w:p>
        <w:p w14:paraId="0EA06419" w14:textId="7EE34E8A" w:rsidR="00AD1DE8" w:rsidRPr="004D54AB" w:rsidRDefault="00AD1DE8" w:rsidP="00591D31">
          <w:pPr>
            <w:pStyle w:val="NoSpacing"/>
            <w:spacing w:after="240" w:line="360" w:lineRule="auto"/>
            <w:rPr>
              <w:rFonts w:ascii="Times New Roman" w:eastAsia="Times New Roman" w:hAnsi="Times New Roman" w:cs="Times New Roman"/>
              <w:sz w:val="26"/>
              <w:szCs w:val="24"/>
            </w:rPr>
          </w:pPr>
        </w:p>
        <w:p w14:paraId="28253FDD" w14:textId="59DC8246" w:rsidR="00B72142" w:rsidRPr="004D54AB" w:rsidRDefault="00534A24" w:rsidP="003C003A">
          <w:pPr>
            <w:pStyle w:val="NoSpacing"/>
            <w:pBdr>
              <w:top w:val="single" w:sz="6" w:space="6" w:color="4F81BD" w:themeColor="accent1"/>
              <w:bottom w:val="single" w:sz="6" w:space="6" w:color="4F81BD" w:themeColor="accent1"/>
            </w:pBdr>
            <w:spacing w:after="240" w:line="360" w:lineRule="auto"/>
            <w:jc w:val="center"/>
            <w:rPr>
              <w:rFonts w:ascii="Times New Roman" w:eastAsiaTheme="majorEastAsia" w:hAnsi="Times New Roman" w:cs="Times New Roman"/>
              <w:b/>
              <w:caps/>
              <w:sz w:val="72"/>
              <w:szCs w:val="72"/>
            </w:rPr>
          </w:pPr>
          <w:r w:rsidRPr="004D54AB">
            <w:rPr>
              <w:rFonts w:ascii="Times New Roman" w:eastAsiaTheme="majorEastAsia" w:hAnsi="Times New Roman" w:cs="Times New Roman"/>
              <w:b/>
              <w:caps/>
              <w:sz w:val="72"/>
              <w:szCs w:val="72"/>
            </w:rPr>
            <w:t>Tìm Hiểu Công Nghệ WPF và viết ứng dụng học tiếng anh cho trẻ em</w:t>
          </w:r>
        </w:p>
        <w:p w14:paraId="6011ECDF" w14:textId="039C31D0" w:rsidR="00294E81" w:rsidRDefault="00294E81" w:rsidP="00294E81">
          <w:pPr>
            <w:spacing w:before="0" w:line="360" w:lineRule="auto"/>
            <w:rPr>
              <w:b/>
              <w:i/>
              <w:sz w:val="28"/>
              <w:szCs w:val="28"/>
            </w:rPr>
          </w:pPr>
          <w:r>
            <w:rPr>
              <w:b/>
              <w:i/>
              <w:sz w:val="28"/>
              <w:szCs w:val="28"/>
            </w:rPr>
            <w:t>Giáo viên hướng dẫn: Châu Thị Bảo Hà</w:t>
          </w:r>
        </w:p>
        <w:p w14:paraId="23FF7D09" w14:textId="0B589327" w:rsidR="006B251C" w:rsidRPr="006B251C" w:rsidRDefault="006B251C" w:rsidP="006B251C">
          <w:pPr>
            <w:spacing w:before="0" w:line="360" w:lineRule="auto"/>
            <w:rPr>
              <w:b/>
              <w:i/>
              <w:sz w:val="28"/>
              <w:szCs w:val="28"/>
            </w:rPr>
          </w:pPr>
          <w:r w:rsidRPr="006B251C">
            <w:rPr>
              <w:b/>
              <w:i/>
              <w:sz w:val="28"/>
              <w:szCs w:val="28"/>
            </w:rPr>
            <w:t>Nhóm 39 - Sinh viên thực hiện:</w:t>
          </w:r>
        </w:p>
        <w:p w14:paraId="712ABFA4" w14:textId="339D0DC0" w:rsidR="00841CE9" w:rsidRPr="004D54AB" w:rsidRDefault="00841CE9" w:rsidP="00E22C27">
          <w:pPr>
            <w:pStyle w:val="ListParagraph"/>
            <w:numPr>
              <w:ilvl w:val="0"/>
              <w:numId w:val="5"/>
            </w:numPr>
            <w:spacing w:before="0" w:line="360" w:lineRule="auto"/>
            <w:rPr>
              <w:sz w:val="28"/>
              <w:szCs w:val="28"/>
            </w:rPr>
          </w:pPr>
          <w:r w:rsidRPr="004D54AB">
            <w:rPr>
              <w:sz w:val="28"/>
              <w:szCs w:val="28"/>
            </w:rPr>
            <w:t>Phan Hữu Quý – 16073931</w:t>
          </w:r>
        </w:p>
        <w:p w14:paraId="13AA0BB1" w14:textId="1032F976" w:rsidR="00841CE9" w:rsidRPr="004D54AB" w:rsidRDefault="00841CE9" w:rsidP="00E22C27">
          <w:pPr>
            <w:pStyle w:val="ListParagraph"/>
            <w:numPr>
              <w:ilvl w:val="0"/>
              <w:numId w:val="5"/>
            </w:numPr>
            <w:spacing w:before="0" w:line="360" w:lineRule="auto"/>
            <w:rPr>
              <w:sz w:val="28"/>
              <w:szCs w:val="28"/>
            </w:rPr>
          </w:pPr>
          <w:r w:rsidRPr="004D54AB">
            <w:rPr>
              <w:sz w:val="28"/>
              <w:szCs w:val="28"/>
            </w:rPr>
            <w:t>Hoàng Hữu Cương – 16048731</w:t>
          </w:r>
        </w:p>
        <w:p w14:paraId="0BB2FE4A" w14:textId="5C8BD287" w:rsidR="00890157" w:rsidRPr="00AD1DE8" w:rsidRDefault="00841CE9" w:rsidP="00591D31">
          <w:pPr>
            <w:spacing w:before="0" w:line="360" w:lineRule="auto"/>
            <w:ind w:firstLine="0"/>
            <w:jc w:val="left"/>
            <w:rPr>
              <w:sz w:val="28"/>
              <w:szCs w:val="28"/>
            </w:rPr>
          </w:pPr>
          <w:r w:rsidRPr="004D54AB">
            <w:rPr>
              <w:sz w:val="28"/>
              <w:szCs w:val="28"/>
            </w:rPr>
            <w:br w:type="page"/>
          </w:r>
        </w:p>
      </w:sdtContent>
    </w:sdt>
    <w:p w14:paraId="6CD20A5D" w14:textId="0125F149" w:rsidR="004B4BF6" w:rsidRDefault="004B4BF6" w:rsidP="00591D31">
      <w:pPr>
        <w:pStyle w:val="Heading1"/>
        <w:numPr>
          <w:ilvl w:val="0"/>
          <w:numId w:val="0"/>
        </w:numPr>
        <w:spacing w:before="0" w:line="360" w:lineRule="auto"/>
        <w:rPr>
          <w:rFonts w:cs="Times New Roman"/>
        </w:rPr>
      </w:pPr>
      <w:bookmarkStart w:id="2" w:name="_Toc35857398"/>
      <w:bookmarkStart w:id="3" w:name="_Toc45400037"/>
      <w:r w:rsidRPr="004D54AB">
        <w:rPr>
          <w:rFonts w:cs="Times New Roman"/>
        </w:rPr>
        <w:lastRenderedPageBreak/>
        <w:t>MỤC LỤC</w:t>
      </w:r>
      <w:bookmarkEnd w:id="0"/>
      <w:bookmarkEnd w:id="2"/>
      <w:bookmarkEnd w:id="3"/>
    </w:p>
    <w:bookmarkStart w:id="4" w:name="_Toc35857399" w:displacedByCustomXml="next"/>
    <w:sdt>
      <w:sdtPr>
        <w:rPr>
          <w:rFonts w:ascii="Times New Roman" w:eastAsia="Times New Roman" w:hAnsi="Times New Roman" w:cs="Times New Roman"/>
          <w:color w:val="auto"/>
          <w:sz w:val="26"/>
          <w:szCs w:val="24"/>
        </w:rPr>
        <w:id w:val="126438597"/>
        <w:docPartObj>
          <w:docPartGallery w:val="Table of Contents"/>
          <w:docPartUnique/>
        </w:docPartObj>
      </w:sdtPr>
      <w:sdtEndPr>
        <w:rPr>
          <w:b/>
          <w:bCs/>
          <w:noProof/>
        </w:rPr>
      </w:sdtEndPr>
      <w:sdtContent>
        <w:p w14:paraId="45444AFD" w14:textId="24F7630C" w:rsidR="00491A55" w:rsidRDefault="00491A55">
          <w:pPr>
            <w:pStyle w:val="TOCHeading"/>
          </w:pPr>
        </w:p>
        <w:p w14:paraId="790CDCA5" w14:textId="545BAFF1" w:rsidR="00294E81" w:rsidRDefault="00491A55">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5400037" w:history="1">
            <w:r w:rsidR="00294E81" w:rsidRPr="00A40A2D">
              <w:rPr>
                <w:rStyle w:val="Hyperlink"/>
              </w:rPr>
              <w:t>MỤC LỤC</w:t>
            </w:r>
            <w:r w:rsidR="00294E81">
              <w:rPr>
                <w:webHidden/>
              </w:rPr>
              <w:tab/>
            </w:r>
            <w:r w:rsidR="00294E81">
              <w:rPr>
                <w:webHidden/>
              </w:rPr>
              <w:fldChar w:fldCharType="begin"/>
            </w:r>
            <w:r w:rsidR="00294E81">
              <w:rPr>
                <w:webHidden/>
              </w:rPr>
              <w:instrText xml:space="preserve"> PAGEREF _Toc45400037 \h </w:instrText>
            </w:r>
            <w:r w:rsidR="00294E81">
              <w:rPr>
                <w:webHidden/>
              </w:rPr>
            </w:r>
            <w:r w:rsidR="00294E81">
              <w:rPr>
                <w:webHidden/>
              </w:rPr>
              <w:fldChar w:fldCharType="separate"/>
            </w:r>
            <w:r w:rsidR="00294E81">
              <w:rPr>
                <w:webHidden/>
              </w:rPr>
              <w:t>2</w:t>
            </w:r>
            <w:r w:rsidR="00294E81">
              <w:rPr>
                <w:webHidden/>
              </w:rPr>
              <w:fldChar w:fldCharType="end"/>
            </w:r>
          </w:hyperlink>
        </w:p>
        <w:p w14:paraId="7D798C71" w14:textId="7D2FDFD2" w:rsidR="00294E81" w:rsidRDefault="00B013EF">
          <w:pPr>
            <w:pStyle w:val="TOC1"/>
            <w:rPr>
              <w:rFonts w:asciiTheme="minorHAnsi" w:eastAsiaTheme="minorEastAsia" w:hAnsiTheme="minorHAnsi" w:cstheme="minorBidi"/>
              <w:sz w:val="22"/>
              <w:szCs w:val="22"/>
            </w:rPr>
          </w:pPr>
          <w:hyperlink w:anchor="_Toc45400038" w:history="1">
            <w:r w:rsidR="00294E81" w:rsidRPr="00A40A2D">
              <w:rPr>
                <w:rStyle w:val="Hyperlink"/>
              </w:rPr>
              <w:t>DANH MỤC CÁC HÌNH VẼ</w:t>
            </w:r>
            <w:r w:rsidR="00294E81">
              <w:rPr>
                <w:webHidden/>
              </w:rPr>
              <w:tab/>
            </w:r>
            <w:r w:rsidR="00294E81">
              <w:rPr>
                <w:webHidden/>
              </w:rPr>
              <w:fldChar w:fldCharType="begin"/>
            </w:r>
            <w:r w:rsidR="00294E81">
              <w:rPr>
                <w:webHidden/>
              </w:rPr>
              <w:instrText xml:space="preserve"> PAGEREF _Toc45400038 \h </w:instrText>
            </w:r>
            <w:r w:rsidR="00294E81">
              <w:rPr>
                <w:webHidden/>
              </w:rPr>
            </w:r>
            <w:r w:rsidR="00294E81">
              <w:rPr>
                <w:webHidden/>
              </w:rPr>
              <w:fldChar w:fldCharType="separate"/>
            </w:r>
            <w:r w:rsidR="00294E81">
              <w:rPr>
                <w:webHidden/>
              </w:rPr>
              <w:t>4</w:t>
            </w:r>
            <w:r w:rsidR="00294E81">
              <w:rPr>
                <w:webHidden/>
              </w:rPr>
              <w:fldChar w:fldCharType="end"/>
            </w:r>
          </w:hyperlink>
        </w:p>
        <w:p w14:paraId="3B0DB779" w14:textId="3CF9F6A4" w:rsidR="00294E81" w:rsidRDefault="00B013EF">
          <w:pPr>
            <w:pStyle w:val="TOC1"/>
            <w:rPr>
              <w:rFonts w:asciiTheme="minorHAnsi" w:eastAsiaTheme="minorEastAsia" w:hAnsiTheme="minorHAnsi" w:cstheme="minorBidi"/>
              <w:sz w:val="22"/>
              <w:szCs w:val="22"/>
            </w:rPr>
          </w:pPr>
          <w:hyperlink w:anchor="_Toc45400039" w:history="1">
            <w:r w:rsidR="00294E81" w:rsidRPr="00A40A2D">
              <w:rPr>
                <w:rStyle w:val="Hyperlink"/>
              </w:rPr>
              <w:t>DANH MỤC CÁC BẢNG BIỂU</w:t>
            </w:r>
            <w:r w:rsidR="00294E81">
              <w:rPr>
                <w:webHidden/>
              </w:rPr>
              <w:tab/>
            </w:r>
            <w:r w:rsidR="00294E81">
              <w:rPr>
                <w:webHidden/>
              </w:rPr>
              <w:fldChar w:fldCharType="begin"/>
            </w:r>
            <w:r w:rsidR="00294E81">
              <w:rPr>
                <w:webHidden/>
              </w:rPr>
              <w:instrText xml:space="preserve"> PAGEREF _Toc45400039 \h </w:instrText>
            </w:r>
            <w:r w:rsidR="00294E81">
              <w:rPr>
                <w:webHidden/>
              </w:rPr>
            </w:r>
            <w:r w:rsidR="00294E81">
              <w:rPr>
                <w:webHidden/>
              </w:rPr>
              <w:fldChar w:fldCharType="separate"/>
            </w:r>
            <w:r w:rsidR="00294E81">
              <w:rPr>
                <w:webHidden/>
              </w:rPr>
              <w:t>5</w:t>
            </w:r>
            <w:r w:rsidR="00294E81">
              <w:rPr>
                <w:webHidden/>
              </w:rPr>
              <w:fldChar w:fldCharType="end"/>
            </w:r>
          </w:hyperlink>
        </w:p>
        <w:p w14:paraId="18447081" w14:textId="3E958304" w:rsidR="00294E81" w:rsidRDefault="00B013EF">
          <w:pPr>
            <w:pStyle w:val="TOC1"/>
            <w:rPr>
              <w:rFonts w:asciiTheme="minorHAnsi" w:eastAsiaTheme="minorEastAsia" w:hAnsiTheme="minorHAnsi" w:cstheme="minorBidi"/>
              <w:sz w:val="22"/>
              <w:szCs w:val="22"/>
            </w:rPr>
          </w:pPr>
          <w:hyperlink w:anchor="_Toc45400040" w:history="1">
            <w:r w:rsidR="00294E81" w:rsidRPr="00A40A2D">
              <w:rPr>
                <w:rStyle w:val="Hyperlink"/>
              </w:rPr>
              <w:t>LỜI MỞ ĐẦU</w:t>
            </w:r>
            <w:r w:rsidR="00294E81">
              <w:rPr>
                <w:webHidden/>
              </w:rPr>
              <w:tab/>
            </w:r>
            <w:r w:rsidR="00294E81">
              <w:rPr>
                <w:webHidden/>
              </w:rPr>
              <w:fldChar w:fldCharType="begin"/>
            </w:r>
            <w:r w:rsidR="00294E81">
              <w:rPr>
                <w:webHidden/>
              </w:rPr>
              <w:instrText xml:space="preserve"> PAGEREF _Toc45400040 \h </w:instrText>
            </w:r>
            <w:r w:rsidR="00294E81">
              <w:rPr>
                <w:webHidden/>
              </w:rPr>
            </w:r>
            <w:r w:rsidR="00294E81">
              <w:rPr>
                <w:webHidden/>
              </w:rPr>
              <w:fldChar w:fldCharType="separate"/>
            </w:r>
            <w:r w:rsidR="00294E81">
              <w:rPr>
                <w:webHidden/>
              </w:rPr>
              <w:t>6</w:t>
            </w:r>
            <w:r w:rsidR="00294E81">
              <w:rPr>
                <w:webHidden/>
              </w:rPr>
              <w:fldChar w:fldCharType="end"/>
            </w:r>
          </w:hyperlink>
        </w:p>
        <w:p w14:paraId="149CCCA6" w14:textId="17B44068" w:rsidR="00294E81" w:rsidRDefault="00B013EF">
          <w:pPr>
            <w:pStyle w:val="TOC1"/>
            <w:rPr>
              <w:rFonts w:asciiTheme="minorHAnsi" w:eastAsiaTheme="minorEastAsia" w:hAnsiTheme="minorHAnsi" w:cstheme="minorBidi"/>
              <w:sz w:val="22"/>
              <w:szCs w:val="22"/>
            </w:rPr>
          </w:pPr>
          <w:hyperlink w:anchor="_Toc45400041" w:history="1">
            <w:r w:rsidR="00294E81" w:rsidRPr="00A40A2D">
              <w:rPr>
                <w:rStyle w:val="Hyperlink"/>
              </w:rPr>
              <w:t>CHƯƠNG 1 : GIỚI THIỆU</w:t>
            </w:r>
            <w:r w:rsidR="00294E81">
              <w:rPr>
                <w:webHidden/>
              </w:rPr>
              <w:tab/>
            </w:r>
            <w:r w:rsidR="00294E81">
              <w:rPr>
                <w:webHidden/>
              </w:rPr>
              <w:fldChar w:fldCharType="begin"/>
            </w:r>
            <w:r w:rsidR="00294E81">
              <w:rPr>
                <w:webHidden/>
              </w:rPr>
              <w:instrText xml:space="preserve"> PAGEREF _Toc45400041 \h </w:instrText>
            </w:r>
            <w:r w:rsidR="00294E81">
              <w:rPr>
                <w:webHidden/>
              </w:rPr>
            </w:r>
            <w:r w:rsidR="00294E81">
              <w:rPr>
                <w:webHidden/>
              </w:rPr>
              <w:fldChar w:fldCharType="separate"/>
            </w:r>
            <w:r w:rsidR="00294E81">
              <w:rPr>
                <w:webHidden/>
              </w:rPr>
              <w:t>8</w:t>
            </w:r>
            <w:r w:rsidR="00294E81">
              <w:rPr>
                <w:webHidden/>
              </w:rPr>
              <w:fldChar w:fldCharType="end"/>
            </w:r>
          </w:hyperlink>
        </w:p>
        <w:p w14:paraId="5E63B03A" w14:textId="5BFE7F16" w:rsidR="00294E81" w:rsidRDefault="00B013EF">
          <w:pPr>
            <w:pStyle w:val="TOC2"/>
            <w:rPr>
              <w:rFonts w:asciiTheme="minorHAnsi" w:eastAsiaTheme="minorEastAsia" w:hAnsiTheme="minorHAnsi" w:cstheme="minorBidi"/>
              <w:noProof/>
              <w:sz w:val="22"/>
              <w:szCs w:val="22"/>
            </w:rPr>
          </w:pPr>
          <w:hyperlink w:anchor="_Toc45400042" w:history="1">
            <w:r w:rsidR="00294E81" w:rsidRPr="00A40A2D">
              <w:rPr>
                <w:rStyle w:val="Hyperlink"/>
                <w:noProof/>
              </w:rPr>
              <w:t>1.1 Tổng quan</w:t>
            </w:r>
            <w:r w:rsidR="00294E81">
              <w:rPr>
                <w:noProof/>
                <w:webHidden/>
              </w:rPr>
              <w:tab/>
            </w:r>
            <w:r w:rsidR="00294E81">
              <w:rPr>
                <w:noProof/>
                <w:webHidden/>
              </w:rPr>
              <w:fldChar w:fldCharType="begin"/>
            </w:r>
            <w:r w:rsidR="00294E81">
              <w:rPr>
                <w:noProof/>
                <w:webHidden/>
              </w:rPr>
              <w:instrText xml:space="preserve"> PAGEREF _Toc45400042 \h </w:instrText>
            </w:r>
            <w:r w:rsidR="00294E81">
              <w:rPr>
                <w:noProof/>
                <w:webHidden/>
              </w:rPr>
            </w:r>
            <w:r w:rsidR="00294E81">
              <w:rPr>
                <w:noProof/>
                <w:webHidden/>
              </w:rPr>
              <w:fldChar w:fldCharType="separate"/>
            </w:r>
            <w:r w:rsidR="00294E81">
              <w:rPr>
                <w:noProof/>
                <w:webHidden/>
              </w:rPr>
              <w:t>8</w:t>
            </w:r>
            <w:r w:rsidR="00294E81">
              <w:rPr>
                <w:noProof/>
                <w:webHidden/>
              </w:rPr>
              <w:fldChar w:fldCharType="end"/>
            </w:r>
          </w:hyperlink>
        </w:p>
        <w:p w14:paraId="316C9C8E" w14:textId="4502B227" w:rsidR="00294E81" w:rsidRDefault="00B013EF">
          <w:pPr>
            <w:pStyle w:val="TOC2"/>
            <w:rPr>
              <w:rFonts w:asciiTheme="minorHAnsi" w:eastAsiaTheme="minorEastAsia" w:hAnsiTheme="minorHAnsi" w:cstheme="minorBidi"/>
              <w:noProof/>
              <w:sz w:val="22"/>
              <w:szCs w:val="22"/>
            </w:rPr>
          </w:pPr>
          <w:hyperlink w:anchor="_Toc45400043" w:history="1">
            <w:r w:rsidR="00294E81" w:rsidRPr="00A40A2D">
              <w:rPr>
                <w:rStyle w:val="Hyperlink"/>
                <w:noProof/>
              </w:rPr>
              <w:t>1.2 Mục tiêu đề tài</w:t>
            </w:r>
            <w:r w:rsidR="00294E81">
              <w:rPr>
                <w:noProof/>
                <w:webHidden/>
              </w:rPr>
              <w:tab/>
            </w:r>
            <w:r w:rsidR="00294E81">
              <w:rPr>
                <w:noProof/>
                <w:webHidden/>
              </w:rPr>
              <w:fldChar w:fldCharType="begin"/>
            </w:r>
            <w:r w:rsidR="00294E81">
              <w:rPr>
                <w:noProof/>
                <w:webHidden/>
              </w:rPr>
              <w:instrText xml:space="preserve"> PAGEREF _Toc45400043 \h </w:instrText>
            </w:r>
            <w:r w:rsidR="00294E81">
              <w:rPr>
                <w:noProof/>
                <w:webHidden/>
              </w:rPr>
            </w:r>
            <w:r w:rsidR="00294E81">
              <w:rPr>
                <w:noProof/>
                <w:webHidden/>
              </w:rPr>
              <w:fldChar w:fldCharType="separate"/>
            </w:r>
            <w:r w:rsidR="00294E81">
              <w:rPr>
                <w:noProof/>
                <w:webHidden/>
              </w:rPr>
              <w:t>9</w:t>
            </w:r>
            <w:r w:rsidR="00294E81">
              <w:rPr>
                <w:noProof/>
                <w:webHidden/>
              </w:rPr>
              <w:fldChar w:fldCharType="end"/>
            </w:r>
          </w:hyperlink>
        </w:p>
        <w:p w14:paraId="2EBEB440" w14:textId="6DEB6BAD" w:rsidR="00294E81" w:rsidRDefault="00B013EF">
          <w:pPr>
            <w:pStyle w:val="TOC2"/>
            <w:rPr>
              <w:rFonts w:asciiTheme="minorHAnsi" w:eastAsiaTheme="minorEastAsia" w:hAnsiTheme="minorHAnsi" w:cstheme="minorBidi"/>
              <w:noProof/>
              <w:sz w:val="22"/>
              <w:szCs w:val="22"/>
            </w:rPr>
          </w:pPr>
          <w:hyperlink w:anchor="_Toc45400044" w:history="1">
            <w:r w:rsidR="00294E81" w:rsidRPr="00A40A2D">
              <w:rPr>
                <w:rStyle w:val="Hyperlink"/>
                <w:noProof/>
              </w:rPr>
              <w:t>1.3 Phạm vi đề tài</w:t>
            </w:r>
            <w:r w:rsidR="00294E81">
              <w:rPr>
                <w:noProof/>
                <w:webHidden/>
              </w:rPr>
              <w:tab/>
            </w:r>
            <w:r w:rsidR="00294E81">
              <w:rPr>
                <w:noProof/>
                <w:webHidden/>
              </w:rPr>
              <w:fldChar w:fldCharType="begin"/>
            </w:r>
            <w:r w:rsidR="00294E81">
              <w:rPr>
                <w:noProof/>
                <w:webHidden/>
              </w:rPr>
              <w:instrText xml:space="preserve"> PAGEREF _Toc45400044 \h </w:instrText>
            </w:r>
            <w:r w:rsidR="00294E81">
              <w:rPr>
                <w:noProof/>
                <w:webHidden/>
              </w:rPr>
            </w:r>
            <w:r w:rsidR="00294E81">
              <w:rPr>
                <w:noProof/>
                <w:webHidden/>
              </w:rPr>
              <w:fldChar w:fldCharType="separate"/>
            </w:r>
            <w:r w:rsidR="00294E81">
              <w:rPr>
                <w:noProof/>
                <w:webHidden/>
              </w:rPr>
              <w:t>9</w:t>
            </w:r>
            <w:r w:rsidR="00294E81">
              <w:rPr>
                <w:noProof/>
                <w:webHidden/>
              </w:rPr>
              <w:fldChar w:fldCharType="end"/>
            </w:r>
          </w:hyperlink>
        </w:p>
        <w:p w14:paraId="6515CBB9" w14:textId="17A7AADB" w:rsidR="00294E81" w:rsidRDefault="00B013EF">
          <w:pPr>
            <w:pStyle w:val="TOC2"/>
            <w:rPr>
              <w:rFonts w:asciiTheme="minorHAnsi" w:eastAsiaTheme="minorEastAsia" w:hAnsiTheme="minorHAnsi" w:cstheme="minorBidi"/>
              <w:noProof/>
              <w:sz w:val="22"/>
              <w:szCs w:val="22"/>
            </w:rPr>
          </w:pPr>
          <w:hyperlink w:anchor="_Toc45400045" w:history="1">
            <w:r w:rsidR="00294E81" w:rsidRPr="00A40A2D">
              <w:rPr>
                <w:rStyle w:val="Hyperlink"/>
                <w:noProof/>
              </w:rPr>
              <w:t>1.4 Mô tả yêu cầu chức năng</w:t>
            </w:r>
            <w:r w:rsidR="00294E81">
              <w:rPr>
                <w:noProof/>
                <w:webHidden/>
              </w:rPr>
              <w:tab/>
            </w:r>
            <w:r w:rsidR="00294E81">
              <w:rPr>
                <w:noProof/>
                <w:webHidden/>
              </w:rPr>
              <w:fldChar w:fldCharType="begin"/>
            </w:r>
            <w:r w:rsidR="00294E81">
              <w:rPr>
                <w:noProof/>
                <w:webHidden/>
              </w:rPr>
              <w:instrText xml:space="preserve"> PAGEREF _Toc45400045 \h </w:instrText>
            </w:r>
            <w:r w:rsidR="00294E81">
              <w:rPr>
                <w:noProof/>
                <w:webHidden/>
              </w:rPr>
            </w:r>
            <w:r w:rsidR="00294E81">
              <w:rPr>
                <w:noProof/>
                <w:webHidden/>
              </w:rPr>
              <w:fldChar w:fldCharType="separate"/>
            </w:r>
            <w:r w:rsidR="00294E81">
              <w:rPr>
                <w:noProof/>
                <w:webHidden/>
              </w:rPr>
              <w:t>9</w:t>
            </w:r>
            <w:r w:rsidR="00294E81">
              <w:rPr>
                <w:noProof/>
                <w:webHidden/>
              </w:rPr>
              <w:fldChar w:fldCharType="end"/>
            </w:r>
          </w:hyperlink>
        </w:p>
        <w:p w14:paraId="10355532" w14:textId="7928A946" w:rsidR="00294E81" w:rsidRDefault="00B013EF">
          <w:pPr>
            <w:pStyle w:val="TOC1"/>
            <w:rPr>
              <w:rFonts w:asciiTheme="minorHAnsi" w:eastAsiaTheme="minorEastAsia" w:hAnsiTheme="minorHAnsi" w:cstheme="minorBidi"/>
              <w:sz w:val="22"/>
              <w:szCs w:val="22"/>
            </w:rPr>
          </w:pPr>
          <w:hyperlink w:anchor="_Toc45400046" w:history="1">
            <w:r w:rsidR="00294E81" w:rsidRPr="00A40A2D">
              <w:rPr>
                <w:rStyle w:val="Hyperlink"/>
              </w:rPr>
              <w:t>CHƯƠNG 2 : CƠ SỞ LÝ THUYẾT</w:t>
            </w:r>
            <w:r w:rsidR="00294E81">
              <w:rPr>
                <w:webHidden/>
              </w:rPr>
              <w:tab/>
            </w:r>
            <w:r w:rsidR="00294E81">
              <w:rPr>
                <w:webHidden/>
              </w:rPr>
              <w:fldChar w:fldCharType="begin"/>
            </w:r>
            <w:r w:rsidR="00294E81">
              <w:rPr>
                <w:webHidden/>
              </w:rPr>
              <w:instrText xml:space="preserve"> PAGEREF _Toc45400046 \h </w:instrText>
            </w:r>
            <w:r w:rsidR="00294E81">
              <w:rPr>
                <w:webHidden/>
              </w:rPr>
            </w:r>
            <w:r w:rsidR="00294E81">
              <w:rPr>
                <w:webHidden/>
              </w:rPr>
              <w:fldChar w:fldCharType="separate"/>
            </w:r>
            <w:r w:rsidR="00294E81">
              <w:rPr>
                <w:webHidden/>
              </w:rPr>
              <w:t>11</w:t>
            </w:r>
            <w:r w:rsidR="00294E81">
              <w:rPr>
                <w:webHidden/>
              </w:rPr>
              <w:fldChar w:fldCharType="end"/>
            </w:r>
          </w:hyperlink>
        </w:p>
        <w:p w14:paraId="69122299" w14:textId="58ED4565" w:rsidR="00294E81" w:rsidRDefault="00B013EF">
          <w:pPr>
            <w:pStyle w:val="TOC2"/>
            <w:rPr>
              <w:rFonts w:asciiTheme="minorHAnsi" w:eastAsiaTheme="minorEastAsia" w:hAnsiTheme="minorHAnsi" w:cstheme="minorBidi"/>
              <w:noProof/>
              <w:sz w:val="22"/>
              <w:szCs w:val="22"/>
            </w:rPr>
          </w:pPr>
          <w:hyperlink w:anchor="_Toc45400047" w:history="1">
            <w:r w:rsidR="00294E81" w:rsidRPr="00A40A2D">
              <w:rPr>
                <w:rStyle w:val="Hyperlink"/>
                <w:noProof/>
              </w:rPr>
              <w:t>2.1 Công nghệ WPF</w:t>
            </w:r>
            <w:r w:rsidR="00294E81">
              <w:rPr>
                <w:noProof/>
                <w:webHidden/>
              </w:rPr>
              <w:tab/>
            </w:r>
            <w:r w:rsidR="00294E81">
              <w:rPr>
                <w:noProof/>
                <w:webHidden/>
              </w:rPr>
              <w:fldChar w:fldCharType="begin"/>
            </w:r>
            <w:r w:rsidR="00294E81">
              <w:rPr>
                <w:noProof/>
                <w:webHidden/>
              </w:rPr>
              <w:instrText xml:space="preserve"> PAGEREF _Toc45400047 \h </w:instrText>
            </w:r>
            <w:r w:rsidR="00294E81">
              <w:rPr>
                <w:noProof/>
                <w:webHidden/>
              </w:rPr>
            </w:r>
            <w:r w:rsidR="00294E81">
              <w:rPr>
                <w:noProof/>
                <w:webHidden/>
              </w:rPr>
              <w:fldChar w:fldCharType="separate"/>
            </w:r>
            <w:r w:rsidR="00294E81">
              <w:rPr>
                <w:noProof/>
                <w:webHidden/>
              </w:rPr>
              <w:t>11</w:t>
            </w:r>
            <w:r w:rsidR="00294E81">
              <w:rPr>
                <w:noProof/>
                <w:webHidden/>
              </w:rPr>
              <w:fldChar w:fldCharType="end"/>
            </w:r>
          </w:hyperlink>
        </w:p>
        <w:p w14:paraId="77C633B3" w14:textId="50457471"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48" w:history="1">
            <w:r w:rsidR="00294E81" w:rsidRPr="00A40A2D">
              <w:rPr>
                <w:rStyle w:val="Hyperlink"/>
                <w:noProof/>
              </w:rPr>
              <w:t>2.1.1 Giới thiệu về WPF</w:t>
            </w:r>
            <w:r w:rsidR="00294E81">
              <w:rPr>
                <w:noProof/>
                <w:webHidden/>
              </w:rPr>
              <w:tab/>
            </w:r>
            <w:r w:rsidR="00294E81">
              <w:rPr>
                <w:noProof/>
                <w:webHidden/>
              </w:rPr>
              <w:fldChar w:fldCharType="begin"/>
            </w:r>
            <w:r w:rsidR="00294E81">
              <w:rPr>
                <w:noProof/>
                <w:webHidden/>
              </w:rPr>
              <w:instrText xml:space="preserve"> PAGEREF _Toc45400048 \h </w:instrText>
            </w:r>
            <w:r w:rsidR="00294E81">
              <w:rPr>
                <w:noProof/>
                <w:webHidden/>
              </w:rPr>
            </w:r>
            <w:r w:rsidR="00294E81">
              <w:rPr>
                <w:noProof/>
                <w:webHidden/>
              </w:rPr>
              <w:fldChar w:fldCharType="separate"/>
            </w:r>
            <w:r w:rsidR="00294E81">
              <w:rPr>
                <w:noProof/>
                <w:webHidden/>
              </w:rPr>
              <w:t>11</w:t>
            </w:r>
            <w:r w:rsidR="00294E81">
              <w:rPr>
                <w:noProof/>
                <w:webHidden/>
              </w:rPr>
              <w:fldChar w:fldCharType="end"/>
            </w:r>
          </w:hyperlink>
        </w:p>
        <w:p w14:paraId="09BA5E5B" w14:textId="2B6301F1"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49" w:history="1">
            <w:r w:rsidR="00294E81" w:rsidRPr="00A40A2D">
              <w:rPr>
                <w:rStyle w:val="Hyperlink"/>
                <w:noProof/>
              </w:rPr>
              <w:t>2.1.2 Mục tiêu của WPF</w:t>
            </w:r>
            <w:r w:rsidR="00294E81">
              <w:rPr>
                <w:noProof/>
                <w:webHidden/>
              </w:rPr>
              <w:tab/>
            </w:r>
            <w:r w:rsidR="00294E81">
              <w:rPr>
                <w:noProof/>
                <w:webHidden/>
              </w:rPr>
              <w:fldChar w:fldCharType="begin"/>
            </w:r>
            <w:r w:rsidR="00294E81">
              <w:rPr>
                <w:noProof/>
                <w:webHidden/>
              </w:rPr>
              <w:instrText xml:space="preserve"> PAGEREF _Toc45400049 \h </w:instrText>
            </w:r>
            <w:r w:rsidR="00294E81">
              <w:rPr>
                <w:noProof/>
                <w:webHidden/>
              </w:rPr>
            </w:r>
            <w:r w:rsidR="00294E81">
              <w:rPr>
                <w:noProof/>
                <w:webHidden/>
              </w:rPr>
              <w:fldChar w:fldCharType="separate"/>
            </w:r>
            <w:r w:rsidR="00294E81">
              <w:rPr>
                <w:noProof/>
                <w:webHidden/>
              </w:rPr>
              <w:t>11</w:t>
            </w:r>
            <w:r w:rsidR="00294E81">
              <w:rPr>
                <w:noProof/>
                <w:webHidden/>
              </w:rPr>
              <w:fldChar w:fldCharType="end"/>
            </w:r>
          </w:hyperlink>
        </w:p>
        <w:p w14:paraId="4DC27424" w14:textId="666590BE"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50" w:history="1">
            <w:r w:rsidR="00294E81" w:rsidRPr="00A40A2D">
              <w:rPr>
                <w:rStyle w:val="Hyperlink"/>
                <w:noProof/>
              </w:rPr>
              <w:t>2.1.3 Các tính năng nổi bật của WPF</w:t>
            </w:r>
            <w:r w:rsidR="00294E81">
              <w:rPr>
                <w:noProof/>
                <w:webHidden/>
              </w:rPr>
              <w:tab/>
            </w:r>
            <w:r w:rsidR="00294E81">
              <w:rPr>
                <w:noProof/>
                <w:webHidden/>
              </w:rPr>
              <w:fldChar w:fldCharType="begin"/>
            </w:r>
            <w:r w:rsidR="00294E81">
              <w:rPr>
                <w:noProof/>
                <w:webHidden/>
              </w:rPr>
              <w:instrText xml:space="preserve"> PAGEREF _Toc45400050 \h </w:instrText>
            </w:r>
            <w:r w:rsidR="00294E81">
              <w:rPr>
                <w:noProof/>
                <w:webHidden/>
              </w:rPr>
            </w:r>
            <w:r w:rsidR="00294E81">
              <w:rPr>
                <w:noProof/>
                <w:webHidden/>
              </w:rPr>
              <w:fldChar w:fldCharType="separate"/>
            </w:r>
            <w:r w:rsidR="00294E81">
              <w:rPr>
                <w:noProof/>
                <w:webHidden/>
              </w:rPr>
              <w:t>11</w:t>
            </w:r>
            <w:r w:rsidR="00294E81">
              <w:rPr>
                <w:noProof/>
                <w:webHidden/>
              </w:rPr>
              <w:fldChar w:fldCharType="end"/>
            </w:r>
          </w:hyperlink>
        </w:p>
        <w:p w14:paraId="37EE73ED" w14:textId="3177E4F6"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51" w:history="1">
            <w:r w:rsidR="00294E81" w:rsidRPr="00A40A2D">
              <w:rPr>
                <w:rStyle w:val="Hyperlink"/>
                <w:noProof/>
              </w:rPr>
              <w:t>2.1.4 Ngôn ngữ XAML</w:t>
            </w:r>
            <w:r w:rsidR="00294E81">
              <w:rPr>
                <w:noProof/>
                <w:webHidden/>
              </w:rPr>
              <w:tab/>
            </w:r>
            <w:r w:rsidR="00294E81">
              <w:rPr>
                <w:noProof/>
                <w:webHidden/>
              </w:rPr>
              <w:fldChar w:fldCharType="begin"/>
            </w:r>
            <w:r w:rsidR="00294E81">
              <w:rPr>
                <w:noProof/>
                <w:webHidden/>
              </w:rPr>
              <w:instrText xml:space="preserve"> PAGEREF _Toc45400051 \h </w:instrText>
            </w:r>
            <w:r w:rsidR="00294E81">
              <w:rPr>
                <w:noProof/>
                <w:webHidden/>
              </w:rPr>
            </w:r>
            <w:r w:rsidR="00294E81">
              <w:rPr>
                <w:noProof/>
                <w:webHidden/>
              </w:rPr>
              <w:fldChar w:fldCharType="separate"/>
            </w:r>
            <w:r w:rsidR="00294E81">
              <w:rPr>
                <w:noProof/>
                <w:webHidden/>
              </w:rPr>
              <w:t>13</w:t>
            </w:r>
            <w:r w:rsidR="00294E81">
              <w:rPr>
                <w:noProof/>
                <w:webHidden/>
              </w:rPr>
              <w:fldChar w:fldCharType="end"/>
            </w:r>
          </w:hyperlink>
        </w:p>
        <w:p w14:paraId="51E225AF" w14:textId="52F3A4C7"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52" w:history="1">
            <w:r w:rsidR="00294E81" w:rsidRPr="00A40A2D">
              <w:rPr>
                <w:rStyle w:val="Hyperlink"/>
                <w:noProof/>
              </w:rPr>
              <w:t>2.1.5 WPF cho Window và trình duyệt Web</w:t>
            </w:r>
            <w:r w:rsidR="00294E81">
              <w:rPr>
                <w:noProof/>
                <w:webHidden/>
              </w:rPr>
              <w:tab/>
            </w:r>
            <w:r w:rsidR="00294E81">
              <w:rPr>
                <w:noProof/>
                <w:webHidden/>
              </w:rPr>
              <w:fldChar w:fldCharType="begin"/>
            </w:r>
            <w:r w:rsidR="00294E81">
              <w:rPr>
                <w:noProof/>
                <w:webHidden/>
              </w:rPr>
              <w:instrText xml:space="preserve"> PAGEREF _Toc45400052 \h </w:instrText>
            </w:r>
            <w:r w:rsidR="00294E81">
              <w:rPr>
                <w:noProof/>
                <w:webHidden/>
              </w:rPr>
            </w:r>
            <w:r w:rsidR="00294E81">
              <w:rPr>
                <w:noProof/>
                <w:webHidden/>
              </w:rPr>
              <w:fldChar w:fldCharType="separate"/>
            </w:r>
            <w:r w:rsidR="00294E81">
              <w:rPr>
                <w:noProof/>
                <w:webHidden/>
              </w:rPr>
              <w:t>15</w:t>
            </w:r>
            <w:r w:rsidR="00294E81">
              <w:rPr>
                <w:noProof/>
                <w:webHidden/>
              </w:rPr>
              <w:fldChar w:fldCharType="end"/>
            </w:r>
          </w:hyperlink>
        </w:p>
        <w:p w14:paraId="6BCC9B90" w14:textId="6AFC1BE0"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53" w:history="1">
            <w:r w:rsidR="00294E81" w:rsidRPr="00A40A2D">
              <w:rPr>
                <w:rStyle w:val="Hyperlink"/>
                <w:noProof/>
              </w:rPr>
              <w:t>2.1.6 Các thành phần của WPF</w:t>
            </w:r>
            <w:r w:rsidR="00294E81">
              <w:rPr>
                <w:noProof/>
                <w:webHidden/>
              </w:rPr>
              <w:tab/>
            </w:r>
            <w:r w:rsidR="00294E81">
              <w:rPr>
                <w:noProof/>
                <w:webHidden/>
              </w:rPr>
              <w:fldChar w:fldCharType="begin"/>
            </w:r>
            <w:r w:rsidR="00294E81">
              <w:rPr>
                <w:noProof/>
                <w:webHidden/>
              </w:rPr>
              <w:instrText xml:space="preserve"> PAGEREF _Toc45400053 \h </w:instrText>
            </w:r>
            <w:r w:rsidR="00294E81">
              <w:rPr>
                <w:noProof/>
                <w:webHidden/>
              </w:rPr>
            </w:r>
            <w:r w:rsidR="00294E81">
              <w:rPr>
                <w:noProof/>
                <w:webHidden/>
              </w:rPr>
              <w:fldChar w:fldCharType="separate"/>
            </w:r>
            <w:r w:rsidR="00294E81">
              <w:rPr>
                <w:noProof/>
                <w:webHidden/>
              </w:rPr>
              <w:t>16</w:t>
            </w:r>
            <w:r w:rsidR="00294E81">
              <w:rPr>
                <w:noProof/>
                <w:webHidden/>
              </w:rPr>
              <w:fldChar w:fldCharType="end"/>
            </w:r>
          </w:hyperlink>
        </w:p>
        <w:p w14:paraId="2378E038" w14:textId="7CBE2352" w:rsidR="00294E81" w:rsidRDefault="00B013EF">
          <w:pPr>
            <w:pStyle w:val="TOC2"/>
            <w:rPr>
              <w:rFonts w:asciiTheme="minorHAnsi" w:eastAsiaTheme="minorEastAsia" w:hAnsiTheme="minorHAnsi" w:cstheme="minorBidi"/>
              <w:noProof/>
              <w:sz w:val="22"/>
              <w:szCs w:val="22"/>
            </w:rPr>
          </w:pPr>
          <w:hyperlink w:anchor="_Toc45400054" w:history="1">
            <w:r w:rsidR="00294E81" w:rsidRPr="00A40A2D">
              <w:rPr>
                <w:rStyle w:val="Hyperlink"/>
                <w:noProof/>
              </w:rPr>
              <w:t>2.2 Material Design</w:t>
            </w:r>
            <w:r w:rsidR="00294E81">
              <w:rPr>
                <w:noProof/>
                <w:webHidden/>
              </w:rPr>
              <w:tab/>
            </w:r>
            <w:r w:rsidR="00294E81">
              <w:rPr>
                <w:noProof/>
                <w:webHidden/>
              </w:rPr>
              <w:fldChar w:fldCharType="begin"/>
            </w:r>
            <w:r w:rsidR="00294E81">
              <w:rPr>
                <w:noProof/>
                <w:webHidden/>
              </w:rPr>
              <w:instrText xml:space="preserve"> PAGEREF _Toc45400054 \h </w:instrText>
            </w:r>
            <w:r w:rsidR="00294E81">
              <w:rPr>
                <w:noProof/>
                <w:webHidden/>
              </w:rPr>
            </w:r>
            <w:r w:rsidR="00294E81">
              <w:rPr>
                <w:noProof/>
                <w:webHidden/>
              </w:rPr>
              <w:fldChar w:fldCharType="separate"/>
            </w:r>
            <w:r w:rsidR="00294E81">
              <w:rPr>
                <w:noProof/>
                <w:webHidden/>
              </w:rPr>
              <w:t>36</w:t>
            </w:r>
            <w:r w:rsidR="00294E81">
              <w:rPr>
                <w:noProof/>
                <w:webHidden/>
              </w:rPr>
              <w:fldChar w:fldCharType="end"/>
            </w:r>
          </w:hyperlink>
        </w:p>
        <w:p w14:paraId="6F3E9663" w14:textId="60319F47"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55" w:history="1">
            <w:r w:rsidR="00294E81" w:rsidRPr="00A40A2D">
              <w:rPr>
                <w:rStyle w:val="Hyperlink"/>
                <w:noProof/>
              </w:rPr>
              <w:t>2.2.1 Material Design là gì?</w:t>
            </w:r>
            <w:r w:rsidR="00294E81">
              <w:rPr>
                <w:noProof/>
                <w:webHidden/>
              </w:rPr>
              <w:tab/>
            </w:r>
            <w:r w:rsidR="00294E81">
              <w:rPr>
                <w:noProof/>
                <w:webHidden/>
              </w:rPr>
              <w:fldChar w:fldCharType="begin"/>
            </w:r>
            <w:r w:rsidR="00294E81">
              <w:rPr>
                <w:noProof/>
                <w:webHidden/>
              </w:rPr>
              <w:instrText xml:space="preserve"> PAGEREF _Toc45400055 \h </w:instrText>
            </w:r>
            <w:r w:rsidR="00294E81">
              <w:rPr>
                <w:noProof/>
                <w:webHidden/>
              </w:rPr>
            </w:r>
            <w:r w:rsidR="00294E81">
              <w:rPr>
                <w:noProof/>
                <w:webHidden/>
              </w:rPr>
              <w:fldChar w:fldCharType="separate"/>
            </w:r>
            <w:r w:rsidR="00294E81">
              <w:rPr>
                <w:noProof/>
                <w:webHidden/>
              </w:rPr>
              <w:t>36</w:t>
            </w:r>
            <w:r w:rsidR="00294E81">
              <w:rPr>
                <w:noProof/>
                <w:webHidden/>
              </w:rPr>
              <w:fldChar w:fldCharType="end"/>
            </w:r>
          </w:hyperlink>
        </w:p>
        <w:p w14:paraId="4F1C5032" w14:textId="61053EB1"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56" w:history="1">
            <w:r w:rsidR="00294E81" w:rsidRPr="00A40A2D">
              <w:rPr>
                <w:rStyle w:val="Hyperlink"/>
                <w:noProof/>
              </w:rPr>
              <w:t>2.2.2 Đặc điểm của Material Design</w:t>
            </w:r>
            <w:r w:rsidR="00294E81">
              <w:rPr>
                <w:noProof/>
                <w:webHidden/>
              </w:rPr>
              <w:tab/>
            </w:r>
            <w:r w:rsidR="00294E81">
              <w:rPr>
                <w:noProof/>
                <w:webHidden/>
              </w:rPr>
              <w:fldChar w:fldCharType="begin"/>
            </w:r>
            <w:r w:rsidR="00294E81">
              <w:rPr>
                <w:noProof/>
                <w:webHidden/>
              </w:rPr>
              <w:instrText xml:space="preserve"> PAGEREF _Toc45400056 \h </w:instrText>
            </w:r>
            <w:r w:rsidR="00294E81">
              <w:rPr>
                <w:noProof/>
                <w:webHidden/>
              </w:rPr>
            </w:r>
            <w:r w:rsidR="00294E81">
              <w:rPr>
                <w:noProof/>
                <w:webHidden/>
              </w:rPr>
              <w:fldChar w:fldCharType="separate"/>
            </w:r>
            <w:r w:rsidR="00294E81">
              <w:rPr>
                <w:noProof/>
                <w:webHidden/>
              </w:rPr>
              <w:t>36</w:t>
            </w:r>
            <w:r w:rsidR="00294E81">
              <w:rPr>
                <w:noProof/>
                <w:webHidden/>
              </w:rPr>
              <w:fldChar w:fldCharType="end"/>
            </w:r>
          </w:hyperlink>
        </w:p>
        <w:p w14:paraId="0C3D6E4D" w14:textId="71DF7E77"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57" w:history="1">
            <w:r w:rsidR="00294E81" w:rsidRPr="00A40A2D">
              <w:rPr>
                <w:rStyle w:val="Hyperlink"/>
                <w:noProof/>
              </w:rPr>
              <w:t>2.2.3 Ba mảnh ghép của Material Design</w:t>
            </w:r>
            <w:r w:rsidR="00294E81">
              <w:rPr>
                <w:noProof/>
                <w:webHidden/>
              </w:rPr>
              <w:tab/>
            </w:r>
            <w:r w:rsidR="00294E81">
              <w:rPr>
                <w:noProof/>
                <w:webHidden/>
              </w:rPr>
              <w:fldChar w:fldCharType="begin"/>
            </w:r>
            <w:r w:rsidR="00294E81">
              <w:rPr>
                <w:noProof/>
                <w:webHidden/>
              </w:rPr>
              <w:instrText xml:space="preserve"> PAGEREF _Toc45400057 \h </w:instrText>
            </w:r>
            <w:r w:rsidR="00294E81">
              <w:rPr>
                <w:noProof/>
                <w:webHidden/>
              </w:rPr>
            </w:r>
            <w:r w:rsidR="00294E81">
              <w:rPr>
                <w:noProof/>
                <w:webHidden/>
              </w:rPr>
              <w:fldChar w:fldCharType="separate"/>
            </w:r>
            <w:r w:rsidR="00294E81">
              <w:rPr>
                <w:noProof/>
                <w:webHidden/>
              </w:rPr>
              <w:t>37</w:t>
            </w:r>
            <w:r w:rsidR="00294E81">
              <w:rPr>
                <w:noProof/>
                <w:webHidden/>
              </w:rPr>
              <w:fldChar w:fldCharType="end"/>
            </w:r>
          </w:hyperlink>
        </w:p>
        <w:p w14:paraId="2BBD352C" w14:textId="6D1FD2CC" w:rsidR="00294E81" w:rsidRDefault="00B013EF">
          <w:pPr>
            <w:pStyle w:val="TOC1"/>
            <w:rPr>
              <w:rFonts w:asciiTheme="minorHAnsi" w:eastAsiaTheme="minorEastAsia" w:hAnsiTheme="minorHAnsi" w:cstheme="minorBidi"/>
              <w:sz w:val="22"/>
              <w:szCs w:val="22"/>
            </w:rPr>
          </w:pPr>
          <w:hyperlink w:anchor="_Toc45400058" w:history="1">
            <w:r w:rsidR="00294E81" w:rsidRPr="00A40A2D">
              <w:rPr>
                <w:rStyle w:val="Hyperlink"/>
              </w:rPr>
              <w:t>CHƯƠNG 3 : PHÂN TÍCH</w:t>
            </w:r>
            <w:r w:rsidR="00294E81">
              <w:rPr>
                <w:webHidden/>
              </w:rPr>
              <w:tab/>
            </w:r>
            <w:r w:rsidR="00294E81">
              <w:rPr>
                <w:webHidden/>
              </w:rPr>
              <w:fldChar w:fldCharType="begin"/>
            </w:r>
            <w:r w:rsidR="00294E81">
              <w:rPr>
                <w:webHidden/>
              </w:rPr>
              <w:instrText xml:space="preserve"> PAGEREF _Toc45400058 \h </w:instrText>
            </w:r>
            <w:r w:rsidR="00294E81">
              <w:rPr>
                <w:webHidden/>
              </w:rPr>
            </w:r>
            <w:r w:rsidR="00294E81">
              <w:rPr>
                <w:webHidden/>
              </w:rPr>
              <w:fldChar w:fldCharType="separate"/>
            </w:r>
            <w:r w:rsidR="00294E81">
              <w:rPr>
                <w:webHidden/>
              </w:rPr>
              <w:t>38</w:t>
            </w:r>
            <w:r w:rsidR="00294E81">
              <w:rPr>
                <w:webHidden/>
              </w:rPr>
              <w:fldChar w:fldCharType="end"/>
            </w:r>
          </w:hyperlink>
        </w:p>
        <w:p w14:paraId="14ADB17A" w14:textId="0BEBC915" w:rsidR="00294E81" w:rsidRDefault="00B013EF">
          <w:pPr>
            <w:pStyle w:val="TOC2"/>
            <w:rPr>
              <w:rFonts w:asciiTheme="minorHAnsi" w:eastAsiaTheme="minorEastAsia" w:hAnsiTheme="minorHAnsi" w:cstheme="minorBidi"/>
              <w:noProof/>
              <w:sz w:val="22"/>
              <w:szCs w:val="22"/>
            </w:rPr>
          </w:pPr>
          <w:hyperlink w:anchor="_Toc45400059" w:history="1">
            <w:r w:rsidR="00294E81" w:rsidRPr="00A40A2D">
              <w:rPr>
                <w:rStyle w:val="Hyperlink"/>
                <w:noProof/>
              </w:rPr>
              <w:t>3.1 Phân tích yêu cầu bằng UML</w:t>
            </w:r>
            <w:r w:rsidR="00294E81">
              <w:rPr>
                <w:noProof/>
                <w:webHidden/>
              </w:rPr>
              <w:tab/>
            </w:r>
            <w:r w:rsidR="00294E81">
              <w:rPr>
                <w:noProof/>
                <w:webHidden/>
              </w:rPr>
              <w:fldChar w:fldCharType="begin"/>
            </w:r>
            <w:r w:rsidR="00294E81">
              <w:rPr>
                <w:noProof/>
                <w:webHidden/>
              </w:rPr>
              <w:instrText xml:space="preserve"> PAGEREF _Toc45400059 \h </w:instrText>
            </w:r>
            <w:r w:rsidR="00294E81">
              <w:rPr>
                <w:noProof/>
                <w:webHidden/>
              </w:rPr>
            </w:r>
            <w:r w:rsidR="00294E81">
              <w:rPr>
                <w:noProof/>
                <w:webHidden/>
              </w:rPr>
              <w:fldChar w:fldCharType="separate"/>
            </w:r>
            <w:r w:rsidR="00294E81">
              <w:rPr>
                <w:noProof/>
                <w:webHidden/>
              </w:rPr>
              <w:t>38</w:t>
            </w:r>
            <w:r w:rsidR="00294E81">
              <w:rPr>
                <w:noProof/>
                <w:webHidden/>
              </w:rPr>
              <w:fldChar w:fldCharType="end"/>
            </w:r>
          </w:hyperlink>
        </w:p>
        <w:p w14:paraId="667E5CA6" w14:textId="10492239"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60" w:history="1">
            <w:r w:rsidR="00294E81" w:rsidRPr="00A40A2D">
              <w:rPr>
                <w:rStyle w:val="Hyperlink"/>
                <w:noProof/>
              </w:rPr>
              <w:t>3.1.1 Use case Tổng Quát</w:t>
            </w:r>
            <w:r w:rsidR="00294E81">
              <w:rPr>
                <w:noProof/>
                <w:webHidden/>
              </w:rPr>
              <w:tab/>
            </w:r>
            <w:r w:rsidR="00294E81">
              <w:rPr>
                <w:noProof/>
                <w:webHidden/>
              </w:rPr>
              <w:fldChar w:fldCharType="begin"/>
            </w:r>
            <w:r w:rsidR="00294E81">
              <w:rPr>
                <w:noProof/>
                <w:webHidden/>
              </w:rPr>
              <w:instrText xml:space="preserve"> PAGEREF _Toc45400060 \h </w:instrText>
            </w:r>
            <w:r w:rsidR="00294E81">
              <w:rPr>
                <w:noProof/>
                <w:webHidden/>
              </w:rPr>
            </w:r>
            <w:r w:rsidR="00294E81">
              <w:rPr>
                <w:noProof/>
                <w:webHidden/>
              </w:rPr>
              <w:fldChar w:fldCharType="separate"/>
            </w:r>
            <w:r w:rsidR="00294E81">
              <w:rPr>
                <w:noProof/>
                <w:webHidden/>
              </w:rPr>
              <w:t>38</w:t>
            </w:r>
            <w:r w:rsidR="00294E81">
              <w:rPr>
                <w:noProof/>
                <w:webHidden/>
              </w:rPr>
              <w:fldChar w:fldCharType="end"/>
            </w:r>
          </w:hyperlink>
        </w:p>
        <w:p w14:paraId="18B54983" w14:textId="069FFC2E"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61" w:history="1">
            <w:r w:rsidR="00294E81" w:rsidRPr="00A40A2D">
              <w:rPr>
                <w:rStyle w:val="Hyperlink"/>
                <w:noProof/>
              </w:rPr>
              <w:t>3.1.2 Class Diagram</w:t>
            </w:r>
            <w:r w:rsidR="00294E81">
              <w:rPr>
                <w:noProof/>
                <w:webHidden/>
              </w:rPr>
              <w:tab/>
            </w:r>
            <w:r w:rsidR="00294E81">
              <w:rPr>
                <w:noProof/>
                <w:webHidden/>
              </w:rPr>
              <w:fldChar w:fldCharType="begin"/>
            </w:r>
            <w:r w:rsidR="00294E81">
              <w:rPr>
                <w:noProof/>
                <w:webHidden/>
              </w:rPr>
              <w:instrText xml:space="preserve"> PAGEREF _Toc45400061 \h </w:instrText>
            </w:r>
            <w:r w:rsidR="00294E81">
              <w:rPr>
                <w:noProof/>
                <w:webHidden/>
              </w:rPr>
            </w:r>
            <w:r w:rsidR="00294E81">
              <w:rPr>
                <w:noProof/>
                <w:webHidden/>
              </w:rPr>
              <w:fldChar w:fldCharType="separate"/>
            </w:r>
            <w:r w:rsidR="00294E81">
              <w:rPr>
                <w:noProof/>
                <w:webHidden/>
              </w:rPr>
              <w:t>39</w:t>
            </w:r>
            <w:r w:rsidR="00294E81">
              <w:rPr>
                <w:noProof/>
                <w:webHidden/>
              </w:rPr>
              <w:fldChar w:fldCharType="end"/>
            </w:r>
          </w:hyperlink>
        </w:p>
        <w:p w14:paraId="7DD1EE11" w14:textId="0CC89FCB"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62" w:history="1">
            <w:r w:rsidR="00294E81" w:rsidRPr="00A40A2D">
              <w:rPr>
                <w:rStyle w:val="Hyperlink"/>
                <w:noProof/>
              </w:rPr>
              <w:t>3.1.3 Cơ sở dữ liệu</w:t>
            </w:r>
            <w:r w:rsidR="00294E81">
              <w:rPr>
                <w:noProof/>
                <w:webHidden/>
              </w:rPr>
              <w:tab/>
            </w:r>
            <w:r w:rsidR="00294E81">
              <w:rPr>
                <w:noProof/>
                <w:webHidden/>
              </w:rPr>
              <w:fldChar w:fldCharType="begin"/>
            </w:r>
            <w:r w:rsidR="00294E81">
              <w:rPr>
                <w:noProof/>
                <w:webHidden/>
              </w:rPr>
              <w:instrText xml:space="preserve"> PAGEREF _Toc45400062 \h </w:instrText>
            </w:r>
            <w:r w:rsidR="00294E81">
              <w:rPr>
                <w:noProof/>
                <w:webHidden/>
              </w:rPr>
            </w:r>
            <w:r w:rsidR="00294E81">
              <w:rPr>
                <w:noProof/>
                <w:webHidden/>
              </w:rPr>
              <w:fldChar w:fldCharType="separate"/>
            </w:r>
            <w:r w:rsidR="00294E81">
              <w:rPr>
                <w:noProof/>
                <w:webHidden/>
              </w:rPr>
              <w:t>40</w:t>
            </w:r>
            <w:r w:rsidR="00294E81">
              <w:rPr>
                <w:noProof/>
                <w:webHidden/>
              </w:rPr>
              <w:fldChar w:fldCharType="end"/>
            </w:r>
          </w:hyperlink>
        </w:p>
        <w:p w14:paraId="79A70D50" w14:textId="58AB47B8"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63" w:history="1">
            <w:r w:rsidR="00294E81" w:rsidRPr="00A40A2D">
              <w:rPr>
                <w:rStyle w:val="Hyperlink"/>
                <w:noProof/>
              </w:rPr>
              <w:t>3.1.4 Danh sách các actor</w:t>
            </w:r>
            <w:r w:rsidR="00294E81">
              <w:rPr>
                <w:noProof/>
                <w:webHidden/>
              </w:rPr>
              <w:tab/>
            </w:r>
            <w:r w:rsidR="00294E81">
              <w:rPr>
                <w:noProof/>
                <w:webHidden/>
              </w:rPr>
              <w:fldChar w:fldCharType="begin"/>
            </w:r>
            <w:r w:rsidR="00294E81">
              <w:rPr>
                <w:noProof/>
                <w:webHidden/>
              </w:rPr>
              <w:instrText xml:space="preserve"> PAGEREF _Toc45400063 \h </w:instrText>
            </w:r>
            <w:r w:rsidR="00294E81">
              <w:rPr>
                <w:noProof/>
                <w:webHidden/>
              </w:rPr>
            </w:r>
            <w:r w:rsidR="00294E81">
              <w:rPr>
                <w:noProof/>
                <w:webHidden/>
              </w:rPr>
              <w:fldChar w:fldCharType="separate"/>
            </w:r>
            <w:r w:rsidR="00294E81">
              <w:rPr>
                <w:noProof/>
                <w:webHidden/>
              </w:rPr>
              <w:t>41</w:t>
            </w:r>
            <w:r w:rsidR="00294E81">
              <w:rPr>
                <w:noProof/>
                <w:webHidden/>
              </w:rPr>
              <w:fldChar w:fldCharType="end"/>
            </w:r>
          </w:hyperlink>
        </w:p>
        <w:p w14:paraId="18B6C21B" w14:textId="4DDF0197"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64" w:history="1">
            <w:r w:rsidR="00294E81" w:rsidRPr="00A40A2D">
              <w:rPr>
                <w:rStyle w:val="Hyperlink"/>
                <w:noProof/>
              </w:rPr>
              <w:t>3.1.5 Danh sách các Use case</w:t>
            </w:r>
            <w:r w:rsidR="00294E81">
              <w:rPr>
                <w:noProof/>
                <w:webHidden/>
              </w:rPr>
              <w:tab/>
            </w:r>
            <w:r w:rsidR="00294E81">
              <w:rPr>
                <w:noProof/>
                <w:webHidden/>
              </w:rPr>
              <w:fldChar w:fldCharType="begin"/>
            </w:r>
            <w:r w:rsidR="00294E81">
              <w:rPr>
                <w:noProof/>
                <w:webHidden/>
              </w:rPr>
              <w:instrText xml:space="preserve"> PAGEREF _Toc45400064 \h </w:instrText>
            </w:r>
            <w:r w:rsidR="00294E81">
              <w:rPr>
                <w:noProof/>
                <w:webHidden/>
              </w:rPr>
            </w:r>
            <w:r w:rsidR="00294E81">
              <w:rPr>
                <w:noProof/>
                <w:webHidden/>
              </w:rPr>
              <w:fldChar w:fldCharType="separate"/>
            </w:r>
            <w:r w:rsidR="00294E81">
              <w:rPr>
                <w:noProof/>
                <w:webHidden/>
              </w:rPr>
              <w:t>41</w:t>
            </w:r>
            <w:r w:rsidR="00294E81">
              <w:rPr>
                <w:noProof/>
                <w:webHidden/>
              </w:rPr>
              <w:fldChar w:fldCharType="end"/>
            </w:r>
          </w:hyperlink>
        </w:p>
        <w:p w14:paraId="36414C04" w14:textId="243AFA3E" w:rsidR="00294E81" w:rsidRDefault="00B013EF">
          <w:pPr>
            <w:pStyle w:val="TOC2"/>
            <w:rPr>
              <w:rFonts w:asciiTheme="minorHAnsi" w:eastAsiaTheme="minorEastAsia" w:hAnsiTheme="minorHAnsi" w:cstheme="minorBidi"/>
              <w:noProof/>
              <w:sz w:val="22"/>
              <w:szCs w:val="22"/>
            </w:rPr>
          </w:pPr>
          <w:hyperlink w:anchor="_Toc45400065" w:history="1">
            <w:r w:rsidR="00294E81" w:rsidRPr="00A40A2D">
              <w:rPr>
                <w:rStyle w:val="Hyperlink"/>
                <w:noProof/>
              </w:rPr>
              <w:t>3.2 Đặc tả các yêu cầu chức năng</w:t>
            </w:r>
            <w:r w:rsidR="00294E81">
              <w:rPr>
                <w:noProof/>
                <w:webHidden/>
              </w:rPr>
              <w:tab/>
            </w:r>
            <w:r w:rsidR="00294E81">
              <w:rPr>
                <w:noProof/>
                <w:webHidden/>
              </w:rPr>
              <w:fldChar w:fldCharType="begin"/>
            </w:r>
            <w:r w:rsidR="00294E81">
              <w:rPr>
                <w:noProof/>
                <w:webHidden/>
              </w:rPr>
              <w:instrText xml:space="preserve"> PAGEREF _Toc45400065 \h </w:instrText>
            </w:r>
            <w:r w:rsidR="00294E81">
              <w:rPr>
                <w:noProof/>
                <w:webHidden/>
              </w:rPr>
            </w:r>
            <w:r w:rsidR="00294E81">
              <w:rPr>
                <w:noProof/>
                <w:webHidden/>
              </w:rPr>
              <w:fldChar w:fldCharType="separate"/>
            </w:r>
            <w:r w:rsidR="00294E81">
              <w:rPr>
                <w:noProof/>
                <w:webHidden/>
              </w:rPr>
              <w:t>44</w:t>
            </w:r>
            <w:r w:rsidR="00294E81">
              <w:rPr>
                <w:noProof/>
                <w:webHidden/>
              </w:rPr>
              <w:fldChar w:fldCharType="end"/>
            </w:r>
          </w:hyperlink>
        </w:p>
        <w:p w14:paraId="020E16DD" w14:textId="4FA2D5A9"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66" w:history="1">
            <w:r w:rsidR="00294E81" w:rsidRPr="00A40A2D">
              <w:rPr>
                <w:rStyle w:val="Hyperlink"/>
                <w:noProof/>
              </w:rPr>
              <w:t xml:space="preserve">3.2.1 Use case UC1: </w:t>
            </w:r>
            <w:r w:rsidR="00294E81" w:rsidRPr="00A40A2D">
              <w:rPr>
                <w:rStyle w:val="Hyperlink"/>
                <w:rFonts w:eastAsia="Calibri"/>
                <w:noProof/>
              </w:rPr>
              <w:t>Concentration</w:t>
            </w:r>
            <w:r w:rsidR="00294E81">
              <w:rPr>
                <w:noProof/>
                <w:webHidden/>
              </w:rPr>
              <w:tab/>
            </w:r>
            <w:r w:rsidR="00294E81">
              <w:rPr>
                <w:noProof/>
                <w:webHidden/>
              </w:rPr>
              <w:fldChar w:fldCharType="begin"/>
            </w:r>
            <w:r w:rsidR="00294E81">
              <w:rPr>
                <w:noProof/>
                <w:webHidden/>
              </w:rPr>
              <w:instrText xml:space="preserve"> PAGEREF _Toc45400066 \h </w:instrText>
            </w:r>
            <w:r w:rsidR="00294E81">
              <w:rPr>
                <w:noProof/>
                <w:webHidden/>
              </w:rPr>
            </w:r>
            <w:r w:rsidR="00294E81">
              <w:rPr>
                <w:noProof/>
                <w:webHidden/>
              </w:rPr>
              <w:fldChar w:fldCharType="separate"/>
            </w:r>
            <w:r w:rsidR="00294E81">
              <w:rPr>
                <w:noProof/>
                <w:webHidden/>
              </w:rPr>
              <w:t>44</w:t>
            </w:r>
            <w:r w:rsidR="00294E81">
              <w:rPr>
                <w:noProof/>
                <w:webHidden/>
              </w:rPr>
              <w:fldChar w:fldCharType="end"/>
            </w:r>
          </w:hyperlink>
        </w:p>
        <w:p w14:paraId="718FD4DA" w14:textId="70587582"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67" w:history="1">
            <w:r w:rsidR="00294E81" w:rsidRPr="00A40A2D">
              <w:rPr>
                <w:rStyle w:val="Hyperlink"/>
                <w:noProof/>
              </w:rPr>
              <w:t>3.2.2 Use case UC2: Matching</w:t>
            </w:r>
            <w:r w:rsidR="00294E81">
              <w:rPr>
                <w:noProof/>
                <w:webHidden/>
              </w:rPr>
              <w:tab/>
            </w:r>
            <w:r w:rsidR="00294E81">
              <w:rPr>
                <w:noProof/>
                <w:webHidden/>
              </w:rPr>
              <w:fldChar w:fldCharType="begin"/>
            </w:r>
            <w:r w:rsidR="00294E81">
              <w:rPr>
                <w:noProof/>
                <w:webHidden/>
              </w:rPr>
              <w:instrText xml:space="preserve"> PAGEREF _Toc45400067 \h </w:instrText>
            </w:r>
            <w:r w:rsidR="00294E81">
              <w:rPr>
                <w:noProof/>
                <w:webHidden/>
              </w:rPr>
            </w:r>
            <w:r w:rsidR="00294E81">
              <w:rPr>
                <w:noProof/>
                <w:webHidden/>
              </w:rPr>
              <w:fldChar w:fldCharType="separate"/>
            </w:r>
            <w:r w:rsidR="00294E81">
              <w:rPr>
                <w:noProof/>
                <w:webHidden/>
              </w:rPr>
              <w:t>47</w:t>
            </w:r>
            <w:r w:rsidR="00294E81">
              <w:rPr>
                <w:noProof/>
                <w:webHidden/>
              </w:rPr>
              <w:fldChar w:fldCharType="end"/>
            </w:r>
          </w:hyperlink>
        </w:p>
        <w:p w14:paraId="35E5B4B9" w14:textId="55445140"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68" w:history="1">
            <w:r w:rsidR="00294E81" w:rsidRPr="00A40A2D">
              <w:rPr>
                <w:rStyle w:val="Hyperlink"/>
                <w:noProof/>
              </w:rPr>
              <w:t>3.2.3 Use case UC3: Sorting</w:t>
            </w:r>
            <w:r w:rsidR="00294E81">
              <w:rPr>
                <w:noProof/>
                <w:webHidden/>
              </w:rPr>
              <w:tab/>
            </w:r>
            <w:r w:rsidR="00294E81">
              <w:rPr>
                <w:noProof/>
                <w:webHidden/>
              </w:rPr>
              <w:fldChar w:fldCharType="begin"/>
            </w:r>
            <w:r w:rsidR="00294E81">
              <w:rPr>
                <w:noProof/>
                <w:webHidden/>
              </w:rPr>
              <w:instrText xml:space="preserve"> PAGEREF _Toc45400068 \h </w:instrText>
            </w:r>
            <w:r w:rsidR="00294E81">
              <w:rPr>
                <w:noProof/>
                <w:webHidden/>
              </w:rPr>
            </w:r>
            <w:r w:rsidR="00294E81">
              <w:rPr>
                <w:noProof/>
                <w:webHidden/>
              </w:rPr>
              <w:fldChar w:fldCharType="separate"/>
            </w:r>
            <w:r w:rsidR="00294E81">
              <w:rPr>
                <w:noProof/>
                <w:webHidden/>
              </w:rPr>
              <w:t>50</w:t>
            </w:r>
            <w:r w:rsidR="00294E81">
              <w:rPr>
                <w:noProof/>
                <w:webHidden/>
              </w:rPr>
              <w:fldChar w:fldCharType="end"/>
            </w:r>
          </w:hyperlink>
        </w:p>
        <w:p w14:paraId="4852DB9F" w14:textId="08DCAC60"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69" w:history="1">
            <w:r w:rsidR="00294E81" w:rsidRPr="00A40A2D">
              <w:rPr>
                <w:rStyle w:val="Hyperlink"/>
                <w:noProof/>
              </w:rPr>
              <w:t>3.2.4 Use case UC4: Multiple Choice</w:t>
            </w:r>
            <w:r w:rsidR="00294E81">
              <w:rPr>
                <w:noProof/>
                <w:webHidden/>
              </w:rPr>
              <w:tab/>
            </w:r>
            <w:r w:rsidR="00294E81">
              <w:rPr>
                <w:noProof/>
                <w:webHidden/>
              </w:rPr>
              <w:fldChar w:fldCharType="begin"/>
            </w:r>
            <w:r w:rsidR="00294E81">
              <w:rPr>
                <w:noProof/>
                <w:webHidden/>
              </w:rPr>
              <w:instrText xml:space="preserve"> PAGEREF _Toc45400069 \h </w:instrText>
            </w:r>
            <w:r w:rsidR="00294E81">
              <w:rPr>
                <w:noProof/>
                <w:webHidden/>
              </w:rPr>
            </w:r>
            <w:r w:rsidR="00294E81">
              <w:rPr>
                <w:noProof/>
                <w:webHidden/>
              </w:rPr>
              <w:fldChar w:fldCharType="separate"/>
            </w:r>
            <w:r w:rsidR="00294E81">
              <w:rPr>
                <w:noProof/>
                <w:webHidden/>
              </w:rPr>
              <w:t>53</w:t>
            </w:r>
            <w:r w:rsidR="00294E81">
              <w:rPr>
                <w:noProof/>
                <w:webHidden/>
              </w:rPr>
              <w:fldChar w:fldCharType="end"/>
            </w:r>
          </w:hyperlink>
        </w:p>
        <w:p w14:paraId="2DC0485E" w14:textId="37596562"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70" w:history="1">
            <w:r w:rsidR="00294E81" w:rsidRPr="00A40A2D">
              <w:rPr>
                <w:rStyle w:val="Hyperlink"/>
                <w:noProof/>
              </w:rPr>
              <w:t>3.2.5 Use case UC5: Painting</w:t>
            </w:r>
            <w:r w:rsidR="00294E81">
              <w:rPr>
                <w:noProof/>
                <w:webHidden/>
              </w:rPr>
              <w:tab/>
            </w:r>
            <w:r w:rsidR="00294E81">
              <w:rPr>
                <w:noProof/>
                <w:webHidden/>
              </w:rPr>
              <w:fldChar w:fldCharType="begin"/>
            </w:r>
            <w:r w:rsidR="00294E81">
              <w:rPr>
                <w:noProof/>
                <w:webHidden/>
              </w:rPr>
              <w:instrText xml:space="preserve"> PAGEREF _Toc45400070 \h </w:instrText>
            </w:r>
            <w:r w:rsidR="00294E81">
              <w:rPr>
                <w:noProof/>
                <w:webHidden/>
              </w:rPr>
            </w:r>
            <w:r w:rsidR="00294E81">
              <w:rPr>
                <w:noProof/>
                <w:webHidden/>
              </w:rPr>
              <w:fldChar w:fldCharType="separate"/>
            </w:r>
            <w:r w:rsidR="00294E81">
              <w:rPr>
                <w:noProof/>
                <w:webHidden/>
              </w:rPr>
              <w:t>56</w:t>
            </w:r>
            <w:r w:rsidR="00294E81">
              <w:rPr>
                <w:noProof/>
                <w:webHidden/>
              </w:rPr>
              <w:fldChar w:fldCharType="end"/>
            </w:r>
          </w:hyperlink>
        </w:p>
        <w:p w14:paraId="44A4FD50" w14:textId="50484307"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71" w:history="1">
            <w:r w:rsidR="00294E81" w:rsidRPr="00A40A2D">
              <w:rPr>
                <w:rStyle w:val="Hyperlink"/>
                <w:noProof/>
              </w:rPr>
              <w:t>3.2.6 Use case UC6: Story time</w:t>
            </w:r>
            <w:r w:rsidR="00294E81">
              <w:rPr>
                <w:noProof/>
                <w:webHidden/>
              </w:rPr>
              <w:tab/>
            </w:r>
            <w:r w:rsidR="00294E81">
              <w:rPr>
                <w:noProof/>
                <w:webHidden/>
              </w:rPr>
              <w:fldChar w:fldCharType="begin"/>
            </w:r>
            <w:r w:rsidR="00294E81">
              <w:rPr>
                <w:noProof/>
                <w:webHidden/>
              </w:rPr>
              <w:instrText xml:space="preserve"> PAGEREF _Toc45400071 \h </w:instrText>
            </w:r>
            <w:r w:rsidR="00294E81">
              <w:rPr>
                <w:noProof/>
                <w:webHidden/>
              </w:rPr>
            </w:r>
            <w:r w:rsidR="00294E81">
              <w:rPr>
                <w:noProof/>
                <w:webHidden/>
              </w:rPr>
              <w:fldChar w:fldCharType="separate"/>
            </w:r>
            <w:r w:rsidR="00294E81">
              <w:rPr>
                <w:noProof/>
                <w:webHidden/>
              </w:rPr>
              <w:t>59</w:t>
            </w:r>
            <w:r w:rsidR="00294E81">
              <w:rPr>
                <w:noProof/>
                <w:webHidden/>
              </w:rPr>
              <w:fldChar w:fldCharType="end"/>
            </w:r>
          </w:hyperlink>
        </w:p>
        <w:p w14:paraId="0896C4A0" w14:textId="1D71AFC4"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72" w:history="1">
            <w:r w:rsidR="00294E81" w:rsidRPr="00A40A2D">
              <w:rPr>
                <w:rStyle w:val="Hyperlink"/>
                <w:noProof/>
              </w:rPr>
              <w:t>3.2.7 Use case UC7: Look and find</w:t>
            </w:r>
            <w:r w:rsidR="00294E81">
              <w:rPr>
                <w:noProof/>
                <w:webHidden/>
              </w:rPr>
              <w:tab/>
            </w:r>
            <w:r w:rsidR="00294E81">
              <w:rPr>
                <w:noProof/>
                <w:webHidden/>
              </w:rPr>
              <w:fldChar w:fldCharType="begin"/>
            </w:r>
            <w:r w:rsidR="00294E81">
              <w:rPr>
                <w:noProof/>
                <w:webHidden/>
              </w:rPr>
              <w:instrText xml:space="preserve"> PAGEREF _Toc45400072 \h </w:instrText>
            </w:r>
            <w:r w:rsidR="00294E81">
              <w:rPr>
                <w:noProof/>
                <w:webHidden/>
              </w:rPr>
            </w:r>
            <w:r w:rsidR="00294E81">
              <w:rPr>
                <w:noProof/>
                <w:webHidden/>
              </w:rPr>
              <w:fldChar w:fldCharType="separate"/>
            </w:r>
            <w:r w:rsidR="00294E81">
              <w:rPr>
                <w:noProof/>
                <w:webHidden/>
              </w:rPr>
              <w:t>62</w:t>
            </w:r>
            <w:r w:rsidR="00294E81">
              <w:rPr>
                <w:noProof/>
                <w:webHidden/>
              </w:rPr>
              <w:fldChar w:fldCharType="end"/>
            </w:r>
          </w:hyperlink>
        </w:p>
        <w:p w14:paraId="1B01EA72" w14:textId="71FA2F87"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73" w:history="1">
            <w:r w:rsidR="00294E81" w:rsidRPr="00A40A2D">
              <w:rPr>
                <w:rStyle w:val="Hyperlink"/>
                <w:noProof/>
              </w:rPr>
              <w:t>3.2.8 Use case UC8: ChooseUnit</w:t>
            </w:r>
            <w:r w:rsidR="00294E81">
              <w:rPr>
                <w:noProof/>
                <w:webHidden/>
              </w:rPr>
              <w:tab/>
            </w:r>
            <w:r w:rsidR="00294E81">
              <w:rPr>
                <w:noProof/>
                <w:webHidden/>
              </w:rPr>
              <w:fldChar w:fldCharType="begin"/>
            </w:r>
            <w:r w:rsidR="00294E81">
              <w:rPr>
                <w:noProof/>
                <w:webHidden/>
              </w:rPr>
              <w:instrText xml:space="preserve"> PAGEREF _Toc45400073 \h </w:instrText>
            </w:r>
            <w:r w:rsidR="00294E81">
              <w:rPr>
                <w:noProof/>
                <w:webHidden/>
              </w:rPr>
            </w:r>
            <w:r w:rsidR="00294E81">
              <w:rPr>
                <w:noProof/>
                <w:webHidden/>
              </w:rPr>
              <w:fldChar w:fldCharType="separate"/>
            </w:r>
            <w:r w:rsidR="00294E81">
              <w:rPr>
                <w:noProof/>
                <w:webHidden/>
              </w:rPr>
              <w:t>64</w:t>
            </w:r>
            <w:r w:rsidR="00294E81">
              <w:rPr>
                <w:noProof/>
                <w:webHidden/>
              </w:rPr>
              <w:fldChar w:fldCharType="end"/>
            </w:r>
          </w:hyperlink>
        </w:p>
        <w:p w14:paraId="338BD35C" w14:textId="456A9CC2" w:rsidR="00294E81" w:rsidRDefault="00B013EF">
          <w:pPr>
            <w:pStyle w:val="TOC1"/>
            <w:rPr>
              <w:rFonts w:asciiTheme="minorHAnsi" w:eastAsiaTheme="minorEastAsia" w:hAnsiTheme="minorHAnsi" w:cstheme="minorBidi"/>
              <w:sz w:val="22"/>
              <w:szCs w:val="22"/>
            </w:rPr>
          </w:pPr>
          <w:hyperlink w:anchor="_Toc45400074" w:history="1">
            <w:r w:rsidR="00294E81" w:rsidRPr="00A40A2D">
              <w:rPr>
                <w:rStyle w:val="Hyperlink"/>
              </w:rPr>
              <w:t>CHƯƠNG 4 : THIẾT KẾ VÀ HIỆN THỰC</w:t>
            </w:r>
            <w:r w:rsidR="00294E81">
              <w:rPr>
                <w:webHidden/>
              </w:rPr>
              <w:tab/>
            </w:r>
            <w:r w:rsidR="00294E81">
              <w:rPr>
                <w:webHidden/>
              </w:rPr>
              <w:fldChar w:fldCharType="begin"/>
            </w:r>
            <w:r w:rsidR="00294E81">
              <w:rPr>
                <w:webHidden/>
              </w:rPr>
              <w:instrText xml:space="preserve"> PAGEREF _Toc45400074 \h </w:instrText>
            </w:r>
            <w:r w:rsidR="00294E81">
              <w:rPr>
                <w:webHidden/>
              </w:rPr>
            </w:r>
            <w:r w:rsidR="00294E81">
              <w:rPr>
                <w:webHidden/>
              </w:rPr>
              <w:fldChar w:fldCharType="separate"/>
            </w:r>
            <w:r w:rsidR="00294E81">
              <w:rPr>
                <w:webHidden/>
              </w:rPr>
              <w:t>66</w:t>
            </w:r>
            <w:r w:rsidR="00294E81">
              <w:rPr>
                <w:webHidden/>
              </w:rPr>
              <w:fldChar w:fldCharType="end"/>
            </w:r>
          </w:hyperlink>
        </w:p>
        <w:p w14:paraId="16382FE4" w14:textId="577E84E0" w:rsidR="00294E81" w:rsidRDefault="00B013EF">
          <w:pPr>
            <w:pStyle w:val="TOC2"/>
            <w:rPr>
              <w:rFonts w:asciiTheme="minorHAnsi" w:eastAsiaTheme="minorEastAsia" w:hAnsiTheme="minorHAnsi" w:cstheme="minorBidi"/>
              <w:noProof/>
              <w:sz w:val="22"/>
              <w:szCs w:val="22"/>
            </w:rPr>
          </w:pPr>
          <w:hyperlink w:anchor="_Toc45400075" w:history="1">
            <w:r w:rsidR="00294E81" w:rsidRPr="00A40A2D">
              <w:rPr>
                <w:rStyle w:val="Hyperlink"/>
                <w:noProof/>
              </w:rPr>
              <w:t>4.1 Cấu hình phần cứng, phần mềm</w:t>
            </w:r>
            <w:r w:rsidR="00294E81">
              <w:rPr>
                <w:noProof/>
                <w:webHidden/>
              </w:rPr>
              <w:tab/>
            </w:r>
            <w:r w:rsidR="00294E81">
              <w:rPr>
                <w:noProof/>
                <w:webHidden/>
              </w:rPr>
              <w:fldChar w:fldCharType="begin"/>
            </w:r>
            <w:r w:rsidR="00294E81">
              <w:rPr>
                <w:noProof/>
                <w:webHidden/>
              </w:rPr>
              <w:instrText xml:space="preserve"> PAGEREF _Toc45400075 \h </w:instrText>
            </w:r>
            <w:r w:rsidR="00294E81">
              <w:rPr>
                <w:noProof/>
                <w:webHidden/>
              </w:rPr>
            </w:r>
            <w:r w:rsidR="00294E81">
              <w:rPr>
                <w:noProof/>
                <w:webHidden/>
              </w:rPr>
              <w:fldChar w:fldCharType="separate"/>
            </w:r>
            <w:r w:rsidR="00294E81">
              <w:rPr>
                <w:noProof/>
                <w:webHidden/>
              </w:rPr>
              <w:t>66</w:t>
            </w:r>
            <w:r w:rsidR="00294E81">
              <w:rPr>
                <w:noProof/>
                <w:webHidden/>
              </w:rPr>
              <w:fldChar w:fldCharType="end"/>
            </w:r>
          </w:hyperlink>
        </w:p>
        <w:p w14:paraId="0491EB8A" w14:textId="6F11686C"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76" w:history="1">
            <w:r w:rsidR="00294E81" w:rsidRPr="00A40A2D">
              <w:rPr>
                <w:rStyle w:val="Hyperlink"/>
                <w:noProof/>
              </w:rPr>
              <w:t>4.1.1 Phần cứng</w:t>
            </w:r>
            <w:r w:rsidR="00294E81">
              <w:rPr>
                <w:noProof/>
                <w:webHidden/>
              </w:rPr>
              <w:tab/>
            </w:r>
            <w:r w:rsidR="00294E81">
              <w:rPr>
                <w:noProof/>
                <w:webHidden/>
              </w:rPr>
              <w:fldChar w:fldCharType="begin"/>
            </w:r>
            <w:r w:rsidR="00294E81">
              <w:rPr>
                <w:noProof/>
                <w:webHidden/>
              </w:rPr>
              <w:instrText xml:space="preserve"> PAGEREF _Toc45400076 \h </w:instrText>
            </w:r>
            <w:r w:rsidR="00294E81">
              <w:rPr>
                <w:noProof/>
                <w:webHidden/>
              </w:rPr>
            </w:r>
            <w:r w:rsidR="00294E81">
              <w:rPr>
                <w:noProof/>
                <w:webHidden/>
              </w:rPr>
              <w:fldChar w:fldCharType="separate"/>
            </w:r>
            <w:r w:rsidR="00294E81">
              <w:rPr>
                <w:noProof/>
                <w:webHidden/>
              </w:rPr>
              <w:t>66</w:t>
            </w:r>
            <w:r w:rsidR="00294E81">
              <w:rPr>
                <w:noProof/>
                <w:webHidden/>
              </w:rPr>
              <w:fldChar w:fldCharType="end"/>
            </w:r>
          </w:hyperlink>
        </w:p>
        <w:p w14:paraId="6D05B8F7" w14:textId="127CDD87"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77" w:history="1">
            <w:r w:rsidR="00294E81" w:rsidRPr="00A40A2D">
              <w:rPr>
                <w:rStyle w:val="Hyperlink"/>
                <w:noProof/>
              </w:rPr>
              <w:t>4.1.2 Phần mềm</w:t>
            </w:r>
            <w:r w:rsidR="00294E81">
              <w:rPr>
                <w:noProof/>
                <w:webHidden/>
              </w:rPr>
              <w:tab/>
            </w:r>
            <w:r w:rsidR="00294E81">
              <w:rPr>
                <w:noProof/>
                <w:webHidden/>
              </w:rPr>
              <w:fldChar w:fldCharType="begin"/>
            </w:r>
            <w:r w:rsidR="00294E81">
              <w:rPr>
                <w:noProof/>
                <w:webHidden/>
              </w:rPr>
              <w:instrText xml:space="preserve"> PAGEREF _Toc45400077 \h </w:instrText>
            </w:r>
            <w:r w:rsidR="00294E81">
              <w:rPr>
                <w:noProof/>
                <w:webHidden/>
              </w:rPr>
            </w:r>
            <w:r w:rsidR="00294E81">
              <w:rPr>
                <w:noProof/>
                <w:webHidden/>
              </w:rPr>
              <w:fldChar w:fldCharType="separate"/>
            </w:r>
            <w:r w:rsidR="00294E81">
              <w:rPr>
                <w:noProof/>
                <w:webHidden/>
              </w:rPr>
              <w:t>66</w:t>
            </w:r>
            <w:r w:rsidR="00294E81">
              <w:rPr>
                <w:noProof/>
                <w:webHidden/>
              </w:rPr>
              <w:fldChar w:fldCharType="end"/>
            </w:r>
          </w:hyperlink>
        </w:p>
        <w:p w14:paraId="0F95BF8A" w14:textId="5AD0D10B" w:rsidR="00294E81" w:rsidRDefault="00B013EF">
          <w:pPr>
            <w:pStyle w:val="TOC2"/>
            <w:rPr>
              <w:rFonts w:asciiTheme="minorHAnsi" w:eastAsiaTheme="minorEastAsia" w:hAnsiTheme="minorHAnsi" w:cstheme="minorBidi"/>
              <w:noProof/>
              <w:sz w:val="22"/>
              <w:szCs w:val="22"/>
            </w:rPr>
          </w:pPr>
          <w:hyperlink w:anchor="_Toc45400078" w:history="1">
            <w:r w:rsidR="00294E81" w:rsidRPr="00A40A2D">
              <w:rPr>
                <w:rStyle w:val="Hyperlink"/>
                <w:noProof/>
              </w:rPr>
              <w:t>4.2 Giao diện của ứng dụng</w:t>
            </w:r>
            <w:r w:rsidR="00294E81">
              <w:rPr>
                <w:noProof/>
                <w:webHidden/>
              </w:rPr>
              <w:tab/>
            </w:r>
            <w:r w:rsidR="00294E81">
              <w:rPr>
                <w:noProof/>
                <w:webHidden/>
              </w:rPr>
              <w:fldChar w:fldCharType="begin"/>
            </w:r>
            <w:r w:rsidR="00294E81">
              <w:rPr>
                <w:noProof/>
                <w:webHidden/>
              </w:rPr>
              <w:instrText xml:space="preserve"> PAGEREF _Toc45400078 \h </w:instrText>
            </w:r>
            <w:r w:rsidR="00294E81">
              <w:rPr>
                <w:noProof/>
                <w:webHidden/>
              </w:rPr>
            </w:r>
            <w:r w:rsidR="00294E81">
              <w:rPr>
                <w:noProof/>
                <w:webHidden/>
              </w:rPr>
              <w:fldChar w:fldCharType="separate"/>
            </w:r>
            <w:r w:rsidR="00294E81">
              <w:rPr>
                <w:noProof/>
                <w:webHidden/>
              </w:rPr>
              <w:t>67</w:t>
            </w:r>
            <w:r w:rsidR="00294E81">
              <w:rPr>
                <w:noProof/>
                <w:webHidden/>
              </w:rPr>
              <w:fldChar w:fldCharType="end"/>
            </w:r>
          </w:hyperlink>
        </w:p>
        <w:p w14:paraId="7EE1C282" w14:textId="4F562BC0"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79" w:history="1">
            <w:r w:rsidR="00294E81" w:rsidRPr="00A40A2D">
              <w:rPr>
                <w:rStyle w:val="Hyperlink"/>
                <w:noProof/>
              </w:rPr>
              <w:t>4.2.1 MainWindows</w:t>
            </w:r>
            <w:r w:rsidR="00294E81">
              <w:rPr>
                <w:noProof/>
                <w:webHidden/>
              </w:rPr>
              <w:tab/>
            </w:r>
            <w:r w:rsidR="00294E81">
              <w:rPr>
                <w:noProof/>
                <w:webHidden/>
              </w:rPr>
              <w:fldChar w:fldCharType="begin"/>
            </w:r>
            <w:r w:rsidR="00294E81">
              <w:rPr>
                <w:noProof/>
                <w:webHidden/>
              </w:rPr>
              <w:instrText xml:space="preserve"> PAGEREF _Toc45400079 \h </w:instrText>
            </w:r>
            <w:r w:rsidR="00294E81">
              <w:rPr>
                <w:noProof/>
                <w:webHidden/>
              </w:rPr>
            </w:r>
            <w:r w:rsidR="00294E81">
              <w:rPr>
                <w:noProof/>
                <w:webHidden/>
              </w:rPr>
              <w:fldChar w:fldCharType="separate"/>
            </w:r>
            <w:r w:rsidR="00294E81">
              <w:rPr>
                <w:noProof/>
                <w:webHidden/>
              </w:rPr>
              <w:t>67</w:t>
            </w:r>
            <w:r w:rsidR="00294E81">
              <w:rPr>
                <w:noProof/>
                <w:webHidden/>
              </w:rPr>
              <w:fldChar w:fldCharType="end"/>
            </w:r>
          </w:hyperlink>
        </w:p>
        <w:p w14:paraId="35EFE9F7" w14:textId="1C1B38AE"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80" w:history="1">
            <w:r w:rsidR="00294E81" w:rsidRPr="00A40A2D">
              <w:rPr>
                <w:rStyle w:val="Hyperlink"/>
                <w:noProof/>
              </w:rPr>
              <w:t>4.2.2 Menu</w:t>
            </w:r>
            <w:r w:rsidR="00294E81">
              <w:rPr>
                <w:noProof/>
                <w:webHidden/>
              </w:rPr>
              <w:tab/>
            </w:r>
            <w:r w:rsidR="00294E81">
              <w:rPr>
                <w:noProof/>
                <w:webHidden/>
              </w:rPr>
              <w:fldChar w:fldCharType="begin"/>
            </w:r>
            <w:r w:rsidR="00294E81">
              <w:rPr>
                <w:noProof/>
                <w:webHidden/>
              </w:rPr>
              <w:instrText xml:space="preserve"> PAGEREF _Toc45400080 \h </w:instrText>
            </w:r>
            <w:r w:rsidR="00294E81">
              <w:rPr>
                <w:noProof/>
                <w:webHidden/>
              </w:rPr>
            </w:r>
            <w:r w:rsidR="00294E81">
              <w:rPr>
                <w:noProof/>
                <w:webHidden/>
              </w:rPr>
              <w:fldChar w:fldCharType="separate"/>
            </w:r>
            <w:r w:rsidR="00294E81">
              <w:rPr>
                <w:noProof/>
                <w:webHidden/>
              </w:rPr>
              <w:t>68</w:t>
            </w:r>
            <w:r w:rsidR="00294E81">
              <w:rPr>
                <w:noProof/>
                <w:webHidden/>
              </w:rPr>
              <w:fldChar w:fldCharType="end"/>
            </w:r>
          </w:hyperlink>
        </w:p>
        <w:p w14:paraId="4FEF8292" w14:textId="1740DBDE"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81" w:history="1">
            <w:r w:rsidR="00294E81" w:rsidRPr="00A40A2D">
              <w:rPr>
                <w:rStyle w:val="Hyperlink"/>
                <w:noProof/>
              </w:rPr>
              <w:t>4.2.3 Concentration</w:t>
            </w:r>
            <w:r w:rsidR="00294E81">
              <w:rPr>
                <w:noProof/>
                <w:webHidden/>
              </w:rPr>
              <w:tab/>
            </w:r>
            <w:r w:rsidR="00294E81">
              <w:rPr>
                <w:noProof/>
                <w:webHidden/>
              </w:rPr>
              <w:fldChar w:fldCharType="begin"/>
            </w:r>
            <w:r w:rsidR="00294E81">
              <w:rPr>
                <w:noProof/>
                <w:webHidden/>
              </w:rPr>
              <w:instrText xml:space="preserve"> PAGEREF _Toc45400081 \h </w:instrText>
            </w:r>
            <w:r w:rsidR="00294E81">
              <w:rPr>
                <w:noProof/>
                <w:webHidden/>
              </w:rPr>
            </w:r>
            <w:r w:rsidR="00294E81">
              <w:rPr>
                <w:noProof/>
                <w:webHidden/>
              </w:rPr>
              <w:fldChar w:fldCharType="separate"/>
            </w:r>
            <w:r w:rsidR="00294E81">
              <w:rPr>
                <w:noProof/>
                <w:webHidden/>
              </w:rPr>
              <w:t>68</w:t>
            </w:r>
            <w:r w:rsidR="00294E81">
              <w:rPr>
                <w:noProof/>
                <w:webHidden/>
              </w:rPr>
              <w:fldChar w:fldCharType="end"/>
            </w:r>
          </w:hyperlink>
        </w:p>
        <w:p w14:paraId="3270ECB6" w14:textId="11E55F6B"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82" w:history="1">
            <w:r w:rsidR="00294E81" w:rsidRPr="00A40A2D">
              <w:rPr>
                <w:rStyle w:val="Hyperlink"/>
                <w:noProof/>
              </w:rPr>
              <w:t>4.2.4 Matching</w:t>
            </w:r>
            <w:r w:rsidR="00294E81">
              <w:rPr>
                <w:noProof/>
                <w:webHidden/>
              </w:rPr>
              <w:tab/>
            </w:r>
            <w:r w:rsidR="00294E81">
              <w:rPr>
                <w:noProof/>
                <w:webHidden/>
              </w:rPr>
              <w:fldChar w:fldCharType="begin"/>
            </w:r>
            <w:r w:rsidR="00294E81">
              <w:rPr>
                <w:noProof/>
                <w:webHidden/>
              </w:rPr>
              <w:instrText xml:space="preserve"> PAGEREF _Toc45400082 \h </w:instrText>
            </w:r>
            <w:r w:rsidR="00294E81">
              <w:rPr>
                <w:noProof/>
                <w:webHidden/>
              </w:rPr>
            </w:r>
            <w:r w:rsidR="00294E81">
              <w:rPr>
                <w:noProof/>
                <w:webHidden/>
              </w:rPr>
              <w:fldChar w:fldCharType="separate"/>
            </w:r>
            <w:r w:rsidR="00294E81">
              <w:rPr>
                <w:noProof/>
                <w:webHidden/>
              </w:rPr>
              <w:t>71</w:t>
            </w:r>
            <w:r w:rsidR="00294E81">
              <w:rPr>
                <w:noProof/>
                <w:webHidden/>
              </w:rPr>
              <w:fldChar w:fldCharType="end"/>
            </w:r>
          </w:hyperlink>
        </w:p>
        <w:p w14:paraId="3135DB82" w14:textId="66111F29"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83" w:history="1">
            <w:r w:rsidR="00294E81" w:rsidRPr="00A40A2D">
              <w:rPr>
                <w:rStyle w:val="Hyperlink"/>
                <w:noProof/>
              </w:rPr>
              <w:t>4.2.5 Sorting</w:t>
            </w:r>
            <w:r w:rsidR="00294E81">
              <w:rPr>
                <w:noProof/>
                <w:webHidden/>
              </w:rPr>
              <w:tab/>
            </w:r>
            <w:r w:rsidR="00294E81">
              <w:rPr>
                <w:noProof/>
                <w:webHidden/>
              </w:rPr>
              <w:fldChar w:fldCharType="begin"/>
            </w:r>
            <w:r w:rsidR="00294E81">
              <w:rPr>
                <w:noProof/>
                <w:webHidden/>
              </w:rPr>
              <w:instrText xml:space="preserve"> PAGEREF _Toc45400083 \h </w:instrText>
            </w:r>
            <w:r w:rsidR="00294E81">
              <w:rPr>
                <w:noProof/>
                <w:webHidden/>
              </w:rPr>
            </w:r>
            <w:r w:rsidR="00294E81">
              <w:rPr>
                <w:noProof/>
                <w:webHidden/>
              </w:rPr>
              <w:fldChar w:fldCharType="separate"/>
            </w:r>
            <w:r w:rsidR="00294E81">
              <w:rPr>
                <w:noProof/>
                <w:webHidden/>
              </w:rPr>
              <w:t>72</w:t>
            </w:r>
            <w:r w:rsidR="00294E81">
              <w:rPr>
                <w:noProof/>
                <w:webHidden/>
              </w:rPr>
              <w:fldChar w:fldCharType="end"/>
            </w:r>
          </w:hyperlink>
        </w:p>
        <w:p w14:paraId="7A32D873" w14:textId="5EA734F9"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84" w:history="1">
            <w:r w:rsidR="00294E81" w:rsidRPr="00A40A2D">
              <w:rPr>
                <w:rStyle w:val="Hyperlink"/>
                <w:noProof/>
              </w:rPr>
              <w:t>4.2.6 MultipleChoice</w:t>
            </w:r>
            <w:r w:rsidR="00294E81">
              <w:rPr>
                <w:noProof/>
                <w:webHidden/>
              </w:rPr>
              <w:tab/>
            </w:r>
            <w:r w:rsidR="00294E81">
              <w:rPr>
                <w:noProof/>
                <w:webHidden/>
              </w:rPr>
              <w:fldChar w:fldCharType="begin"/>
            </w:r>
            <w:r w:rsidR="00294E81">
              <w:rPr>
                <w:noProof/>
                <w:webHidden/>
              </w:rPr>
              <w:instrText xml:space="preserve"> PAGEREF _Toc45400084 \h </w:instrText>
            </w:r>
            <w:r w:rsidR="00294E81">
              <w:rPr>
                <w:noProof/>
                <w:webHidden/>
              </w:rPr>
            </w:r>
            <w:r w:rsidR="00294E81">
              <w:rPr>
                <w:noProof/>
                <w:webHidden/>
              </w:rPr>
              <w:fldChar w:fldCharType="separate"/>
            </w:r>
            <w:r w:rsidR="00294E81">
              <w:rPr>
                <w:noProof/>
                <w:webHidden/>
              </w:rPr>
              <w:t>72</w:t>
            </w:r>
            <w:r w:rsidR="00294E81">
              <w:rPr>
                <w:noProof/>
                <w:webHidden/>
              </w:rPr>
              <w:fldChar w:fldCharType="end"/>
            </w:r>
          </w:hyperlink>
        </w:p>
        <w:p w14:paraId="0BA6A5E6" w14:textId="1A20FC6D"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85" w:history="1">
            <w:r w:rsidR="00294E81" w:rsidRPr="00A40A2D">
              <w:rPr>
                <w:rStyle w:val="Hyperlink"/>
                <w:noProof/>
              </w:rPr>
              <w:t>4.2.7 Painting</w:t>
            </w:r>
            <w:r w:rsidR="00294E81">
              <w:rPr>
                <w:noProof/>
                <w:webHidden/>
              </w:rPr>
              <w:tab/>
            </w:r>
            <w:r w:rsidR="00294E81">
              <w:rPr>
                <w:noProof/>
                <w:webHidden/>
              </w:rPr>
              <w:fldChar w:fldCharType="begin"/>
            </w:r>
            <w:r w:rsidR="00294E81">
              <w:rPr>
                <w:noProof/>
                <w:webHidden/>
              </w:rPr>
              <w:instrText xml:space="preserve"> PAGEREF _Toc45400085 \h </w:instrText>
            </w:r>
            <w:r w:rsidR="00294E81">
              <w:rPr>
                <w:noProof/>
                <w:webHidden/>
              </w:rPr>
            </w:r>
            <w:r w:rsidR="00294E81">
              <w:rPr>
                <w:noProof/>
                <w:webHidden/>
              </w:rPr>
              <w:fldChar w:fldCharType="separate"/>
            </w:r>
            <w:r w:rsidR="00294E81">
              <w:rPr>
                <w:noProof/>
                <w:webHidden/>
              </w:rPr>
              <w:t>73</w:t>
            </w:r>
            <w:r w:rsidR="00294E81">
              <w:rPr>
                <w:noProof/>
                <w:webHidden/>
              </w:rPr>
              <w:fldChar w:fldCharType="end"/>
            </w:r>
          </w:hyperlink>
        </w:p>
        <w:p w14:paraId="13370E3F" w14:textId="5B343FA8"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86" w:history="1">
            <w:r w:rsidR="00294E81" w:rsidRPr="00A40A2D">
              <w:rPr>
                <w:rStyle w:val="Hyperlink"/>
                <w:noProof/>
              </w:rPr>
              <w:t>4.2.8 StoryTime</w:t>
            </w:r>
            <w:r w:rsidR="00294E81">
              <w:rPr>
                <w:noProof/>
                <w:webHidden/>
              </w:rPr>
              <w:tab/>
            </w:r>
            <w:r w:rsidR="00294E81">
              <w:rPr>
                <w:noProof/>
                <w:webHidden/>
              </w:rPr>
              <w:fldChar w:fldCharType="begin"/>
            </w:r>
            <w:r w:rsidR="00294E81">
              <w:rPr>
                <w:noProof/>
                <w:webHidden/>
              </w:rPr>
              <w:instrText xml:space="preserve"> PAGEREF _Toc45400086 \h </w:instrText>
            </w:r>
            <w:r w:rsidR="00294E81">
              <w:rPr>
                <w:noProof/>
                <w:webHidden/>
              </w:rPr>
            </w:r>
            <w:r w:rsidR="00294E81">
              <w:rPr>
                <w:noProof/>
                <w:webHidden/>
              </w:rPr>
              <w:fldChar w:fldCharType="separate"/>
            </w:r>
            <w:r w:rsidR="00294E81">
              <w:rPr>
                <w:noProof/>
                <w:webHidden/>
              </w:rPr>
              <w:t>73</w:t>
            </w:r>
            <w:r w:rsidR="00294E81">
              <w:rPr>
                <w:noProof/>
                <w:webHidden/>
              </w:rPr>
              <w:fldChar w:fldCharType="end"/>
            </w:r>
          </w:hyperlink>
        </w:p>
        <w:p w14:paraId="422A4860" w14:textId="2155A1B5" w:rsidR="00294E81" w:rsidRDefault="00B013EF">
          <w:pPr>
            <w:pStyle w:val="TOC3"/>
            <w:tabs>
              <w:tab w:val="right" w:leader="dot" w:pos="9593"/>
            </w:tabs>
            <w:rPr>
              <w:rFonts w:asciiTheme="minorHAnsi" w:eastAsiaTheme="minorEastAsia" w:hAnsiTheme="minorHAnsi" w:cstheme="minorBidi"/>
              <w:noProof/>
              <w:sz w:val="22"/>
              <w:szCs w:val="22"/>
            </w:rPr>
          </w:pPr>
          <w:hyperlink w:anchor="_Toc45400087" w:history="1">
            <w:r w:rsidR="00294E81" w:rsidRPr="00A40A2D">
              <w:rPr>
                <w:rStyle w:val="Hyperlink"/>
                <w:noProof/>
              </w:rPr>
              <w:t>4.2.9 LookAndFind</w:t>
            </w:r>
            <w:r w:rsidR="00294E81">
              <w:rPr>
                <w:noProof/>
                <w:webHidden/>
              </w:rPr>
              <w:tab/>
            </w:r>
            <w:r w:rsidR="00294E81">
              <w:rPr>
                <w:noProof/>
                <w:webHidden/>
              </w:rPr>
              <w:fldChar w:fldCharType="begin"/>
            </w:r>
            <w:r w:rsidR="00294E81">
              <w:rPr>
                <w:noProof/>
                <w:webHidden/>
              </w:rPr>
              <w:instrText xml:space="preserve"> PAGEREF _Toc45400087 \h </w:instrText>
            </w:r>
            <w:r w:rsidR="00294E81">
              <w:rPr>
                <w:noProof/>
                <w:webHidden/>
              </w:rPr>
            </w:r>
            <w:r w:rsidR="00294E81">
              <w:rPr>
                <w:noProof/>
                <w:webHidden/>
              </w:rPr>
              <w:fldChar w:fldCharType="separate"/>
            </w:r>
            <w:r w:rsidR="00294E81">
              <w:rPr>
                <w:noProof/>
                <w:webHidden/>
              </w:rPr>
              <w:t>75</w:t>
            </w:r>
            <w:r w:rsidR="00294E81">
              <w:rPr>
                <w:noProof/>
                <w:webHidden/>
              </w:rPr>
              <w:fldChar w:fldCharType="end"/>
            </w:r>
          </w:hyperlink>
        </w:p>
        <w:p w14:paraId="6B275B45" w14:textId="499BCE9B" w:rsidR="00294E81" w:rsidRDefault="00B013EF">
          <w:pPr>
            <w:pStyle w:val="TOC2"/>
            <w:rPr>
              <w:rFonts w:asciiTheme="minorHAnsi" w:eastAsiaTheme="minorEastAsia" w:hAnsiTheme="minorHAnsi" w:cstheme="minorBidi"/>
              <w:noProof/>
              <w:sz w:val="22"/>
              <w:szCs w:val="22"/>
            </w:rPr>
          </w:pPr>
          <w:hyperlink w:anchor="_Toc45400088" w:history="1">
            <w:r w:rsidR="00294E81" w:rsidRPr="00A40A2D">
              <w:rPr>
                <w:rStyle w:val="Hyperlink"/>
                <w:noProof/>
                <w:lang w:val="vi-VN"/>
              </w:rPr>
              <w:t>4.3</w:t>
            </w:r>
            <w:r w:rsidR="00294E81" w:rsidRPr="00A40A2D">
              <w:rPr>
                <w:rStyle w:val="Hyperlink"/>
                <w:noProof/>
              </w:rPr>
              <w:t xml:space="preserve"> Các tình huống kiểm th</w:t>
            </w:r>
            <w:r w:rsidR="00294E81" w:rsidRPr="00A40A2D">
              <w:rPr>
                <w:rStyle w:val="Hyperlink"/>
                <w:noProof/>
                <w:lang w:val="vi-VN"/>
              </w:rPr>
              <w:t>ử</w:t>
            </w:r>
            <w:r w:rsidR="00294E81">
              <w:rPr>
                <w:noProof/>
                <w:webHidden/>
              </w:rPr>
              <w:tab/>
            </w:r>
            <w:r w:rsidR="00294E81">
              <w:rPr>
                <w:noProof/>
                <w:webHidden/>
              </w:rPr>
              <w:fldChar w:fldCharType="begin"/>
            </w:r>
            <w:r w:rsidR="00294E81">
              <w:rPr>
                <w:noProof/>
                <w:webHidden/>
              </w:rPr>
              <w:instrText xml:space="preserve"> PAGEREF _Toc45400088 \h </w:instrText>
            </w:r>
            <w:r w:rsidR="00294E81">
              <w:rPr>
                <w:noProof/>
                <w:webHidden/>
              </w:rPr>
            </w:r>
            <w:r w:rsidR="00294E81">
              <w:rPr>
                <w:noProof/>
                <w:webHidden/>
              </w:rPr>
              <w:fldChar w:fldCharType="separate"/>
            </w:r>
            <w:r w:rsidR="00294E81">
              <w:rPr>
                <w:noProof/>
                <w:webHidden/>
              </w:rPr>
              <w:t>75</w:t>
            </w:r>
            <w:r w:rsidR="00294E81">
              <w:rPr>
                <w:noProof/>
                <w:webHidden/>
              </w:rPr>
              <w:fldChar w:fldCharType="end"/>
            </w:r>
          </w:hyperlink>
        </w:p>
        <w:p w14:paraId="5FE56272" w14:textId="1474587B" w:rsidR="00294E81" w:rsidRDefault="00B013EF">
          <w:pPr>
            <w:pStyle w:val="TOC1"/>
            <w:rPr>
              <w:rFonts w:asciiTheme="minorHAnsi" w:eastAsiaTheme="minorEastAsia" w:hAnsiTheme="minorHAnsi" w:cstheme="minorBidi"/>
              <w:sz w:val="22"/>
              <w:szCs w:val="22"/>
            </w:rPr>
          </w:pPr>
          <w:hyperlink w:anchor="_Toc45400089" w:history="1">
            <w:r w:rsidR="00294E81" w:rsidRPr="00A40A2D">
              <w:rPr>
                <w:rStyle w:val="Hyperlink"/>
              </w:rPr>
              <w:t>CHƯƠNG 5 : KẾT LUẬN</w:t>
            </w:r>
            <w:r w:rsidR="00294E81">
              <w:rPr>
                <w:webHidden/>
              </w:rPr>
              <w:tab/>
            </w:r>
            <w:r w:rsidR="00294E81">
              <w:rPr>
                <w:webHidden/>
              </w:rPr>
              <w:fldChar w:fldCharType="begin"/>
            </w:r>
            <w:r w:rsidR="00294E81">
              <w:rPr>
                <w:webHidden/>
              </w:rPr>
              <w:instrText xml:space="preserve"> PAGEREF _Toc45400089 \h </w:instrText>
            </w:r>
            <w:r w:rsidR="00294E81">
              <w:rPr>
                <w:webHidden/>
              </w:rPr>
            </w:r>
            <w:r w:rsidR="00294E81">
              <w:rPr>
                <w:webHidden/>
              </w:rPr>
              <w:fldChar w:fldCharType="separate"/>
            </w:r>
            <w:r w:rsidR="00294E81">
              <w:rPr>
                <w:webHidden/>
              </w:rPr>
              <w:t>79</w:t>
            </w:r>
            <w:r w:rsidR="00294E81">
              <w:rPr>
                <w:webHidden/>
              </w:rPr>
              <w:fldChar w:fldCharType="end"/>
            </w:r>
          </w:hyperlink>
        </w:p>
        <w:p w14:paraId="7DFE9D55" w14:textId="01413E9A" w:rsidR="00294E81" w:rsidRDefault="00B013EF">
          <w:pPr>
            <w:pStyle w:val="TOC2"/>
            <w:rPr>
              <w:rFonts w:asciiTheme="minorHAnsi" w:eastAsiaTheme="minorEastAsia" w:hAnsiTheme="minorHAnsi" w:cstheme="minorBidi"/>
              <w:noProof/>
              <w:sz w:val="22"/>
              <w:szCs w:val="22"/>
            </w:rPr>
          </w:pPr>
          <w:hyperlink w:anchor="_Toc45400090" w:history="1">
            <w:r w:rsidR="00294E81" w:rsidRPr="00A40A2D">
              <w:rPr>
                <w:rStyle w:val="Hyperlink"/>
                <w:noProof/>
              </w:rPr>
              <w:t>5.1 Kết quả đạt được</w:t>
            </w:r>
            <w:r w:rsidR="00294E81">
              <w:rPr>
                <w:noProof/>
                <w:webHidden/>
              </w:rPr>
              <w:tab/>
            </w:r>
            <w:r w:rsidR="00294E81">
              <w:rPr>
                <w:noProof/>
                <w:webHidden/>
              </w:rPr>
              <w:fldChar w:fldCharType="begin"/>
            </w:r>
            <w:r w:rsidR="00294E81">
              <w:rPr>
                <w:noProof/>
                <w:webHidden/>
              </w:rPr>
              <w:instrText xml:space="preserve"> PAGEREF _Toc45400090 \h </w:instrText>
            </w:r>
            <w:r w:rsidR="00294E81">
              <w:rPr>
                <w:noProof/>
                <w:webHidden/>
              </w:rPr>
            </w:r>
            <w:r w:rsidR="00294E81">
              <w:rPr>
                <w:noProof/>
                <w:webHidden/>
              </w:rPr>
              <w:fldChar w:fldCharType="separate"/>
            </w:r>
            <w:r w:rsidR="00294E81">
              <w:rPr>
                <w:noProof/>
                <w:webHidden/>
              </w:rPr>
              <w:t>79</w:t>
            </w:r>
            <w:r w:rsidR="00294E81">
              <w:rPr>
                <w:noProof/>
                <w:webHidden/>
              </w:rPr>
              <w:fldChar w:fldCharType="end"/>
            </w:r>
          </w:hyperlink>
        </w:p>
        <w:p w14:paraId="2BE6B1A1" w14:textId="4CAF753F" w:rsidR="00294E81" w:rsidRDefault="00B013EF">
          <w:pPr>
            <w:pStyle w:val="TOC2"/>
            <w:rPr>
              <w:rFonts w:asciiTheme="minorHAnsi" w:eastAsiaTheme="minorEastAsia" w:hAnsiTheme="minorHAnsi" w:cstheme="minorBidi"/>
              <w:noProof/>
              <w:sz w:val="22"/>
              <w:szCs w:val="22"/>
            </w:rPr>
          </w:pPr>
          <w:hyperlink w:anchor="_Toc45400091" w:history="1">
            <w:r w:rsidR="00294E81" w:rsidRPr="00A40A2D">
              <w:rPr>
                <w:rStyle w:val="Hyperlink"/>
                <w:noProof/>
              </w:rPr>
              <w:t>5.2 Hạn chế của đồ án</w:t>
            </w:r>
            <w:r w:rsidR="00294E81">
              <w:rPr>
                <w:noProof/>
                <w:webHidden/>
              </w:rPr>
              <w:tab/>
            </w:r>
            <w:r w:rsidR="00294E81">
              <w:rPr>
                <w:noProof/>
                <w:webHidden/>
              </w:rPr>
              <w:fldChar w:fldCharType="begin"/>
            </w:r>
            <w:r w:rsidR="00294E81">
              <w:rPr>
                <w:noProof/>
                <w:webHidden/>
              </w:rPr>
              <w:instrText xml:space="preserve"> PAGEREF _Toc45400091 \h </w:instrText>
            </w:r>
            <w:r w:rsidR="00294E81">
              <w:rPr>
                <w:noProof/>
                <w:webHidden/>
              </w:rPr>
            </w:r>
            <w:r w:rsidR="00294E81">
              <w:rPr>
                <w:noProof/>
                <w:webHidden/>
              </w:rPr>
              <w:fldChar w:fldCharType="separate"/>
            </w:r>
            <w:r w:rsidR="00294E81">
              <w:rPr>
                <w:noProof/>
                <w:webHidden/>
              </w:rPr>
              <w:t>79</w:t>
            </w:r>
            <w:r w:rsidR="00294E81">
              <w:rPr>
                <w:noProof/>
                <w:webHidden/>
              </w:rPr>
              <w:fldChar w:fldCharType="end"/>
            </w:r>
          </w:hyperlink>
        </w:p>
        <w:p w14:paraId="4C3928C2" w14:textId="37151C78" w:rsidR="00294E81" w:rsidRDefault="00B013EF">
          <w:pPr>
            <w:pStyle w:val="TOC2"/>
            <w:rPr>
              <w:rFonts w:asciiTheme="minorHAnsi" w:eastAsiaTheme="minorEastAsia" w:hAnsiTheme="minorHAnsi" w:cstheme="minorBidi"/>
              <w:noProof/>
              <w:sz w:val="22"/>
              <w:szCs w:val="22"/>
            </w:rPr>
          </w:pPr>
          <w:hyperlink w:anchor="_Toc45400092" w:history="1">
            <w:r w:rsidR="00294E81" w:rsidRPr="00A40A2D">
              <w:rPr>
                <w:rStyle w:val="Hyperlink"/>
                <w:noProof/>
              </w:rPr>
              <w:t>5.3 Hướng phát triển</w:t>
            </w:r>
            <w:r w:rsidR="00294E81">
              <w:rPr>
                <w:noProof/>
                <w:webHidden/>
              </w:rPr>
              <w:tab/>
            </w:r>
            <w:r w:rsidR="00294E81">
              <w:rPr>
                <w:noProof/>
                <w:webHidden/>
              </w:rPr>
              <w:fldChar w:fldCharType="begin"/>
            </w:r>
            <w:r w:rsidR="00294E81">
              <w:rPr>
                <w:noProof/>
                <w:webHidden/>
              </w:rPr>
              <w:instrText xml:space="preserve"> PAGEREF _Toc45400092 \h </w:instrText>
            </w:r>
            <w:r w:rsidR="00294E81">
              <w:rPr>
                <w:noProof/>
                <w:webHidden/>
              </w:rPr>
            </w:r>
            <w:r w:rsidR="00294E81">
              <w:rPr>
                <w:noProof/>
                <w:webHidden/>
              </w:rPr>
              <w:fldChar w:fldCharType="separate"/>
            </w:r>
            <w:r w:rsidR="00294E81">
              <w:rPr>
                <w:noProof/>
                <w:webHidden/>
              </w:rPr>
              <w:t>79</w:t>
            </w:r>
            <w:r w:rsidR="00294E81">
              <w:rPr>
                <w:noProof/>
                <w:webHidden/>
              </w:rPr>
              <w:fldChar w:fldCharType="end"/>
            </w:r>
          </w:hyperlink>
        </w:p>
        <w:p w14:paraId="47DD67F4" w14:textId="1499B469" w:rsidR="00294E81" w:rsidRDefault="00B013EF">
          <w:pPr>
            <w:pStyle w:val="TOC1"/>
            <w:rPr>
              <w:rFonts w:asciiTheme="minorHAnsi" w:eastAsiaTheme="minorEastAsia" w:hAnsiTheme="minorHAnsi" w:cstheme="minorBidi"/>
              <w:sz w:val="22"/>
              <w:szCs w:val="22"/>
            </w:rPr>
          </w:pPr>
          <w:hyperlink w:anchor="_Toc45400093" w:history="1">
            <w:r w:rsidR="00294E81" w:rsidRPr="00A40A2D">
              <w:rPr>
                <w:rStyle w:val="Hyperlink"/>
              </w:rPr>
              <w:t>TÀI LIỆU THAM KHẢO</w:t>
            </w:r>
            <w:r w:rsidR="00294E81">
              <w:rPr>
                <w:webHidden/>
              </w:rPr>
              <w:tab/>
            </w:r>
            <w:r w:rsidR="00294E81">
              <w:rPr>
                <w:webHidden/>
              </w:rPr>
              <w:fldChar w:fldCharType="begin"/>
            </w:r>
            <w:r w:rsidR="00294E81">
              <w:rPr>
                <w:webHidden/>
              </w:rPr>
              <w:instrText xml:space="preserve"> PAGEREF _Toc45400093 \h </w:instrText>
            </w:r>
            <w:r w:rsidR="00294E81">
              <w:rPr>
                <w:webHidden/>
              </w:rPr>
            </w:r>
            <w:r w:rsidR="00294E81">
              <w:rPr>
                <w:webHidden/>
              </w:rPr>
              <w:fldChar w:fldCharType="separate"/>
            </w:r>
            <w:r w:rsidR="00294E81">
              <w:rPr>
                <w:webHidden/>
              </w:rPr>
              <w:t>80</w:t>
            </w:r>
            <w:r w:rsidR="00294E81">
              <w:rPr>
                <w:webHidden/>
              </w:rPr>
              <w:fldChar w:fldCharType="end"/>
            </w:r>
          </w:hyperlink>
        </w:p>
        <w:p w14:paraId="13E9CE70" w14:textId="156D8667" w:rsidR="00294E81" w:rsidRDefault="00B013EF">
          <w:pPr>
            <w:pStyle w:val="TOC1"/>
            <w:rPr>
              <w:rFonts w:asciiTheme="minorHAnsi" w:eastAsiaTheme="minorEastAsia" w:hAnsiTheme="minorHAnsi" w:cstheme="minorBidi"/>
              <w:sz w:val="22"/>
              <w:szCs w:val="22"/>
            </w:rPr>
          </w:pPr>
          <w:hyperlink w:anchor="_Toc45400094" w:history="1">
            <w:r w:rsidR="00294E81" w:rsidRPr="00A40A2D">
              <w:rPr>
                <w:rStyle w:val="Hyperlink"/>
              </w:rPr>
              <w:t>PHỤ LỤC</w:t>
            </w:r>
            <w:r w:rsidR="00294E81">
              <w:rPr>
                <w:webHidden/>
              </w:rPr>
              <w:tab/>
            </w:r>
            <w:r w:rsidR="00294E81">
              <w:rPr>
                <w:webHidden/>
              </w:rPr>
              <w:fldChar w:fldCharType="begin"/>
            </w:r>
            <w:r w:rsidR="00294E81">
              <w:rPr>
                <w:webHidden/>
              </w:rPr>
              <w:instrText xml:space="preserve"> PAGEREF _Toc45400094 \h </w:instrText>
            </w:r>
            <w:r w:rsidR="00294E81">
              <w:rPr>
                <w:webHidden/>
              </w:rPr>
            </w:r>
            <w:r w:rsidR="00294E81">
              <w:rPr>
                <w:webHidden/>
              </w:rPr>
              <w:fldChar w:fldCharType="separate"/>
            </w:r>
            <w:r w:rsidR="00294E81">
              <w:rPr>
                <w:webHidden/>
              </w:rPr>
              <w:t>81</w:t>
            </w:r>
            <w:r w:rsidR="00294E81">
              <w:rPr>
                <w:webHidden/>
              </w:rPr>
              <w:fldChar w:fldCharType="end"/>
            </w:r>
          </w:hyperlink>
        </w:p>
        <w:p w14:paraId="3ED46C49" w14:textId="690828A9" w:rsidR="00AD1DE8" w:rsidRPr="00294E81" w:rsidRDefault="00491A55" w:rsidP="00294E81">
          <w:r>
            <w:rPr>
              <w:b/>
              <w:bCs/>
              <w:noProof/>
            </w:rPr>
            <w:lastRenderedPageBreak/>
            <w:fldChar w:fldCharType="end"/>
          </w:r>
        </w:p>
      </w:sdtContent>
    </w:sdt>
    <w:p w14:paraId="01150AA5" w14:textId="565BC331" w:rsidR="00B43BD0" w:rsidRPr="004D54AB" w:rsidRDefault="00511681" w:rsidP="00591D31">
      <w:pPr>
        <w:pStyle w:val="Heading1"/>
        <w:numPr>
          <w:ilvl w:val="0"/>
          <w:numId w:val="0"/>
        </w:numPr>
        <w:spacing w:before="0" w:line="360" w:lineRule="auto"/>
        <w:rPr>
          <w:rFonts w:cs="Times New Roman"/>
        </w:rPr>
      </w:pPr>
      <w:bookmarkStart w:id="5" w:name="_Toc45400038"/>
      <w:r w:rsidRPr="004D54AB">
        <w:rPr>
          <w:rFonts w:cs="Times New Roman"/>
        </w:rPr>
        <w:t>DANH MỤC CÁC HÌNH VẼ</w:t>
      </w:r>
      <w:bookmarkEnd w:id="4"/>
      <w:bookmarkEnd w:id="5"/>
    </w:p>
    <w:p w14:paraId="70564D31" w14:textId="722DBC58" w:rsidR="00294E81" w:rsidRDefault="00EE2091">
      <w:pPr>
        <w:pStyle w:val="TableofFigures"/>
        <w:tabs>
          <w:tab w:val="right" w:leader="dot" w:pos="9593"/>
        </w:tabs>
        <w:rPr>
          <w:rFonts w:asciiTheme="minorHAnsi" w:eastAsiaTheme="minorEastAsia" w:hAnsiTheme="minorHAnsi" w:cstheme="minorBidi"/>
          <w:noProof/>
          <w:sz w:val="22"/>
          <w:szCs w:val="22"/>
        </w:rPr>
      </w:pPr>
      <w:r w:rsidRPr="004D54AB">
        <w:fldChar w:fldCharType="begin"/>
      </w:r>
      <w:r w:rsidRPr="004D54AB">
        <w:instrText xml:space="preserve"> TOC \h \z \c "Hình" </w:instrText>
      </w:r>
      <w:r w:rsidRPr="004D54AB">
        <w:fldChar w:fldCharType="separate"/>
      </w:r>
      <w:hyperlink w:anchor="_Toc45399992" w:history="1">
        <w:r w:rsidR="00294E81" w:rsidRPr="00FA47CF">
          <w:rPr>
            <w:rStyle w:val="Hyperlink"/>
            <w:noProof/>
          </w:rPr>
          <w:t>Hình 2</w:t>
        </w:r>
        <w:r w:rsidR="00294E81" w:rsidRPr="00FA47CF">
          <w:rPr>
            <w:rStyle w:val="Hyperlink"/>
            <w:noProof/>
          </w:rPr>
          <w:noBreakHyphen/>
          <w:t>1 So sánh công nghệ wpf và một số công nghệ khác</w:t>
        </w:r>
        <w:r w:rsidR="00294E81">
          <w:rPr>
            <w:noProof/>
            <w:webHidden/>
          </w:rPr>
          <w:tab/>
        </w:r>
        <w:r w:rsidR="00294E81">
          <w:rPr>
            <w:noProof/>
            <w:webHidden/>
          </w:rPr>
          <w:fldChar w:fldCharType="begin"/>
        </w:r>
        <w:r w:rsidR="00294E81">
          <w:rPr>
            <w:noProof/>
            <w:webHidden/>
          </w:rPr>
          <w:instrText xml:space="preserve"> PAGEREF _Toc45399992 \h </w:instrText>
        </w:r>
        <w:r w:rsidR="00294E81">
          <w:rPr>
            <w:noProof/>
            <w:webHidden/>
          </w:rPr>
        </w:r>
        <w:r w:rsidR="00294E81">
          <w:rPr>
            <w:noProof/>
            <w:webHidden/>
          </w:rPr>
          <w:fldChar w:fldCharType="separate"/>
        </w:r>
        <w:r w:rsidR="00294E81">
          <w:rPr>
            <w:noProof/>
            <w:webHidden/>
          </w:rPr>
          <w:t>13</w:t>
        </w:r>
        <w:r w:rsidR="00294E81">
          <w:rPr>
            <w:noProof/>
            <w:webHidden/>
          </w:rPr>
          <w:fldChar w:fldCharType="end"/>
        </w:r>
      </w:hyperlink>
    </w:p>
    <w:p w14:paraId="39DC48E9" w14:textId="09E8FC1C"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399993" w:history="1">
        <w:r w:rsidR="00294E81" w:rsidRPr="00FA47CF">
          <w:rPr>
            <w:rStyle w:val="Hyperlink"/>
            <w:noProof/>
          </w:rPr>
          <w:t>Hình 2</w:t>
        </w:r>
        <w:r w:rsidR="00294E81" w:rsidRPr="00FA47CF">
          <w:rPr>
            <w:rStyle w:val="Hyperlink"/>
            <w:noProof/>
          </w:rPr>
          <w:noBreakHyphen/>
          <w:t>2 Tương tác giữa nhà thiết kế và lập trình viên thông qua XAML</w:t>
        </w:r>
        <w:r w:rsidR="00294E81">
          <w:rPr>
            <w:noProof/>
            <w:webHidden/>
          </w:rPr>
          <w:tab/>
        </w:r>
        <w:r w:rsidR="00294E81">
          <w:rPr>
            <w:noProof/>
            <w:webHidden/>
          </w:rPr>
          <w:fldChar w:fldCharType="begin"/>
        </w:r>
        <w:r w:rsidR="00294E81">
          <w:rPr>
            <w:noProof/>
            <w:webHidden/>
          </w:rPr>
          <w:instrText xml:space="preserve"> PAGEREF _Toc45399993 \h </w:instrText>
        </w:r>
        <w:r w:rsidR="00294E81">
          <w:rPr>
            <w:noProof/>
            <w:webHidden/>
          </w:rPr>
        </w:r>
        <w:r w:rsidR="00294E81">
          <w:rPr>
            <w:noProof/>
            <w:webHidden/>
          </w:rPr>
          <w:fldChar w:fldCharType="separate"/>
        </w:r>
        <w:r w:rsidR="00294E81">
          <w:rPr>
            <w:noProof/>
            <w:webHidden/>
          </w:rPr>
          <w:t>15</w:t>
        </w:r>
        <w:r w:rsidR="00294E81">
          <w:rPr>
            <w:noProof/>
            <w:webHidden/>
          </w:rPr>
          <w:fldChar w:fldCharType="end"/>
        </w:r>
      </w:hyperlink>
    </w:p>
    <w:p w14:paraId="52E5F314" w14:textId="76E1BD12"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399994" w:history="1">
        <w:r w:rsidR="00294E81" w:rsidRPr="00FA47CF">
          <w:rPr>
            <w:rStyle w:val="Hyperlink"/>
            <w:noProof/>
          </w:rPr>
          <w:t>Hình 2</w:t>
        </w:r>
        <w:r w:rsidR="00294E81" w:rsidRPr="00FA47CF">
          <w:rPr>
            <w:rStyle w:val="Hyperlink"/>
            <w:noProof/>
          </w:rPr>
          <w:noBreakHyphen/>
          <w:t>3 Các thành phần cơ bản của WPF.</w:t>
        </w:r>
        <w:r w:rsidR="00294E81">
          <w:rPr>
            <w:noProof/>
            <w:webHidden/>
          </w:rPr>
          <w:tab/>
        </w:r>
        <w:r w:rsidR="00294E81">
          <w:rPr>
            <w:noProof/>
            <w:webHidden/>
          </w:rPr>
          <w:fldChar w:fldCharType="begin"/>
        </w:r>
        <w:r w:rsidR="00294E81">
          <w:rPr>
            <w:noProof/>
            <w:webHidden/>
          </w:rPr>
          <w:instrText xml:space="preserve"> PAGEREF _Toc45399994 \h </w:instrText>
        </w:r>
        <w:r w:rsidR="00294E81">
          <w:rPr>
            <w:noProof/>
            <w:webHidden/>
          </w:rPr>
        </w:r>
        <w:r w:rsidR="00294E81">
          <w:rPr>
            <w:noProof/>
            <w:webHidden/>
          </w:rPr>
          <w:fldChar w:fldCharType="separate"/>
        </w:r>
        <w:r w:rsidR="00294E81">
          <w:rPr>
            <w:noProof/>
            <w:webHidden/>
          </w:rPr>
          <w:t>17</w:t>
        </w:r>
        <w:r w:rsidR="00294E81">
          <w:rPr>
            <w:noProof/>
            <w:webHidden/>
          </w:rPr>
          <w:fldChar w:fldCharType="end"/>
        </w:r>
      </w:hyperlink>
    </w:p>
    <w:p w14:paraId="5AAB1756" w14:textId="7D71467A"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399995" w:history="1">
        <w:r w:rsidR="00294E81" w:rsidRPr="00FA47CF">
          <w:rPr>
            <w:rStyle w:val="Hyperlink"/>
            <w:noProof/>
          </w:rPr>
          <w:t>Hình 2</w:t>
        </w:r>
        <w:r w:rsidR="00294E81" w:rsidRPr="00FA47CF">
          <w:rPr>
            <w:rStyle w:val="Hyperlink"/>
            <w:noProof/>
          </w:rPr>
          <w:noBreakHyphen/>
          <w:t>4 Quan hệ giữa đối tượng dữ liệu và đối tượng phụ thuộc.</w:t>
        </w:r>
        <w:r w:rsidR="00294E81">
          <w:rPr>
            <w:noProof/>
            <w:webHidden/>
          </w:rPr>
          <w:tab/>
        </w:r>
        <w:r w:rsidR="00294E81">
          <w:rPr>
            <w:noProof/>
            <w:webHidden/>
          </w:rPr>
          <w:fldChar w:fldCharType="begin"/>
        </w:r>
        <w:r w:rsidR="00294E81">
          <w:rPr>
            <w:noProof/>
            <w:webHidden/>
          </w:rPr>
          <w:instrText xml:space="preserve"> PAGEREF _Toc45399995 \h </w:instrText>
        </w:r>
        <w:r w:rsidR="00294E81">
          <w:rPr>
            <w:noProof/>
            <w:webHidden/>
          </w:rPr>
        </w:r>
        <w:r w:rsidR="00294E81">
          <w:rPr>
            <w:noProof/>
            <w:webHidden/>
          </w:rPr>
          <w:fldChar w:fldCharType="separate"/>
        </w:r>
        <w:r w:rsidR="00294E81">
          <w:rPr>
            <w:noProof/>
            <w:webHidden/>
          </w:rPr>
          <w:t>36</w:t>
        </w:r>
        <w:r w:rsidR="00294E81">
          <w:rPr>
            <w:noProof/>
            <w:webHidden/>
          </w:rPr>
          <w:fldChar w:fldCharType="end"/>
        </w:r>
      </w:hyperlink>
    </w:p>
    <w:p w14:paraId="70AB2C9C" w14:textId="2B9A6028"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399996" w:history="1">
        <w:r w:rsidR="00294E81" w:rsidRPr="00FA47CF">
          <w:rPr>
            <w:rStyle w:val="Hyperlink"/>
            <w:noProof/>
          </w:rPr>
          <w:t>Hình 3</w:t>
        </w:r>
        <w:r w:rsidR="00294E81" w:rsidRPr="00FA47CF">
          <w:rPr>
            <w:rStyle w:val="Hyperlink"/>
            <w:noProof/>
          </w:rPr>
          <w:noBreakHyphen/>
          <w:t>1 Use case tổng quát</w:t>
        </w:r>
        <w:r w:rsidR="00294E81">
          <w:rPr>
            <w:noProof/>
            <w:webHidden/>
          </w:rPr>
          <w:tab/>
        </w:r>
        <w:r w:rsidR="00294E81">
          <w:rPr>
            <w:noProof/>
            <w:webHidden/>
          </w:rPr>
          <w:fldChar w:fldCharType="begin"/>
        </w:r>
        <w:r w:rsidR="00294E81">
          <w:rPr>
            <w:noProof/>
            <w:webHidden/>
          </w:rPr>
          <w:instrText xml:space="preserve"> PAGEREF _Toc45399996 \h </w:instrText>
        </w:r>
        <w:r w:rsidR="00294E81">
          <w:rPr>
            <w:noProof/>
            <w:webHidden/>
          </w:rPr>
        </w:r>
        <w:r w:rsidR="00294E81">
          <w:rPr>
            <w:noProof/>
            <w:webHidden/>
          </w:rPr>
          <w:fldChar w:fldCharType="separate"/>
        </w:r>
        <w:r w:rsidR="00294E81">
          <w:rPr>
            <w:noProof/>
            <w:webHidden/>
          </w:rPr>
          <w:t>39</w:t>
        </w:r>
        <w:r w:rsidR="00294E81">
          <w:rPr>
            <w:noProof/>
            <w:webHidden/>
          </w:rPr>
          <w:fldChar w:fldCharType="end"/>
        </w:r>
      </w:hyperlink>
    </w:p>
    <w:p w14:paraId="71DB4BDD" w14:textId="01628F61"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399997" w:history="1">
        <w:r w:rsidR="00294E81" w:rsidRPr="00FA47CF">
          <w:rPr>
            <w:rStyle w:val="Hyperlink"/>
            <w:noProof/>
          </w:rPr>
          <w:t>Hình 3</w:t>
        </w:r>
        <w:r w:rsidR="00294E81" w:rsidRPr="00FA47CF">
          <w:rPr>
            <w:rStyle w:val="Hyperlink"/>
            <w:noProof/>
          </w:rPr>
          <w:noBreakHyphen/>
          <w:t>2 Class Diagram</w:t>
        </w:r>
        <w:r w:rsidR="00294E81">
          <w:rPr>
            <w:noProof/>
            <w:webHidden/>
          </w:rPr>
          <w:tab/>
        </w:r>
        <w:r w:rsidR="00294E81">
          <w:rPr>
            <w:noProof/>
            <w:webHidden/>
          </w:rPr>
          <w:fldChar w:fldCharType="begin"/>
        </w:r>
        <w:r w:rsidR="00294E81">
          <w:rPr>
            <w:noProof/>
            <w:webHidden/>
          </w:rPr>
          <w:instrText xml:space="preserve"> PAGEREF _Toc45399997 \h </w:instrText>
        </w:r>
        <w:r w:rsidR="00294E81">
          <w:rPr>
            <w:noProof/>
            <w:webHidden/>
          </w:rPr>
        </w:r>
        <w:r w:rsidR="00294E81">
          <w:rPr>
            <w:noProof/>
            <w:webHidden/>
          </w:rPr>
          <w:fldChar w:fldCharType="separate"/>
        </w:r>
        <w:r w:rsidR="00294E81">
          <w:rPr>
            <w:noProof/>
            <w:webHidden/>
          </w:rPr>
          <w:t>40</w:t>
        </w:r>
        <w:r w:rsidR="00294E81">
          <w:rPr>
            <w:noProof/>
            <w:webHidden/>
          </w:rPr>
          <w:fldChar w:fldCharType="end"/>
        </w:r>
      </w:hyperlink>
    </w:p>
    <w:p w14:paraId="04FA4C68" w14:textId="39899ECB"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399998" w:history="1">
        <w:r w:rsidR="00294E81" w:rsidRPr="00FA47CF">
          <w:rPr>
            <w:rStyle w:val="Hyperlink"/>
            <w:noProof/>
          </w:rPr>
          <w:t>Hình 3</w:t>
        </w:r>
        <w:r w:rsidR="00294E81" w:rsidRPr="00FA47CF">
          <w:rPr>
            <w:rStyle w:val="Hyperlink"/>
            <w:noProof/>
          </w:rPr>
          <w:noBreakHyphen/>
          <w:t>3 Lược đồ cơ sở dữ liệu.</w:t>
        </w:r>
        <w:r w:rsidR="00294E81">
          <w:rPr>
            <w:noProof/>
            <w:webHidden/>
          </w:rPr>
          <w:tab/>
        </w:r>
        <w:r w:rsidR="00294E81">
          <w:rPr>
            <w:noProof/>
            <w:webHidden/>
          </w:rPr>
          <w:fldChar w:fldCharType="begin"/>
        </w:r>
        <w:r w:rsidR="00294E81">
          <w:rPr>
            <w:noProof/>
            <w:webHidden/>
          </w:rPr>
          <w:instrText xml:space="preserve"> PAGEREF _Toc45399998 \h </w:instrText>
        </w:r>
        <w:r w:rsidR="00294E81">
          <w:rPr>
            <w:noProof/>
            <w:webHidden/>
          </w:rPr>
        </w:r>
        <w:r w:rsidR="00294E81">
          <w:rPr>
            <w:noProof/>
            <w:webHidden/>
          </w:rPr>
          <w:fldChar w:fldCharType="separate"/>
        </w:r>
        <w:r w:rsidR="00294E81">
          <w:rPr>
            <w:noProof/>
            <w:webHidden/>
          </w:rPr>
          <w:t>41</w:t>
        </w:r>
        <w:r w:rsidR="00294E81">
          <w:rPr>
            <w:noProof/>
            <w:webHidden/>
          </w:rPr>
          <w:fldChar w:fldCharType="end"/>
        </w:r>
      </w:hyperlink>
    </w:p>
    <w:p w14:paraId="1151F3A5" w14:textId="0D415D0C"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399999" w:history="1">
        <w:r w:rsidR="00294E81" w:rsidRPr="00FA47CF">
          <w:rPr>
            <w:rStyle w:val="Hyperlink"/>
            <w:noProof/>
          </w:rPr>
          <w:t>Hình 3</w:t>
        </w:r>
        <w:r w:rsidR="00294E81" w:rsidRPr="00FA47CF">
          <w:rPr>
            <w:rStyle w:val="Hyperlink"/>
            <w:noProof/>
          </w:rPr>
          <w:noBreakHyphen/>
          <w:t>4 Activity Diagram UC_Concentration</w:t>
        </w:r>
        <w:r w:rsidR="00294E81">
          <w:rPr>
            <w:noProof/>
            <w:webHidden/>
          </w:rPr>
          <w:tab/>
        </w:r>
        <w:r w:rsidR="00294E81">
          <w:rPr>
            <w:noProof/>
            <w:webHidden/>
          </w:rPr>
          <w:fldChar w:fldCharType="begin"/>
        </w:r>
        <w:r w:rsidR="00294E81">
          <w:rPr>
            <w:noProof/>
            <w:webHidden/>
          </w:rPr>
          <w:instrText xml:space="preserve"> PAGEREF _Toc45399999 \h </w:instrText>
        </w:r>
        <w:r w:rsidR="00294E81">
          <w:rPr>
            <w:noProof/>
            <w:webHidden/>
          </w:rPr>
        </w:r>
        <w:r w:rsidR="00294E81">
          <w:rPr>
            <w:noProof/>
            <w:webHidden/>
          </w:rPr>
          <w:fldChar w:fldCharType="separate"/>
        </w:r>
        <w:r w:rsidR="00294E81">
          <w:rPr>
            <w:noProof/>
            <w:webHidden/>
          </w:rPr>
          <w:t>46</w:t>
        </w:r>
        <w:r w:rsidR="00294E81">
          <w:rPr>
            <w:noProof/>
            <w:webHidden/>
          </w:rPr>
          <w:fldChar w:fldCharType="end"/>
        </w:r>
      </w:hyperlink>
    </w:p>
    <w:p w14:paraId="0FFCCDD2" w14:textId="51155E08"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0" w:history="1">
        <w:r w:rsidR="00294E81" w:rsidRPr="00FA47CF">
          <w:rPr>
            <w:rStyle w:val="Hyperlink"/>
            <w:noProof/>
          </w:rPr>
          <w:t>Hình 3</w:t>
        </w:r>
        <w:r w:rsidR="00294E81" w:rsidRPr="00FA47CF">
          <w:rPr>
            <w:rStyle w:val="Hyperlink"/>
            <w:noProof/>
          </w:rPr>
          <w:noBreakHyphen/>
          <w:t>5 Sequence Diagram UC_Concentration</w:t>
        </w:r>
        <w:r w:rsidR="00294E81">
          <w:rPr>
            <w:noProof/>
            <w:webHidden/>
          </w:rPr>
          <w:tab/>
        </w:r>
        <w:r w:rsidR="00294E81">
          <w:rPr>
            <w:noProof/>
            <w:webHidden/>
          </w:rPr>
          <w:fldChar w:fldCharType="begin"/>
        </w:r>
        <w:r w:rsidR="00294E81">
          <w:rPr>
            <w:noProof/>
            <w:webHidden/>
          </w:rPr>
          <w:instrText xml:space="preserve"> PAGEREF _Toc45400000 \h </w:instrText>
        </w:r>
        <w:r w:rsidR="00294E81">
          <w:rPr>
            <w:noProof/>
            <w:webHidden/>
          </w:rPr>
        </w:r>
        <w:r w:rsidR="00294E81">
          <w:rPr>
            <w:noProof/>
            <w:webHidden/>
          </w:rPr>
          <w:fldChar w:fldCharType="separate"/>
        </w:r>
        <w:r w:rsidR="00294E81">
          <w:rPr>
            <w:noProof/>
            <w:webHidden/>
          </w:rPr>
          <w:t>47</w:t>
        </w:r>
        <w:r w:rsidR="00294E81">
          <w:rPr>
            <w:noProof/>
            <w:webHidden/>
          </w:rPr>
          <w:fldChar w:fldCharType="end"/>
        </w:r>
      </w:hyperlink>
    </w:p>
    <w:p w14:paraId="7070B2B3" w14:textId="2986074D"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1" w:history="1">
        <w:r w:rsidR="00294E81" w:rsidRPr="00FA47CF">
          <w:rPr>
            <w:rStyle w:val="Hyperlink"/>
            <w:noProof/>
          </w:rPr>
          <w:t>Hình 3</w:t>
        </w:r>
        <w:r w:rsidR="00294E81" w:rsidRPr="00FA47CF">
          <w:rPr>
            <w:rStyle w:val="Hyperlink"/>
            <w:noProof/>
          </w:rPr>
          <w:noBreakHyphen/>
          <w:t>6 Activity Diagram UC_Matching</w:t>
        </w:r>
        <w:r w:rsidR="00294E81">
          <w:rPr>
            <w:noProof/>
            <w:webHidden/>
          </w:rPr>
          <w:tab/>
        </w:r>
        <w:r w:rsidR="00294E81">
          <w:rPr>
            <w:noProof/>
            <w:webHidden/>
          </w:rPr>
          <w:fldChar w:fldCharType="begin"/>
        </w:r>
        <w:r w:rsidR="00294E81">
          <w:rPr>
            <w:noProof/>
            <w:webHidden/>
          </w:rPr>
          <w:instrText xml:space="preserve"> PAGEREF _Toc45400001 \h </w:instrText>
        </w:r>
        <w:r w:rsidR="00294E81">
          <w:rPr>
            <w:noProof/>
            <w:webHidden/>
          </w:rPr>
        </w:r>
        <w:r w:rsidR="00294E81">
          <w:rPr>
            <w:noProof/>
            <w:webHidden/>
          </w:rPr>
          <w:fldChar w:fldCharType="separate"/>
        </w:r>
        <w:r w:rsidR="00294E81">
          <w:rPr>
            <w:noProof/>
            <w:webHidden/>
          </w:rPr>
          <w:t>49</w:t>
        </w:r>
        <w:r w:rsidR="00294E81">
          <w:rPr>
            <w:noProof/>
            <w:webHidden/>
          </w:rPr>
          <w:fldChar w:fldCharType="end"/>
        </w:r>
      </w:hyperlink>
    </w:p>
    <w:p w14:paraId="2E846CD2" w14:textId="5294FDFF"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2" w:history="1">
        <w:r w:rsidR="00294E81" w:rsidRPr="00FA47CF">
          <w:rPr>
            <w:rStyle w:val="Hyperlink"/>
            <w:noProof/>
          </w:rPr>
          <w:t>Hình 3</w:t>
        </w:r>
        <w:r w:rsidR="00294E81" w:rsidRPr="00FA47CF">
          <w:rPr>
            <w:rStyle w:val="Hyperlink"/>
            <w:noProof/>
          </w:rPr>
          <w:noBreakHyphen/>
          <w:t>7 Sequence Diagram UC_Matching</w:t>
        </w:r>
        <w:r w:rsidR="00294E81">
          <w:rPr>
            <w:noProof/>
            <w:webHidden/>
          </w:rPr>
          <w:tab/>
        </w:r>
        <w:r w:rsidR="00294E81">
          <w:rPr>
            <w:noProof/>
            <w:webHidden/>
          </w:rPr>
          <w:fldChar w:fldCharType="begin"/>
        </w:r>
        <w:r w:rsidR="00294E81">
          <w:rPr>
            <w:noProof/>
            <w:webHidden/>
          </w:rPr>
          <w:instrText xml:space="preserve"> PAGEREF _Toc45400002 \h </w:instrText>
        </w:r>
        <w:r w:rsidR="00294E81">
          <w:rPr>
            <w:noProof/>
            <w:webHidden/>
          </w:rPr>
        </w:r>
        <w:r w:rsidR="00294E81">
          <w:rPr>
            <w:noProof/>
            <w:webHidden/>
          </w:rPr>
          <w:fldChar w:fldCharType="separate"/>
        </w:r>
        <w:r w:rsidR="00294E81">
          <w:rPr>
            <w:noProof/>
            <w:webHidden/>
          </w:rPr>
          <w:t>50</w:t>
        </w:r>
        <w:r w:rsidR="00294E81">
          <w:rPr>
            <w:noProof/>
            <w:webHidden/>
          </w:rPr>
          <w:fldChar w:fldCharType="end"/>
        </w:r>
      </w:hyperlink>
    </w:p>
    <w:p w14:paraId="294F8E6E" w14:textId="4A097245"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3" w:history="1">
        <w:r w:rsidR="00294E81" w:rsidRPr="00FA47CF">
          <w:rPr>
            <w:rStyle w:val="Hyperlink"/>
            <w:noProof/>
          </w:rPr>
          <w:t>Hình 3</w:t>
        </w:r>
        <w:r w:rsidR="00294E81" w:rsidRPr="00FA47CF">
          <w:rPr>
            <w:rStyle w:val="Hyperlink"/>
            <w:noProof/>
          </w:rPr>
          <w:noBreakHyphen/>
          <w:t>8 Activity Diagram UC_Sorting</w:t>
        </w:r>
        <w:r w:rsidR="00294E81">
          <w:rPr>
            <w:noProof/>
            <w:webHidden/>
          </w:rPr>
          <w:tab/>
        </w:r>
        <w:r w:rsidR="00294E81">
          <w:rPr>
            <w:noProof/>
            <w:webHidden/>
          </w:rPr>
          <w:fldChar w:fldCharType="begin"/>
        </w:r>
        <w:r w:rsidR="00294E81">
          <w:rPr>
            <w:noProof/>
            <w:webHidden/>
          </w:rPr>
          <w:instrText xml:space="preserve"> PAGEREF _Toc45400003 \h </w:instrText>
        </w:r>
        <w:r w:rsidR="00294E81">
          <w:rPr>
            <w:noProof/>
            <w:webHidden/>
          </w:rPr>
        </w:r>
        <w:r w:rsidR="00294E81">
          <w:rPr>
            <w:noProof/>
            <w:webHidden/>
          </w:rPr>
          <w:fldChar w:fldCharType="separate"/>
        </w:r>
        <w:r w:rsidR="00294E81">
          <w:rPr>
            <w:noProof/>
            <w:webHidden/>
          </w:rPr>
          <w:t>52</w:t>
        </w:r>
        <w:r w:rsidR="00294E81">
          <w:rPr>
            <w:noProof/>
            <w:webHidden/>
          </w:rPr>
          <w:fldChar w:fldCharType="end"/>
        </w:r>
      </w:hyperlink>
    </w:p>
    <w:p w14:paraId="6C17D924" w14:textId="45C6F637"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4" w:history="1">
        <w:r w:rsidR="00294E81" w:rsidRPr="00FA47CF">
          <w:rPr>
            <w:rStyle w:val="Hyperlink"/>
            <w:noProof/>
          </w:rPr>
          <w:t>Hình 3</w:t>
        </w:r>
        <w:r w:rsidR="00294E81" w:rsidRPr="00FA47CF">
          <w:rPr>
            <w:rStyle w:val="Hyperlink"/>
            <w:noProof/>
          </w:rPr>
          <w:noBreakHyphen/>
          <w:t>9 Sequence Diagram UC_Sorting</w:t>
        </w:r>
        <w:r w:rsidR="00294E81">
          <w:rPr>
            <w:noProof/>
            <w:webHidden/>
          </w:rPr>
          <w:tab/>
        </w:r>
        <w:r w:rsidR="00294E81">
          <w:rPr>
            <w:noProof/>
            <w:webHidden/>
          </w:rPr>
          <w:fldChar w:fldCharType="begin"/>
        </w:r>
        <w:r w:rsidR="00294E81">
          <w:rPr>
            <w:noProof/>
            <w:webHidden/>
          </w:rPr>
          <w:instrText xml:space="preserve"> PAGEREF _Toc45400004 \h </w:instrText>
        </w:r>
        <w:r w:rsidR="00294E81">
          <w:rPr>
            <w:noProof/>
            <w:webHidden/>
          </w:rPr>
        </w:r>
        <w:r w:rsidR="00294E81">
          <w:rPr>
            <w:noProof/>
            <w:webHidden/>
          </w:rPr>
          <w:fldChar w:fldCharType="separate"/>
        </w:r>
        <w:r w:rsidR="00294E81">
          <w:rPr>
            <w:noProof/>
            <w:webHidden/>
          </w:rPr>
          <w:t>53</w:t>
        </w:r>
        <w:r w:rsidR="00294E81">
          <w:rPr>
            <w:noProof/>
            <w:webHidden/>
          </w:rPr>
          <w:fldChar w:fldCharType="end"/>
        </w:r>
      </w:hyperlink>
    </w:p>
    <w:p w14:paraId="69F22958" w14:textId="2DF0E42D"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5" w:history="1">
        <w:r w:rsidR="00294E81" w:rsidRPr="00FA47CF">
          <w:rPr>
            <w:rStyle w:val="Hyperlink"/>
            <w:noProof/>
          </w:rPr>
          <w:t>Hình 3</w:t>
        </w:r>
        <w:r w:rsidR="00294E81" w:rsidRPr="00FA47CF">
          <w:rPr>
            <w:rStyle w:val="Hyperlink"/>
            <w:noProof/>
          </w:rPr>
          <w:noBreakHyphen/>
          <w:t>10 Activity Diagram UC_MultipleChoice</w:t>
        </w:r>
        <w:r w:rsidR="00294E81">
          <w:rPr>
            <w:noProof/>
            <w:webHidden/>
          </w:rPr>
          <w:tab/>
        </w:r>
        <w:r w:rsidR="00294E81">
          <w:rPr>
            <w:noProof/>
            <w:webHidden/>
          </w:rPr>
          <w:fldChar w:fldCharType="begin"/>
        </w:r>
        <w:r w:rsidR="00294E81">
          <w:rPr>
            <w:noProof/>
            <w:webHidden/>
          </w:rPr>
          <w:instrText xml:space="preserve"> PAGEREF _Toc45400005 \h </w:instrText>
        </w:r>
        <w:r w:rsidR="00294E81">
          <w:rPr>
            <w:noProof/>
            <w:webHidden/>
          </w:rPr>
        </w:r>
        <w:r w:rsidR="00294E81">
          <w:rPr>
            <w:noProof/>
            <w:webHidden/>
          </w:rPr>
          <w:fldChar w:fldCharType="separate"/>
        </w:r>
        <w:r w:rsidR="00294E81">
          <w:rPr>
            <w:noProof/>
            <w:webHidden/>
          </w:rPr>
          <w:t>55</w:t>
        </w:r>
        <w:r w:rsidR="00294E81">
          <w:rPr>
            <w:noProof/>
            <w:webHidden/>
          </w:rPr>
          <w:fldChar w:fldCharType="end"/>
        </w:r>
      </w:hyperlink>
    </w:p>
    <w:p w14:paraId="0A290B22" w14:textId="5A18B0D3"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6" w:history="1">
        <w:r w:rsidR="00294E81" w:rsidRPr="00FA47CF">
          <w:rPr>
            <w:rStyle w:val="Hyperlink"/>
            <w:noProof/>
          </w:rPr>
          <w:t>Hình 3</w:t>
        </w:r>
        <w:r w:rsidR="00294E81" w:rsidRPr="00FA47CF">
          <w:rPr>
            <w:rStyle w:val="Hyperlink"/>
            <w:noProof/>
          </w:rPr>
          <w:noBreakHyphen/>
          <w:t>11 Sequence Diagram UC_MultipleChoice</w:t>
        </w:r>
        <w:r w:rsidR="00294E81">
          <w:rPr>
            <w:noProof/>
            <w:webHidden/>
          </w:rPr>
          <w:tab/>
        </w:r>
        <w:r w:rsidR="00294E81">
          <w:rPr>
            <w:noProof/>
            <w:webHidden/>
          </w:rPr>
          <w:fldChar w:fldCharType="begin"/>
        </w:r>
        <w:r w:rsidR="00294E81">
          <w:rPr>
            <w:noProof/>
            <w:webHidden/>
          </w:rPr>
          <w:instrText xml:space="preserve"> PAGEREF _Toc45400006 \h </w:instrText>
        </w:r>
        <w:r w:rsidR="00294E81">
          <w:rPr>
            <w:noProof/>
            <w:webHidden/>
          </w:rPr>
        </w:r>
        <w:r w:rsidR="00294E81">
          <w:rPr>
            <w:noProof/>
            <w:webHidden/>
          </w:rPr>
          <w:fldChar w:fldCharType="separate"/>
        </w:r>
        <w:r w:rsidR="00294E81">
          <w:rPr>
            <w:noProof/>
            <w:webHidden/>
          </w:rPr>
          <w:t>56</w:t>
        </w:r>
        <w:r w:rsidR="00294E81">
          <w:rPr>
            <w:noProof/>
            <w:webHidden/>
          </w:rPr>
          <w:fldChar w:fldCharType="end"/>
        </w:r>
      </w:hyperlink>
    </w:p>
    <w:p w14:paraId="639CDBFC" w14:textId="3F0BC60E"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7" w:history="1">
        <w:r w:rsidR="00294E81" w:rsidRPr="00FA47CF">
          <w:rPr>
            <w:rStyle w:val="Hyperlink"/>
            <w:noProof/>
          </w:rPr>
          <w:t>Hình 3</w:t>
        </w:r>
        <w:r w:rsidR="00294E81" w:rsidRPr="00FA47CF">
          <w:rPr>
            <w:rStyle w:val="Hyperlink"/>
            <w:noProof/>
          </w:rPr>
          <w:noBreakHyphen/>
          <w:t>12 Activity Diagram UC_Painting</w:t>
        </w:r>
        <w:r w:rsidR="00294E81">
          <w:rPr>
            <w:noProof/>
            <w:webHidden/>
          </w:rPr>
          <w:tab/>
        </w:r>
        <w:r w:rsidR="00294E81">
          <w:rPr>
            <w:noProof/>
            <w:webHidden/>
          </w:rPr>
          <w:fldChar w:fldCharType="begin"/>
        </w:r>
        <w:r w:rsidR="00294E81">
          <w:rPr>
            <w:noProof/>
            <w:webHidden/>
          </w:rPr>
          <w:instrText xml:space="preserve"> PAGEREF _Toc45400007 \h </w:instrText>
        </w:r>
        <w:r w:rsidR="00294E81">
          <w:rPr>
            <w:noProof/>
            <w:webHidden/>
          </w:rPr>
        </w:r>
        <w:r w:rsidR="00294E81">
          <w:rPr>
            <w:noProof/>
            <w:webHidden/>
          </w:rPr>
          <w:fldChar w:fldCharType="separate"/>
        </w:r>
        <w:r w:rsidR="00294E81">
          <w:rPr>
            <w:noProof/>
            <w:webHidden/>
          </w:rPr>
          <w:t>58</w:t>
        </w:r>
        <w:r w:rsidR="00294E81">
          <w:rPr>
            <w:noProof/>
            <w:webHidden/>
          </w:rPr>
          <w:fldChar w:fldCharType="end"/>
        </w:r>
      </w:hyperlink>
    </w:p>
    <w:p w14:paraId="13B03B13" w14:textId="6612C456"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8" w:history="1">
        <w:r w:rsidR="00294E81" w:rsidRPr="00FA47CF">
          <w:rPr>
            <w:rStyle w:val="Hyperlink"/>
            <w:noProof/>
          </w:rPr>
          <w:t>Hình 3</w:t>
        </w:r>
        <w:r w:rsidR="00294E81" w:rsidRPr="00FA47CF">
          <w:rPr>
            <w:rStyle w:val="Hyperlink"/>
            <w:noProof/>
          </w:rPr>
          <w:noBreakHyphen/>
          <w:t>13 Sequence Diagram UC_Painting</w:t>
        </w:r>
        <w:r w:rsidR="00294E81">
          <w:rPr>
            <w:noProof/>
            <w:webHidden/>
          </w:rPr>
          <w:tab/>
        </w:r>
        <w:r w:rsidR="00294E81">
          <w:rPr>
            <w:noProof/>
            <w:webHidden/>
          </w:rPr>
          <w:fldChar w:fldCharType="begin"/>
        </w:r>
        <w:r w:rsidR="00294E81">
          <w:rPr>
            <w:noProof/>
            <w:webHidden/>
          </w:rPr>
          <w:instrText xml:space="preserve"> PAGEREF _Toc45400008 \h </w:instrText>
        </w:r>
        <w:r w:rsidR="00294E81">
          <w:rPr>
            <w:noProof/>
            <w:webHidden/>
          </w:rPr>
        </w:r>
        <w:r w:rsidR="00294E81">
          <w:rPr>
            <w:noProof/>
            <w:webHidden/>
          </w:rPr>
          <w:fldChar w:fldCharType="separate"/>
        </w:r>
        <w:r w:rsidR="00294E81">
          <w:rPr>
            <w:noProof/>
            <w:webHidden/>
          </w:rPr>
          <w:t>59</w:t>
        </w:r>
        <w:r w:rsidR="00294E81">
          <w:rPr>
            <w:noProof/>
            <w:webHidden/>
          </w:rPr>
          <w:fldChar w:fldCharType="end"/>
        </w:r>
      </w:hyperlink>
    </w:p>
    <w:p w14:paraId="6AD70A49" w14:textId="4DC9EF03"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09" w:history="1">
        <w:r w:rsidR="00294E81" w:rsidRPr="00FA47CF">
          <w:rPr>
            <w:rStyle w:val="Hyperlink"/>
            <w:noProof/>
          </w:rPr>
          <w:t>Hình 3</w:t>
        </w:r>
        <w:r w:rsidR="00294E81" w:rsidRPr="00FA47CF">
          <w:rPr>
            <w:rStyle w:val="Hyperlink"/>
            <w:noProof/>
          </w:rPr>
          <w:noBreakHyphen/>
          <w:t>14: Activity Diagram UC_StoryTime</w:t>
        </w:r>
        <w:r w:rsidR="00294E81">
          <w:rPr>
            <w:noProof/>
            <w:webHidden/>
          </w:rPr>
          <w:tab/>
        </w:r>
        <w:r w:rsidR="00294E81">
          <w:rPr>
            <w:noProof/>
            <w:webHidden/>
          </w:rPr>
          <w:fldChar w:fldCharType="begin"/>
        </w:r>
        <w:r w:rsidR="00294E81">
          <w:rPr>
            <w:noProof/>
            <w:webHidden/>
          </w:rPr>
          <w:instrText xml:space="preserve"> PAGEREF _Toc45400009 \h </w:instrText>
        </w:r>
        <w:r w:rsidR="00294E81">
          <w:rPr>
            <w:noProof/>
            <w:webHidden/>
          </w:rPr>
        </w:r>
        <w:r w:rsidR="00294E81">
          <w:rPr>
            <w:noProof/>
            <w:webHidden/>
          </w:rPr>
          <w:fldChar w:fldCharType="separate"/>
        </w:r>
        <w:r w:rsidR="00294E81">
          <w:rPr>
            <w:noProof/>
            <w:webHidden/>
          </w:rPr>
          <w:t>61</w:t>
        </w:r>
        <w:r w:rsidR="00294E81">
          <w:rPr>
            <w:noProof/>
            <w:webHidden/>
          </w:rPr>
          <w:fldChar w:fldCharType="end"/>
        </w:r>
      </w:hyperlink>
    </w:p>
    <w:p w14:paraId="56B2902C" w14:textId="6C1E7EBC"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0" w:history="1">
        <w:r w:rsidR="00294E81" w:rsidRPr="00FA47CF">
          <w:rPr>
            <w:rStyle w:val="Hyperlink"/>
            <w:noProof/>
          </w:rPr>
          <w:t>Hình 3</w:t>
        </w:r>
        <w:r w:rsidR="00294E81" w:rsidRPr="00FA47CF">
          <w:rPr>
            <w:rStyle w:val="Hyperlink"/>
            <w:noProof/>
          </w:rPr>
          <w:noBreakHyphen/>
          <w:t>15 Sequence Diagram UC_StoryTime</w:t>
        </w:r>
        <w:r w:rsidR="00294E81">
          <w:rPr>
            <w:noProof/>
            <w:webHidden/>
          </w:rPr>
          <w:tab/>
        </w:r>
        <w:r w:rsidR="00294E81">
          <w:rPr>
            <w:noProof/>
            <w:webHidden/>
          </w:rPr>
          <w:fldChar w:fldCharType="begin"/>
        </w:r>
        <w:r w:rsidR="00294E81">
          <w:rPr>
            <w:noProof/>
            <w:webHidden/>
          </w:rPr>
          <w:instrText xml:space="preserve"> PAGEREF _Toc45400010 \h </w:instrText>
        </w:r>
        <w:r w:rsidR="00294E81">
          <w:rPr>
            <w:noProof/>
            <w:webHidden/>
          </w:rPr>
        </w:r>
        <w:r w:rsidR="00294E81">
          <w:rPr>
            <w:noProof/>
            <w:webHidden/>
          </w:rPr>
          <w:fldChar w:fldCharType="separate"/>
        </w:r>
        <w:r w:rsidR="00294E81">
          <w:rPr>
            <w:noProof/>
            <w:webHidden/>
          </w:rPr>
          <w:t>62</w:t>
        </w:r>
        <w:r w:rsidR="00294E81">
          <w:rPr>
            <w:noProof/>
            <w:webHidden/>
          </w:rPr>
          <w:fldChar w:fldCharType="end"/>
        </w:r>
      </w:hyperlink>
    </w:p>
    <w:p w14:paraId="1B51D95A" w14:textId="5F29C823"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1" w:history="1">
        <w:r w:rsidR="00294E81" w:rsidRPr="00FA47CF">
          <w:rPr>
            <w:rStyle w:val="Hyperlink"/>
            <w:noProof/>
          </w:rPr>
          <w:t>Hình 3</w:t>
        </w:r>
        <w:r w:rsidR="00294E81" w:rsidRPr="00FA47CF">
          <w:rPr>
            <w:rStyle w:val="Hyperlink"/>
            <w:noProof/>
          </w:rPr>
          <w:noBreakHyphen/>
          <w:t>16 Activity Diagram UC_Look And Find</w:t>
        </w:r>
        <w:r w:rsidR="00294E81">
          <w:rPr>
            <w:noProof/>
            <w:webHidden/>
          </w:rPr>
          <w:tab/>
        </w:r>
        <w:r w:rsidR="00294E81">
          <w:rPr>
            <w:noProof/>
            <w:webHidden/>
          </w:rPr>
          <w:fldChar w:fldCharType="begin"/>
        </w:r>
        <w:r w:rsidR="00294E81">
          <w:rPr>
            <w:noProof/>
            <w:webHidden/>
          </w:rPr>
          <w:instrText xml:space="preserve"> PAGEREF _Toc45400011 \h </w:instrText>
        </w:r>
        <w:r w:rsidR="00294E81">
          <w:rPr>
            <w:noProof/>
            <w:webHidden/>
          </w:rPr>
        </w:r>
        <w:r w:rsidR="00294E81">
          <w:rPr>
            <w:noProof/>
            <w:webHidden/>
          </w:rPr>
          <w:fldChar w:fldCharType="separate"/>
        </w:r>
        <w:r w:rsidR="00294E81">
          <w:rPr>
            <w:noProof/>
            <w:webHidden/>
          </w:rPr>
          <w:t>64</w:t>
        </w:r>
        <w:r w:rsidR="00294E81">
          <w:rPr>
            <w:noProof/>
            <w:webHidden/>
          </w:rPr>
          <w:fldChar w:fldCharType="end"/>
        </w:r>
      </w:hyperlink>
    </w:p>
    <w:p w14:paraId="2E0C24B8" w14:textId="3499CA9C"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2" w:history="1">
        <w:r w:rsidR="00294E81" w:rsidRPr="00FA47CF">
          <w:rPr>
            <w:rStyle w:val="Hyperlink"/>
            <w:noProof/>
          </w:rPr>
          <w:t>Hình 3</w:t>
        </w:r>
        <w:r w:rsidR="00294E81" w:rsidRPr="00FA47CF">
          <w:rPr>
            <w:rStyle w:val="Hyperlink"/>
            <w:noProof/>
          </w:rPr>
          <w:noBreakHyphen/>
          <w:t>17 Sequence Diagram UC_Look And Find</w:t>
        </w:r>
        <w:r w:rsidR="00294E81">
          <w:rPr>
            <w:noProof/>
            <w:webHidden/>
          </w:rPr>
          <w:tab/>
        </w:r>
        <w:r w:rsidR="00294E81">
          <w:rPr>
            <w:noProof/>
            <w:webHidden/>
          </w:rPr>
          <w:fldChar w:fldCharType="begin"/>
        </w:r>
        <w:r w:rsidR="00294E81">
          <w:rPr>
            <w:noProof/>
            <w:webHidden/>
          </w:rPr>
          <w:instrText xml:space="preserve"> PAGEREF _Toc45400012 \h </w:instrText>
        </w:r>
        <w:r w:rsidR="00294E81">
          <w:rPr>
            <w:noProof/>
            <w:webHidden/>
          </w:rPr>
        </w:r>
        <w:r w:rsidR="00294E81">
          <w:rPr>
            <w:noProof/>
            <w:webHidden/>
          </w:rPr>
          <w:fldChar w:fldCharType="separate"/>
        </w:r>
        <w:r w:rsidR="00294E81">
          <w:rPr>
            <w:noProof/>
            <w:webHidden/>
          </w:rPr>
          <w:t>64</w:t>
        </w:r>
        <w:r w:rsidR="00294E81">
          <w:rPr>
            <w:noProof/>
            <w:webHidden/>
          </w:rPr>
          <w:fldChar w:fldCharType="end"/>
        </w:r>
      </w:hyperlink>
    </w:p>
    <w:p w14:paraId="22E96436" w14:textId="1D179113"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3" w:history="1">
        <w:r w:rsidR="00294E81" w:rsidRPr="00FA47CF">
          <w:rPr>
            <w:rStyle w:val="Hyperlink"/>
            <w:noProof/>
          </w:rPr>
          <w:t>Hình 3</w:t>
        </w:r>
        <w:r w:rsidR="00294E81" w:rsidRPr="00FA47CF">
          <w:rPr>
            <w:rStyle w:val="Hyperlink"/>
            <w:noProof/>
          </w:rPr>
          <w:noBreakHyphen/>
          <w:t>18 Activity Diagram Use case ChooseUnit</w:t>
        </w:r>
        <w:r w:rsidR="00294E81">
          <w:rPr>
            <w:noProof/>
            <w:webHidden/>
          </w:rPr>
          <w:tab/>
        </w:r>
        <w:r w:rsidR="00294E81">
          <w:rPr>
            <w:noProof/>
            <w:webHidden/>
          </w:rPr>
          <w:fldChar w:fldCharType="begin"/>
        </w:r>
        <w:r w:rsidR="00294E81">
          <w:rPr>
            <w:noProof/>
            <w:webHidden/>
          </w:rPr>
          <w:instrText xml:space="preserve"> PAGEREF _Toc45400013 \h </w:instrText>
        </w:r>
        <w:r w:rsidR="00294E81">
          <w:rPr>
            <w:noProof/>
            <w:webHidden/>
          </w:rPr>
        </w:r>
        <w:r w:rsidR="00294E81">
          <w:rPr>
            <w:noProof/>
            <w:webHidden/>
          </w:rPr>
          <w:fldChar w:fldCharType="separate"/>
        </w:r>
        <w:r w:rsidR="00294E81">
          <w:rPr>
            <w:noProof/>
            <w:webHidden/>
          </w:rPr>
          <w:t>65</w:t>
        </w:r>
        <w:r w:rsidR="00294E81">
          <w:rPr>
            <w:noProof/>
            <w:webHidden/>
          </w:rPr>
          <w:fldChar w:fldCharType="end"/>
        </w:r>
      </w:hyperlink>
    </w:p>
    <w:p w14:paraId="6EB63C63" w14:textId="7CFEC171"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4" w:history="1">
        <w:r w:rsidR="00294E81" w:rsidRPr="00FA47CF">
          <w:rPr>
            <w:rStyle w:val="Hyperlink"/>
            <w:noProof/>
          </w:rPr>
          <w:t>Hình 3</w:t>
        </w:r>
        <w:r w:rsidR="00294E81" w:rsidRPr="00FA47CF">
          <w:rPr>
            <w:rStyle w:val="Hyperlink"/>
            <w:noProof/>
          </w:rPr>
          <w:noBreakHyphen/>
          <w:t>19 Sequence Diagram Use case Choose Unit</w:t>
        </w:r>
        <w:r w:rsidR="00294E81">
          <w:rPr>
            <w:noProof/>
            <w:webHidden/>
          </w:rPr>
          <w:tab/>
        </w:r>
        <w:r w:rsidR="00294E81">
          <w:rPr>
            <w:noProof/>
            <w:webHidden/>
          </w:rPr>
          <w:fldChar w:fldCharType="begin"/>
        </w:r>
        <w:r w:rsidR="00294E81">
          <w:rPr>
            <w:noProof/>
            <w:webHidden/>
          </w:rPr>
          <w:instrText xml:space="preserve"> PAGEREF _Toc45400014 \h </w:instrText>
        </w:r>
        <w:r w:rsidR="00294E81">
          <w:rPr>
            <w:noProof/>
            <w:webHidden/>
          </w:rPr>
        </w:r>
        <w:r w:rsidR="00294E81">
          <w:rPr>
            <w:noProof/>
            <w:webHidden/>
          </w:rPr>
          <w:fldChar w:fldCharType="separate"/>
        </w:r>
        <w:r w:rsidR="00294E81">
          <w:rPr>
            <w:noProof/>
            <w:webHidden/>
          </w:rPr>
          <w:t>66</w:t>
        </w:r>
        <w:r w:rsidR="00294E81">
          <w:rPr>
            <w:noProof/>
            <w:webHidden/>
          </w:rPr>
          <w:fldChar w:fldCharType="end"/>
        </w:r>
      </w:hyperlink>
    </w:p>
    <w:p w14:paraId="60379AD3" w14:textId="580F5B7A"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5" w:history="1">
        <w:r w:rsidR="00294E81" w:rsidRPr="00FA47CF">
          <w:rPr>
            <w:rStyle w:val="Hyperlink"/>
            <w:noProof/>
          </w:rPr>
          <w:t>Hình 4</w:t>
        </w:r>
        <w:r w:rsidR="00294E81" w:rsidRPr="00FA47CF">
          <w:rPr>
            <w:rStyle w:val="Hyperlink"/>
            <w:noProof/>
          </w:rPr>
          <w:noBreakHyphen/>
          <w:t>1 Giao diện Main Windows</w:t>
        </w:r>
        <w:r w:rsidR="00294E81">
          <w:rPr>
            <w:noProof/>
            <w:webHidden/>
          </w:rPr>
          <w:tab/>
        </w:r>
        <w:r w:rsidR="00294E81">
          <w:rPr>
            <w:noProof/>
            <w:webHidden/>
          </w:rPr>
          <w:fldChar w:fldCharType="begin"/>
        </w:r>
        <w:r w:rsidR="00294E81">
          <w:rPr>
            <w:noProof/>
            <w:webHidden/>
          </w:rPr>
          <w:instrText xml:space="preserve"> PAGEREF _Toc45400015 \h </w:instrText>
        </w:r>
        <w:r w:rsidR="00294E81">
          <w:rPr>
            <w:noProof/>
            <w:webHidden/>
          </w:rPr>
        </w:r>
        <w:r w:rsidR="00294E81">
          <w:rPr>
            <w:noProof/>
            <w:webHidden/>
          </w:rPr>
          <w:fldChar w:fldCharType="separate"/>
        </w:r>
        <w:r w:rsidR="00294E81">
          <w:rPr>
            <w:noProof/>
            <w:webHidden/>
          </w:rPr>
          <w:t>68</w:t>
        </w:r>
        <w:r w:rsidR="00294E81">
          <w:rPr>
            <w:noProof/>
            <w:webHidden/>
          </w:rPr>
          <w:fldChar w:fldCharType="end"/>
        </w:r>
      </w:hyperlink>
    </w:p>
    <w:p w14:paraId="503B6A0B" w14:textId="299E3A3A"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6" w:history="1">
        <w:r w:rsidR="00294E81" w:rsidRPr="00FA47CF">
          <w:rPr>
            <w:rStyle w:val="Hyperlink"/>
            <w:noProof/>
          </w:rPr>
          <w:t>Hình 4</w:t>
        </w:r>
        <w:r w:rsidR="00294E81" w:rsidRPr="00FA47CF">
          <w:rPr>
            <w:rStyle w:val="Hyperlink"/>
            <w:noProof/>
          </w:rPr>
          <w:noBreakHyphen/>
          <w:t>2</w:t>
        </w:r>
        <w:r w:rsidR="00294E81" w:rsidRPr="00FA47CF">
          <w:rPr>
            <w:rStyle w:val="Hyperlink"/>
            <w:noProof/>
            <w:lang w:val="vi-VN"/>
          </w:rPr>
          <w:t xml:space="preserve"> Giao diện menu</w:t>
        </w:r>
        <w:r w:rsidR="00294E81" w:rsidRPr="00FA47CF">
          <w:rPr>
            <w:rStyle w:val="Hyperlink"/>
            <w:noProof/>
          </w:rPr>
          <w:t xml:space="preserve"> chọn unit và activity</w:t>
        </w:r>
        <w:r w:rsidR="00294E81">
          <w:rPr>
            <w:noProof/>
            <w:webHidden/>
          </w:rPr>
          <w:tab/>
        </w:r>
        <w:r w:rsidR="00294E81">
          <w:rPr>
            <w:noProof/>
            <w:webHidden/>
          </w:rPr>
          <w:fldChar w:fldCharType="begin"/>
        </w:r>
        <w:r w:rsidR="00294E81">
          <w:rPr>
            <w:noProof/>
            <w:webHidden/>
          </w:rPr>
          <w:instrText xml:space="preserve"> PAGEREF _Toc45400016 \h </w:instrText>
        </w:r>
        <w:r w:rsidR="00294E81">
          <w:rPr>
            <w:noProof/>
            <w:webHidden/>
          </w:rPr>
        </w:r>
        <w:r w:rsidR="00294E81">
          <w:rPr>
            <w:noProof/>
            <w:webHidden/>
          </w:rPr>
          <w:fldChar w:fldCharType="separate"/>
        </w:r>
        <w:r w:rsidR="00294E81">
          <w:rPr>
            <w:noProof/>
            <w:webHidden/>
          </w:rPr>
          <w:t>69</w:t>
        </w:r>
        <w:r w:rsidR="00294E81">
          <w:rPr>
            <w:noProof/>
            <w:webHidden/>
          </w:rPr>
          <w:fldChar w:fldCharType="end"/>
        </w:r>
      </w:hyperlink>
    </w:p>
    <w:p w14:paraId="125FF639" w14:textId="61A40E81"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7" w:history="1">
        <w:r w:rsidR="00294E81" w:rsidRPr="00FA47CF">
          <w:rPr>
            <w:rStyle w:val="Hyperlink"/>
            <w:noProof/>
          </w:rPr>
          <w:t>Hình 4</w:t>
        </w:r>
        <w:r w:rsidR="00294E81" w:rsidRPr="00FA47CF">
          <w:rPr>
            <w:rStyle w:val="Hyperlink"/>
            <w:noProof/>
          </w:rPr>
          <w:noBreakHyphen/>
          <w:t>3</w:t>
        </w:r>
        <w:r w:rsidR="00294E81" w:rsidRPr="00FA47CF">
          <w:rPr>
            <w:rStyle w:val="Hyperlink"/>
            <w:noProof/>
            <w:lang w:val="vi-VN"/>
          </w:rPr>
          <w:t>. Giao diện Concentration</w:t>
        </w:r>
        <w:r w:rsidR="00294E81">
          <w:rPr>
            <w:noProof/>
            <w:webHidden/>
          </w:rPr>
          <w:tab/>
        </w:r>
        <w:r w:rsidR="00294E81">
          <w:rPr>
            <w:noProof/>
            <w:webHidden/>
          </w:rPr>
          <w:fldChar w:fldCharType="begin"/>
        </w:r>
        <w:r w:rsidR="00294E81">
          <w:rPr>
            <w:noProof/>
            <w:webHidden/>
          </w:rPr>
          <w:instrText xml:space="preserve"> PAGEREF _Toc45400017 \h </w:instrText>
        </w:r>
        <w:r w:rsidR="00294E81">
          <w:rPr>
            <w:noProof/>
            <w:webHidden/>
          </w:rPr>
        </w:r>
        <w:r w:rsidR="00294E81">
          <w:rPr>
            <w:noProof/>
            <w:webHidden/>
          </w:rPr>
          <w:fldChar w:fldCharType="separate"/>
        </w:r>
        <w:r w:rsidR="00294E81">
          <w:rPr>
            <w:noProof/>
            <w:webHidden/>
          </w:rPr>
          <w:t>70</w:t>
        </w:r>
        <w:r w:rsidR="00294E81">
          <w:rPr>
            <w:noProof/>
            <w:webHidden/>
          </w:rPr>
          <w:fldChar w:fldCharType="end"/>
        </w:r>
      </w:hyperlink>
    </w:p>
    <w:p w14:paraId="0675B477" w14:textId="6072B6C6"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8" w:history="1">
        <w:r w:rsidR="00294E81" w:rsidRPr="00FA47CF">
          <w:rPr>
            <w:rStyle w:val="Hyperlink"/>
            <w:noProof/>
          </w:rPr>
          <w:t>Hình 4</w:t>
        </w:r>
        <w:r w:rsidR="00294E81" w:rsidRPr="00FA47CF">
          <w:rPr>
            <w:rStyle w:val="Hyperlink"/>
            <w:noProof/>
          </w:rPr>
          <w:noBreakHyphen/>
          <w:t>4 Class Concentration</w:t>
        </w:r>
        <w:r w:rsidR="00294E81">
          <w:rPr>
            <w:noProof/>
            <w:webHidden/>
          </w:rPr>
          <w:tab/>
        </w:r>
        <w:r w:rsidR="00294E81">
          <w:rPr>
            <w:noProof/>
            <w:webHidden/>
          </w:rPr>
          <w:fldChar w:fldCharType="begin"/>
        </w:r>
        <w:r w:rsidR="00294E81">
          <w:rPr>
            <w:noProof/>
            <w:webHidden/>
          </w:rPr>
          <w:instrText xml:space="preserve"> PAGEREF _Toc45400018 \h </w:instrText>
        </w:r>
        <w:r w:rsidR="00294E81">
          <w:rPr>
            <w:noProof/>
            <w:webHidden/>
          </w:rPr>
        </w:r>
        <w:r w:rsidR="00294E81">
          <w:rPr>
            <w:noProof/>
            <w:webHidden/>
          </w:rPr>
          <w:fldChar w:fldCharType="separate"/>
        </w:r>
        <w:r w:rsidR="00294E81">
          <w:rPr>
            <w:noProof/>
            <w:webHidden/>
          </w:rPr>
          <w:t>70</w:t>
        </w:r>
        <w:r w:rsidR="00294E81">
          <w:rPr>
            <w:noProof/>
            <w:webHidden/>
          </w:rPr>
          <w:fldChar w:fldCharType="end"/>
        </w:r>
      </w:hyperlink>
    </w:p>
    <w:p w14:paraId="6C98DED8" w14:textId="05E74E50"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19" w:history="1">
        <w:r w:rsidR="00294E81" w:rsidRPr="00FA47CF">
          <w:rPr>
            <w:rStyle w:val="Hyperlink"/>
            <w:noProof/>
          </w:rPr>
          <w:t>Hình 4</w:t>
        </w:r>
        <w:r w:rsidR="00294E81" w:rsidRPr="00FA47CF">
          <w:rPr>
            <w:rStyle w:val="Hyperlink"/>
            <w:noProof/>
          </w:rPr>
          <w:noBreakHyphen/>
          <w:t>5 Ví dụ khởi tạo hình ảnh Concentration</w:t>
        </w:r>
        <w:r w:rsidR="00294E81">
          <w:rPr>
            <w:noProof/>
            <w:webHidden/>
          </w:rPr>
          <w:tab/>
        </w:r>
        <w:r w:rsidR="00294E81">
          <w:rPr>
            <w:noProof/>
            <w:webHidden/>
          </w:rPr>
          <w:fldChar w:fldCharType="begin"/>
        </w:r>
        <w:r w:rsidR="00294E81">
          <w:rPr>
            <w:noProof/>
            <w:webHidden/>
          </w:rPr>
          <w:instrText xml:space="preserve"> PAGEREF _Toc45400019 \h </w:instrText>
        </w:r>
        <w:r w:rsidR="00294E81">
          <w:rPr>
            <w:noProof/>
            <w:webHidden/>
          </w:rPr>
        </w:r>
        <w:r w:rsidR="00294E81">
          <w:rPr>
            <w:noProof/>
            <w:webHidden/>
          </w:rPr>
          <w:fldChar w:fldCharType="separate"/>
        </w:r>
        <w:r w:rsidR="00294E81">
          <w:rPr>
            <w:noProof/>
            <w:webHidden/>
          </w:rPr>
          <w:t>71</w:t>
        </w:r>
        <w:r w:rsidR="00294E81">
          <w:rPr>
            <w:noProof/>
            <w:webHidden/>
          </w:rPr>
          <w:fldChar w:fldCharType="end"/>
        </w:r>
      </w:hyperlink>
    </w:p>
    <w:p w14:paraId="3FA9E55A" w14:textId="514F337D"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20" w:history="1">
        <w:r w:rsidR="00294E81" w:rsidRPr="00FA47CF">
          <w:rPr>
            <w:rStyle w:val="Hyperlink"/>
            <w:noProof/>
          </w:rPr>
          <w:t>Hình 4</w:t>
        </w:r>
        <w:r w:rsidR="00294E81" w:rsidRPr="00FA47CF">
          <w:rPr>
            <w:rStyle w:val="Hyperlink"/>
            <w:noProof/>
          </w:rPr>
          <w:noBreakHyphen/>
          <w:t>6</w:t>
        </w:r>
        <w:r w:rsidR="00294E81" w:rsidRPr="00FA47CF">
          <w:rPr>
            <w:rStyle w:val="Hyperlink"/>
            <w:noProof/>
            <w:lang w:val="vi-VN"/>
          </w:rPr>
          <w:t>. Giao diện Matching</w:t>
        </w:r>
        <w:r w:rsidR="00294E81">
          <w:rPr>
            <w:noProof/>
            <w:webHidden/>
          </w:rPr>
          <w:tab/>
        </w:r>
        <w:r w:rsidR="00294E81">
          <w:rPr>
            <w:noProof/>
            <w:webHidden/>
          </w:rPr>
          <w:fldChar w:fldCharType="begin"/>
        </w:r>
        <w:r w:rsidR="00294E81">
          <w:rPr>
            <w:noProof/>
            <w:webHidden/>
          </w:rPr>
          <w:instrText xml:space="preserve"> PAGEREF _Toc45400020 \h </w:instrText>
        </w:r>
        <w:r w:rsidR="00294E81">
          <w:rPr>
            <w:noProof/>
            <w:webHidden/>
          </w:rPr>
        </w:r>
        <w:r w:rsidR="00294E81">
          <w:rPr>
            <w:noProof/>
            <w:webHidden/>
          </w:rPr>
          <w:fldChar w:fldCharType="separate"/>
        </w:r>
        <w:r w:rsidR="00294E81">
          <w:rPr>
            <w:noProof/>
            <w:webHidden/>
          </w:rPr>
          <w:t>72</w:t>
        </w:r>
        <w:r w:rsidR="00294E81">
          <w:rPr>
            <w:noProof/>
            <w:webHidden/>
          </w:rPr>
          <w:fldChar w:fldCharType="end"/>
        </w:r>
      </w:hyperlink>
    </w:p>
    <w:p w14:paraId="73D08249" w14:textId="5281A1E1"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21" w:history="1">
        <w:r w:rsidR="00294E81" w:rsidRPr="00FA47CF">
          <w:rPr>
            <w:rStyle w:val="Hyperlink"/>
            <w:noProof/>
          </w:rPr>
          <w:t>Hình 4</w:t>
        </w:r>
        <w:r w:rsidR="00294E81" w:rsidRPr="00FA47CF">
          <w:rPr>
            <w:rStyle w:val="Hyperlink"/>
            <w:noProof/>
          </w:rPr>
          <w:noBreakHyphen/>
          <w:t>7</w:t>
        </w:r>
        <w:r w:rsidR="00294E81" w:rsidRPr="00FA47CF">
          <w:rPr>
            <w:rStyle w:val="Hyperlink"/>
            <w:noProof/>
            <w:lang w:val="vi-VN"/>
          </w:rPr>
          <w:t xml:space="preserve">. Giao diện </w:t>
        </w:r>
        <w:r w:rsidR="00294E81" w:rsidRPr="00FA47CF">
          <w:rPr>
            <w:rStyle w:val="Hyperlink"/>
            <w:noProof/>
          </w:rPr>
          <w:t>Sorting</w:t>
        </w:r>
        <w:r w:rsidR="00294E81">
          <w:rPr>
            <w:noProof/>
            <w:webHidden/>
          </w:rPr>
          <w:tab/>
        </w:r>
        <w:r w:rsidR="00294E81">
          <w:rPr>
            <w:noProof/>
            <w:webHidden/>
          </w:rPr>
          <w:fldChar w:fldCharType="begin"/>
        </w:r>
        <w:r w:rsidR="00294E81">
          <w:rPr>
            <w:noProof/>
            <w:webHidden/>
          </w:rPr>
          <w:instrText xml:space="preserve"> PAGEREF _Toc45400021 \h </w:instrText>
        </w:r>
        <w:r w:rsidR="00294E81">
          <w:rPr>
            <w:noProof/>
            <w:webHidden/>
          </w:rPr>
        </w:r>
        <w:r w:rsidR="00294E81">
          <w:rPr>
            <w:noProof/>
            <w:webHidden/>
          </w:rPr>
          <w:fldChar w:fldCharType="separate"/>
        </w:r>
        <w:r w:rsidR="00294E81">
          <w:rPr>
            <w:noProof/>
            <w:webHidden/>
          </w:rPr>
          <w:t>73</w:t>
        </w:r>
        <w:r w:rsidR="00294E81">
          <w:rPr>
            <w:noProof/>
            <w:webHidden/>
          </w:rPr>
          <w:fldChar w:fldCharType="end"/>
        </w:r>
      </w:hyperlink>
    </w:p>
    <w:p w14:paraId="21232D7F" w14:textId="6C5D0225"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22" w:history="1">
        <w:r w:rsidR="00294E81" w:rsidRPr="00FA47CF">
          <w:rPr>
            <w:rStyle w:val="Hyperlink"/>
            <w:noProof/>
          </w:rPr>
          <w:t>Hình 4</w:t>
        </w:r>
        <w:r w:rsidR="00294E81" w:rsidRPr="00FA47CF">
          <w:rPr>
            <w:rStyle w:val="Hyperlink"/>
            <w:noProof/>
          </w:rPr>
          <w:noBreakHyphen/>
          <w:t>8 Giao diện Multiple Choice</w:t>
        </w:r>
        <w:r w:rsidR="00294E81">
          <w:rPr>
            <w:noProof/>
            <w:webHidden/>
          </w:rPr>
          <w:tab/>
        </w:r>
        <w:r w:rsidR="00294E81">
          <w:rPr>
            <w:noProof/>
            <w:webHidden/>
          </w:rPr>
          <w:fldChar w:fldCharType="begin"/>
        </w:r>
        <w:r w:rsidR="00294E81">
          <w:rPr>
            <w:noProof/>
            <w:webHidden/>
          </w:rPr>
          <w:instrText xml:space="preserve"> PAGEREF _Toc45400022 \h </w:instrText>
        </w:r>
        <w:r w:rsidR="00294E81">
          <w:rPr>
            <w:noProof/>
            <w:webHidden/>
          </w:rPr>
        </w:r>
        <w:r w:rsidR="00294E81">
          <w:rPr>
            <w:noProof/>
            <w:webHidden/>
          </w:rPr>
          <w:fldChar w:fldCharType="separate"/>
        </w:r>
        <w:r w:rsidR="00294E81">
          <w:rPr>
            <w:noProof/>
            <w:webHidden/>
          </w:rPr>
          <w:t>73</w:t>
        </w:r>
        <w:r w:rsidR="00294E81">
          <w:rPr>
            <w:noProof/>
            <w:webHidden/>
          </w:rPr>
          <w:fldChar w:fldCharType="end"/>
        </w:r>
      </w:hyperlink>
    </w:p>
    <w:p w14:paraId="5D952818" w14:textId="74CECA49"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23" w:history="1">
        <w:r w:rsidR="00294E81" w:rsidRPr="00FA47CF">
          <w:rPr>
            <w:rStyle w:val="Hyperlink"/>
            <w:noProof/>
          </w:rPr>
          <w:t>Hình 4</w:t>
        </w:r>
        <w:r w:rsidR="00294E81" w:rsidRPr="00FA47CF">
          <w:rPr>
            <w:rStyle w:val="Hyperlink"/>
            <w:noProof/>
          </w:rPr>
          <w:noBreakHyphen/>
          <w:t>9</w:t>
        </w:r>
        <w:r w:rsidR="00294E81" w:rsidRPr="00FA47CF">
          <w:rPr>
            <w:rStyle w:val="Hyperlink"/>
            <w:noProof/>
            <w:lang w:val="vi-VN"/>
          </w:rPr>
          <w:t>. Giao diện Painting</w:t>
        </w:r>
        <w:r w:rsidR="00294E81">
          <w:rPr>
            <w:noProof/>
            <w:webHidden/>
          </w:rPr>
          <w:tab/>
        </w:r>
        <w:r w:rsidR="00294E81">
          <w:rPr>
            <w:noProof/>
            <w:webHidden/>
          </w:rPr>
          <w:fldChar w:fldCharType="begin"/>
        </w:r>
        <w:r w:rsidR="00294E81">
          <w:rPr>
            <w:noProof/>
            <w:webHidden/>
          </w:rPr>
          <w:instrText xml:space="preserve"> PAGEREF _Toc45400023 \h </w:instrText>
        </w:r>
        <w:r w:rsidR="00294E81">
          <w:rPr>
            <w:noProof/>
            <w:webHidden/>
          </w:rPr>
        </w:r>
        <w:r w:rsidR="00294E81">
          <w:rPr>
            <w:noProof/>
            <w:webHidden/>
          </w:rPr>
          <w:fldChar w:fldCharType="separate"/>
        </w:r>
        <w:r w:rsidR="00294E81">
          <w:rPr>
            <w:noProof/>
            <w:webHidden/>
          </w:rPr>
          <w:t>74</w:t>
        </w:r>
        <w:r w:rsidR="00294E81">
          <w:rPr>
            <w:noProof/>
            <w:webHidden/>
          </w:rPr>
          <w:fldChar w:fldCharType="end"/>
        </w:r>
      </w:hyperlink>
    </w:p>
    <w:p w14:paraId="3E2FFB15" w14:textId="38459671"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24" w:history="1">
        <w:r w:rsidR="00294E81" w:rsidRPr="00FA47CF">
          <w:rPr>
            <w:rStyle w:val="Hyperlink"/>
            <w:noProof/>
          </w:rPr>
          <w:t>Hình 4</w:t>
        </w:r>
        <w:r w:rsidR="00294E81" w:rsidRPr="00FA47CF">
          <w:rPr>
            <w:rStyle w:val="Hyperlink"/>
            <w:noProof/>
          </w:rPr>
          <w:noBreakHyphen/>
          <w:t>10</w:t>
        </w:r>
        <w:r w:rsidR="00294E81" w:rsidRPr="00FA47CF">
          <w:rPr>
            <w:rStyle w:val="Hyperlink"/>
            <w:noProof/>
            <w:lang w:val="vi-VN"/>
          </w:rPr>
          <w:t>. Giao diện Story Time</w:t>
        </w:r>
        <w:r w:rsidR="00294E81">
          <w:rPr>
            <w:noProof/>
            <w:webHidden/>
          </w:rPr>
          <w:tab/>
        </w:r>
        <w:r w:rsidR="00294E81">
          <w:rPr>
            <w:noProof/>
            <w:webHidden/>
          </w:rPr>
          <w:fldChar w:fldCharType="begin"/>
        </w:r>
        <w:r w:rsidR="00294E81">
          <w:rPr>
            <w:noProof/>
            <w:webHidden/>
          </w:rPr>
          <w:instrText xml:space="preserve"> PAGEREF _Toc45400024 \h </w:instrText>
        </w:r>
        <w:r w:rsidR="00294E81">
          <w:rPr>
            <w:noProof/>
            <w:webHidden/>
          </w:rPr>
        </w:r>
        <w:r w:rsidR="00294E81">
          <w:rPr>
            <w:noProof/>
            <w:webHidden/>
          </w:rPr>
          <w:fldChar w:fldCharType="separate"/>
        </w:r>
        <w:r w:rsidR="00294E81">
          <w:rPr>
            <w:noProof/>
            <w:webHidden/>
          </w:rPr>
          <w:t>75</w:t>
        </w:r>
        <w:r w:rsidR="00294E81">
          <w:rPr>
            <w:noProof/>
            <w:webHidden/>
          </w:rPr>
          <w:fldChar w:fldCharType="end"/>
        </w:r>
      </w:hyperlink>
    </w:p>
    <w:p w14:paraId="51C030B7" w14:textId="482CD2E7"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25" w:history="1">
        <w:r w:rsidR="00294E81" w:rsidRPr="00FA47CF">
          <w:rPr>
            <w:rStyle w:val="Hyperlink"/>
            <w:noProof/>
          </w:rPr>
          <w:t>Hình 4</w:t>
        </w:r>
        <w:r w:rsidR="00294E81" w:rsidRPr="00FA47CF">
          <w:rPr>
            <w:rStyle w:val="Hyperlink"/>
            <w:noProof/>
          </w:rPr>
          <w:noBreakHyphen/>
          <w:t>11</w:t>
        </w:r>
        <w:r w:rsidR="00294E81" w:rsidRPr="00FA47CF">
          <w:rPr>
            <w:rStyle w:val="Hyperlink"/>
            <w:noProof/>
            <w:lang w:val="vi-VN"/>
          </w:rPr>
          <w:t>. Giao diện Look and Find</w:t>
        </w:r>
        <w:r w:rsidR="00294E81">
          <w:rPr>
            <w:noProof/>
            <w:webHidden/>
          </w:rPr>
          <w:tab/>
        </w:r>
        <w:r w:rsidR="00294E81">
          <w:rPr>
            <w:noProof/>
            <w:webHidden/>
          </w:rPr>
          <w:fldChar w:fldCharType="begin"/>
        </w:r>
        <w:r w:rsidR="00294E81">
          <w:rPr>
            <w:noProof/>
            <w:webHidden/>
          </w:rPr>
          <w:instrText xml:space="preserve"> PAGEREF _Toc45400025 \h </w:instrText>
        </w:r>
        <w:r w:rsidR="00294E81">
          <w:rPr>
            <w:noProof/>
            <w:webHidden/>
          </w:rPr>
        </w:r>
        <w:r w:rsidR="00294E81">
          <w:rPr>
            <w:noProof/>
            <w:webHidden/>
          </w:rPr>
          <w:fldChar w:fldCharType="separate"/>
        </w:r>
        <w:r w:rsidR="00294E81">
          <w:rPr>
            <w:noProof/>
            <w:webHidden/>
          </w:rPr>
          <w:t>76</w:t>
        </w:r>
        <w:r w:rsidR="00294E81">
          <w:rPr>
            <w:noProof/>
            <w:webHidden/>
          </w:rPr>
          <w:fldChar w:fldCharType="end"/>
        </w:r>
      </w:hyperlink>
    </w:p>
    <w:p w14:paraId="759D69CE" w14:textId="6BDBF516" w:rsidR="00511681" w:rsidRPr="004D54AB" w:rsidRDefault="00EE2091" w:rsidP="00591D31">
      <w:pPr>
        <w:spacing w:before="0" w:line="360" w:lineRule="auto"/>
      </w:pPr>
      <w:r w:rsidRPr="004D54AB">
        <w:fldChar w:fldCharType="end"/>
      </w:r>
    </w:p>
    <w:p w14:paraId="32F0FE6B" w14:textId="3F88ABD8" w:rsidR="00511681" w:rsidRPr="004D54AB" w:rsidRDefault="00511681" w:rsidP="00591D31">
      <w:pPr>
        <w:pStyle w:val="Heading1"/>
        <w:numPr>
          <w:ilvl w:val="0"/>
          <w:numId w:val="0"/>
        </w:numPr>
        <w:spacing w:before="0" w:line="360" w:lineRule="auto"/>
        <w:rPr>
          <w:rFonts w:cs="Times New Roman"/>
        </w:rPr>
      </w:pPr>
      <w:bookmarkStart w:id="6" w:name="_Toc35857400"/>
      <w:bookmarkStart w:id="7" w:name="_Toc45400039"/>
      <w:r w:rsidRPr="004D54AB">
        <w:rPr>
          <w:rFonts w:cs="Times New Roman"/>
        </w:rPr>
        <w:t>DANH MỤC CÁC BẢNG BIỂU</w:t>
      </w:r>
      <w:bookmarkEnd w:id="6"/>
      <w:bookmarkEnd w:id="7"/>
    </w:p>
    <w:p w14:paraId="4023B869" w14:textId="231077EC" w:rsidR="00294E81" w:rsidRDefault="007D278A">
      <w:pPr>
        <w:pStyle w:val="TableofFigures"/>
        <w:tabs>
          <w:tab w:val="right" w:leader="dot" w:pos="9593"/>
        </w:tabs>
        <w:rPr>
          <w:rFonts w:asciiTheme="minorHAnsi" w:eastAsiaTheme="minorEastAsia" w:hAnsiTheme="minorHAnsi" w:cstheme="minorBidi"/>
          <w:noProof/>
          <w:sz w:val="22"/>
          <w:szCs w:val="22"/>
        </w:rPr>
      </w:pPr>
      <w:r w:rsidRPr="004D54AB">
        <w:fldChar w:fldCharType="begin"/>
      </w:r>
      <w:r w:rsidRPr="004D54AB">
        <w:instrText xml:space="preserve"> TOC \h \z \c "Bảng" </w:instrText>
      </w:r>
      <w:r w:rsidRPr="004D54AB">
        <w:fldChar w:fldCharType="separate"/>
      </w:r>
      <w:hyperlink w:anchor="_Toc45400026" w:history="1">
        <w:r w:rsidR="00294E81" w:rsidRPr="001061C5">
          <w:rPr>
            <w:rStyle w:val="Hyperlink"/>
            <w:noProof/>
          </w:rPr>
          <w:t>Bảng 3</w:t>
        </w:r>
        <w:r w:rsidR="00294E81" w:rsidRPr="001061C5">
          <w:rPr>
            <w:rStyle w:val="Hyperlink"/>
            <w:noProof/>
          </w:rPr>
          <w:noBreakHyphen/>
          <w:t>1 Danh sách các Actor.</w:t>
        </w:r>
        <w:r w:rsidR="00294E81">
          <w:rPr>
            <w:noProof/>
            <w:webHidden/>
          </w:rPr>
          <w:tab/>
        </w:r>
        <w:r w:rsidR="00294E81">
          <w:rPr>
            <w:noProof/>
            <w:webHidden/>
          </w:rPr>
          <w:fldChar w:fldCharType="begin"/>
        </w:r>
        <w:r w:rsidR="00294E81">
          <w:rPr>
            <w:noProof/>
            <w:webHidden/>
          </w:rPr>
          <w:instrText xml:space="preserve"> PAGEREF _Toc45400026 \h </w:instrText>
        </w:r>
        <w:r w:rsidR="00294E81">
          <w:rPr>
            <w:noProof/>
            <w:webHidden/>
          </w:rPr>
        </w:r>
        <w:r w:rsidR="00294E81">
          <w:rPr>
            <w:noProof/>
            <w:webHidden/>
          </w:rPr>
          <w:fldChar w:fldCharType="separate"/>
        </w:r>
        <w:r w:rsidR="00294E81">
          <w:rPr>
            <w:noProof/>
            <w:webHidden/>
          </w:rPr>
          <w:t>42</w:t>
        </w:r>
        <w:r w:rsidR="00294E81">
          <w:rPr>
            <w:noProof/>
            <w:webHidden/>
          </w:rPr>
          <w:fldChar w:fldCharType="end"/>
        </w:r>
      </w:hyperlink>
    </w:p>
    <w:p w14:paraId="356674CE" w14:textId="228CC026"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27" w:history="1">
        <w:r w:rsidR="00294E81" w:rsidRPr="001061C5">
          <w:rPr>
            <w:rStyle w:val="Hyperlink"/>
            <w:noProof/>
          </w:rPr>
          <w:t>Bảng 3</w:t>
        </w:r>
        <w:r w:rsidR="00294E81" w:rsidRPr="001061C5">
          <w:rPr>
            <w:rStyle w:val="Hyperlink"/>
            <w:noProof/>
          </w:rPr>
          <w:noBreakHyphen/>
          <w:t>2 Danh Sách Các Use case chức năng.</w:t>
        </w:r>
        <w:r w:rsidR="00294E81">
          <w:rPr>
            <w:noProof/>
            <w:webHidden/>
          </w:rPr>
          <w:tab/>
        </w:r>
        <w:r w:rsidR="00294E81">
          <w:rPr>
            <w:noProof/>
            <w:webHidden/>
          </w:rPr>
          <w:fldChar w:fldCharType="begin"/>
        </w:r>
        <w:r w:rsidR="00294E81">
          <w:rPr>
            <w:noProof/>
            <w:webHidden/>
          </w:rPr>
          <w:instrText xml:space="preserve"> PAGEREF _Toc45400027 \h </w:instrText>
        </w:r>
        <w:r w:rsidR="00294E81">
          <w:rPr>
            <w:noProof/>
            <w:webHidden/>
          </w:rPr>
        </w:r>
        <w:r w:rsidR="00294E81">
          <w:rPr>
            <w:noProof/>
            <w:webHidden/>
          </w:rPr>
          <w:fldChar w:fldCharType="separate"/>
        </w:r>
        <w:r w:rsidR="00294E81">
          <w:rPr>
            <w:noProof/>
            <w:webHidden/>
          </w:rPr>
          <w:t>44</w:t>
        </w:r>
        <w:r w:rsidR="00294E81">
          <w:rPr>
            <w:noProof/>
            <w:webHidden/>
          </w:rPr>
          <w:fldChar w:fldCharType="end"/>
        </w:r>
      </w:hyperlink>
    </w:p>
    <w:p w14:paraId="369BC273" w14:textId="32FEF44A"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28" w:history="1">
        <w:r w:rsidR="00294E81" w:rsidRPr="001061C5">
          <w:rPr>
            <w:rStyle w:val="Hyperlink"/>
            <w:noProof/>
          </w:rPr>
          <w:t>Bảng 3</w:t>
        </w:r>
        <w:r w:rsidR="00294E81" w:rsidRPr="001061C5">
          <w:rPr>
            <w:rStyle w:val="Hyperlink"/>
            <w:noProof/>
          </w:rPr>
          <w:noBreakHyphen/>
          <w:t>3 Đặc tả Use case Concentration</w:t>
        </w:r>
        <w:r w:rsidR="00294E81">
          <w:rPr>
            <w:noProof/>
            <w:webHidden/>
          </w:rPr>
          <w:tab/>
        </w:r>
        <w:r w:rsidR="00294E81">
          <w:rPr>
            <w:noProof/>
            <w:webHidden/>
          </w:rPr>
          <w:fldChar w:fldCharType="begin"/>
        </w:r>
        <w:r w:rsidR="00294E81">
          <w:rPr>
            <w:noProof/>
            <w:webHidden/>
          </w:rPr>
          <w:instrText xml:space="preserve"> PAGEREF _Toc45400028 \h </w:instrText>
        </w:r>
        <w:r w:rsidR="00294E81">
          <w:rPr>
            <w:noProof/>
            <w:webHidden/>
          </w:rPr>
        </w:r>
        <w:r w:rsidR="00294E81">
          <w:rPr>
            <w:noProof/>
            <w:webHidden/>
          </w:rPr>
          <w:fldChar w:fldCharType="separate"/>
        </w:r>
        <w:r w:rsidR="00294E81">
          <w:rPr>
            <w:noProof/>
            <w:webHidden/>
          </w:rPr>
          <w:t>46</w:t>
        </w:r>
        <w:r w:rsidR="00294E81">
          <w:rPr>
            <w:noProof/>
            <w:webHidden/>
          </w:rPr>
          <w:fldChar w:fldCharType="end"/>
        </w:r>
      </w:hyperlink>
    </w:p>
    <w:p w14:paraId="107F97C9" w14:textId="1D5734F3"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29" w:history="1">
        <w:r w:rsidR="00294E81" w:rsidRPr="001061C5">
          <w:rPr>
            <w:rStyle w:val="Hyperlink"/>
            <w:noProof/>
          </w:rPr>
          <w:t>Bảng 3</w:t>
        </w:r>
        <w:r w:rsidR="00294E81" w:rsidRPr="001061C5">
          <w:rPr>
            <w:rStyle w:val="Hyperlink"/>
            <w:noProof/>
          </w:rPr>
          <w:noBreakHyphen/>
          <w:t>4 Đặc tả Use case Matching</w:t>
        </w:r>
        <w:r w:rsidR="00294E81">
          <w:rPr>
            <w:noProof/>
            <w:webHidden/>
          </w:rPr>
          <w:tab/>
        </w:r>
        <w:r w:rsidR="00294E81">
          <w:rPr>
            <w:noProof/>
            <w:webHidden/>
          </w:rPr>
          <w:fldChar w:fldCharType="begin"/>
        </w:r>
        <w:r w:rsidR="00294E81">
          <w:rPr>
            <w:noProof/>
            <w:webHidden/>
          </w:rPr>
          <w:instrText xml:space="preserve"> PAGEREF _Toc45400029 \h </w:instrText>
        </w:r>
        <w:r w:rsidR="00294E81">
          <w:rPr>
            <w:noProof/>
            <w:webHidden/>
          </w:rPr>
        </w:r>
        <w:r w:rsidR="00294E81">
          <w:rPr>
            <w:noProof/>
            <w:webHidden/>
          </w:rPr>
          <w:fldChar w:fldCharType="separate"/>
        </w:r>
        <w:r w:rsidR="00294E81">
          <w:rPr>
            <w:noProof/>
            <w:webHidden/>
          </w:rPr>
          <w:t>49</w:t>
        </w:r>
        <w:r w:rsidR="00294E81">
          <w:rPr>
            <w:noProof/>
            <w:webHidden/>
          </w:rPr>
          <w:fldChar w:fldCharType="end"/>
        </w:r>
      </w:hyperlink>
    </w:p>
    <w:p w14:paraId="09EEC3FA" w14:textId="5D684D19"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30" w:history="1">
        <w:r w:rsidR="00294E81" w:rsidRPr="001061C5">
          <w:rPr>
            <w:rStyle w:val="Hyperlink"/>
            <w:noProof/>
          </w:rPr>
          <w:t>Bảng 3</w:t>
        </w:r>
        <w:r w:rsidR="00294E81" w:rsidRPr="001061C5">
          <w:rPr>
            <w:rStyle w:val="Hyperlink"/>
            <w:noProof/>
          </w:rPr>
          <w:noBreakHyphen/>
          <w:t>5 Đặc tả Use case Sorting.</w:t>
        </w:r>
        <w:r w:rsidR="00294E81">
          <w:rPr>
            <w:noProof/>
            <w:webHidden/>
          </w:rPr>
          <w:tab/>
        </w:r>
        <w:r w:rsidR="00294E81">
          <w:rPr>
            <w:noProof/>
            <w:webHidden/>
          </w:rPr>
          <w:fldChar w:fldCharType="begin"/>
        </w:r>
        <w:r w:rsidR="00294E81">
          <w:rPr>
            <w:noProof/>
            <w:webHidden/>
          </w:rPr>
          <w:instrText xml:space="preserve"> PAGEREF _Toc45400030 \h </w:instrText>
        </w:r>
        <w:r w:rsidR="00294E81">
          <w:rPr>
            <w:noProof/>
            <w:webHidden/>
          </w:rPr>
        </w:r>
        <w:r w:rsidR="00294E81">
          <w:rPr>
            <w:noProof/>
            <w:webHidden/>
          </w:rPr>
          <w:fldChar w:fldCharType="separate"/>
        </w:r>
        <w:r w:rsidR="00294E81">
          <w:rPr>
            <w:noProof/>
            <w:webHidden/>
          </w:rPr>
          <w:t>52</w:t>
        </w:r>
        <w:r w:rsidR="00294E81">
          <w:rPr>
            <w:noProof/>
            <w:webHidden/>
          </w:rPr>
          <w:fldChar w:fldCharType="end"/>
        </w:r>
      </w:hyperlink>
    </w:p>
    <w:p w14:paraId="27E10C03" w14:textId="53C175CE"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31" w:history="1">
        <w:r w:rsidR="00294E81" w:rsidRPr="001061C5">
          <w:rPr>
            <w:rStyle w:val="Hyperlink"/>
            <w:noProof/>
          </w:rPr>
          <w:t>Bảng 3</w:t>
        </w:r>
        <w:r w:rsidR="00294E81" w:rsidRPr="001061C5">
          <w:rPr>
            <w:rStyle w:val="Hyperlink"/>
            <w:noProof/>
          </w:rPr>
          <w:noBreakHyphen/>
          <w:t>6 Đặc tả Use case Multiple Choice.</w:t>
        </w:r>
        <w:r w:rsidR="00294E81">
          <w:rPr>
            <w:noProof/>
            <w:webHidden/>
          </w:rPr>
          <w:tab/>
        </w:r>
        <w:r w:rsidR="00294E81">
          <w:rPr>
            <w:noProof/>
            <w:webHidden/>
          </w:rPr>
          <w:fldChar w:fldCharType="begin"/>
        </w:r>
        <w:r w:rsidR="00294E81">
          <w:rPr>
            <w:noProof/>
            <w:webHidden/>
          </w:rPr>
          <w:instrText xml:space="preserve"> PAGEREF _Toc45400031 \h </w:instrText>
        </w:r>
        <w:r w:rsidR="00294E81">
          <w:rPr>
            <w:noProof/>
            <w:webHidden/>
          </w:rPr>
        </w:r>
        <w:r w:rsidR="00294E81">
          <w:rPr>
            <w:noProof/>
            <w:webHidden/>
          </w:rPr>
          <w:fldChar w:fldCharType="separate"/>
        </w:r>
        <w:r w:rsidR="00294E81">
          <w:rPr>
            <w:noProof/>
            <w:webHidden/>
          </w:rPr>
          <w:t>55</w:t>
        </w:r>
        <w:r w:rsidR="00294E81">
          <w:rPr>
            <w:noProof/>
            <w:webHidden/>
          </w:rPr>
          <w:fldChar w:fldCharType="end"/>
        </w:r>
      </w:hyperlink>
    </w:p>
    <w:p w14:paraId="7F969FC9" w14:textId="6552EC7B"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32" w:history="1">
        <w:r w:rsidR="00294E81" w:rsidRPr="001061C5">
          <w:rPr>
            <w:rStyle w:val="Hyperlink"/>
            <w:noProof/>
          </w:rPr>
          <w:t>Bảng 3</w:t>
        </w:r>
        <w:r w:rsidR="00294E81" w:rsidRPr="001061C5">
          <w:rPr>
            <w:rStyle w:val="Hyperlink"/>
            <w:noProof/>
          </w:rPr>
          <w:noBreakHyphen/>
          <w:t>7 Đặc tả Use case Painting.</w:t>
        </w:r>
        <w:r w:rsidR="00294E81">
          <w:rPr>
            <w:noProof/>
            <w:webHidden/>
          </w:rPr>
          <w:tab/>
        </w:r>
        <w:r w:rsidR="00294E81">
          <w:rPr>
            <w:noProof/>
            <w:webHidden/>
          </w:rPr>
          <w:fldChar w:fldCharType="begin"/>
        </w:r>
        <w:r w:rsidR="00294E81">
          <w:rPr>
            <w:noProof/>
            <w:webHidden/>
          </w:rPr>
          <w:instrText xml:space="preserve"> PAGEREF _Toc45400032 \h </w:instrText>
        </w:r>
        <w:r w:rsidR="00294E81">
          <w:rPr>
            <w:noProof/>
            <w:webHidden/>
          </w:rPr>
        </w:r>
        <w:r w:rsidR="00294E81">
          <w:rPr>
            <w:noProof/>
            <w:webHidden/>
          </w:rPr>
          <w:fldChar w:fldCharType="separate"/>
        </w:r>
        <w:r w:rsidR="00294E81">
          <w:rPr>
            <w:noProof/>
            <w:webHidden/>
          </w:rPr>
          <w:t>58</w:t>
        </w:r>
        <w:r w:rsidR="00294E81">
          <w:rPr>
            <w:noProof/>
            <w:webHidden/>
          </w:rPr>
          <w:fldChar w:fldCharType="end"/>
        </w:r>
      </w:hyperlink>
    </w:p>
    <w:p w14:paraId="507CD3E9" w14:textId="47779B29"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33" w:history="1">
        <w:r w:rsidR="00294E81" w:rsidRPr="001061C5">
          <w:rPr>
            <w:rStyle w:val="Hyperlink"/>
            <w:noProof/>
          </w:rPr>
          <w:t>Bảng 3</w:t>
        </w:r>
        <w:r w:rsidR="00294E81" w:rsidRPr="001061C5">
          <w:rPr>
            <w:rStyle w:val="Hyperlink"/>
            <w:noProof/>
          </w:rPr>
          <w:noBreakHyphen/>
          <w:t>8 Đặc tả Use case Story time.</w:t>
        </w:r>
        <w:r w:rsidR="00294E81">
          <w:rPr>
            <w:noProof/>
            <w:webHidden/>
          </w:rPr>
          <w:tab/>
        </w:r>
        <w:r w:rsidR="00294E81">
          <w:rPr>
            <w:noProof/>
            <w:webHidden/>
          </w:rPr>
          <w:fldChar w:fldCharType="begin"/>
        </w:r>
        <w:r w:rsidR="00294E81">
          <w:rPr>
            <w:noProof/>
            <w:webHidden/>
          </w:rPr>
          <w:instrText xml:space="preserve"> PAGEREF _Toc45400033 \h </w:instrText>
        </w:r>
        <w:r w:rsidR="00294E81">
          <w:rPr>
            <w:noProof/>
            <w:webHidden/>
          </w:rPr>
        </w:r>
        <w:r w:rsidR="00294E81">
          <w:rPr>
            <w:noProof/>
            <w:webHidden/>
          </w:rPr>
          <w:fldChar w:fldCharType="separate"/>
        </w:r>
        <w:r w:rsidR="00294E81">
          <w:rPr>
            <w:noProof/>
            <w:webHidden/>
          </w:rPr>
          <w:t>60</w:t>
        </w:r>
        <w:r w:rsidR="00294E81">
          <w:rPr>
            <w:noProof/>
            <w:webHidden/>
          </w:rPr>
          <w:fldChar w:fldCharType="end"/>
        </w:r>
      </w:hyperlink>
    </w:p>
    <w:p w14:paraId="5FDA6F14" w14:textId="3C578170"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34" w:history="1">
        <w:r w:rsidR="00294E81" w:rsidRPr="001061C5">
          <w:rPr>
            <w:rStyle w:val="Hyperlink"/>
            <w:noProof/>
          </w:rPr>
          <w:t>Bảng 3</w:t>
        </w:r>
        <w:r w:rsidR="00294E81" w:rsidRPr="001061C5">
          <w:rPr>
            <w:rStyle w:val="Hyperlink"/>
            <w:noProof/>
          </w:rPr>
          <w:noBreakHyphen/>
          <w:t>9 Đặc tả Use case Look and find.</w:t>
        </w:r>
        <w:r w:rsidR="00294E81">
          <w:rPr>
            <w:noProof/>
            <w:webHidden/>
          </w:rPr>
          <w:tab/>
        </w:r>
        <w:r w:rsidR="00294E81">
          <w:rPr>
            <w:noProof/>
            <w:webHidden/>
          </w:rPr>
          <w:fldChar w:fldCharType="begin"/>
        </w:r>
        <w:r w:rsidR="00294E81">
          <w:rPr>
            <w:noProof/>
            <w:webHidden/>
          </w:rPr>
          <w:instrText xml:space="preserve"> PAGEREF _Toc45400034 \h </w:instrText>
        </w:r>
        <w:r w:rsidR="00294E81">
          <w:rPr>
            <w:noProof/>
            <w:webHidden/>
          </w:rPr>
        </w:r>
        <w:r w:rsidR="00294E81">
          <w:rPr>
            <w:noProof/>
            <w:webHidden/>
          </w:rPr>
          <w:fldChar w:fldCharType="separate"/>
        </w:r>
        <w:r w:rsidR="00294E81">
          <w:rPr>
            <w:noProof/>
            <w:webHidden/>
          </w:rPr>
          <w:t>63</w:t>
        </w:r>
        <w:r w:rsidR="00294E81">
          <w:rPr>
            <w:noProof/>
            <w:webHidden/>
          </w:rPr>
          <w:fldChar w:fldCharType="end"/>
        </w:r>
      </w:hyperlink>
    </w:p>
    <w:p w14:paraId="59E43F83" w14:textId="0C847023"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35" w:history="1">
        <w:r w:rsidR="00294E81" w:rsidRPr="001061C5">
          <w:rPr>
            <w:rStyle w:val="Hyperlink"/>
            <w:noProof/>
          </w:rPr>
          <w:t>Bảng 3</w:t>
        </w:r>
        <w:r w:rsidR="00294E81" w:rsidRPr="001061C5">
          <w:rPr>
            <w:rStyle w:val="Hyperlink"/>
            <w:noProof/>
          </w:rPr>
          <w:noBreakHyphen/>
          <w:t>10 Đặc tả Use case ChooseUnit</w:t>
        </w:r>
        <w:r w:rsidR="00294E81">
          <w:rPr>
            <w:noProof/>
            <w:webHidden/>
          </w:rPr>
          <w:tab/>
        </w:r>
        <w:r w:rsidR="00294E81">
          <w:rPr>
            <w:noProof/>
            <w:webHidden/>
          </w:rPr>
          <w:fldChar w:fldCharType="begin"/>
        </w:r>
        <w:r w:rsidR="00294E81">
          <w:rPr>
            <w:noProof/>
            <w:webHidden/>
          </w:rPr>
          <w:instrText xml:space="preserve"> PAGEREF _Toc45400035 \h </w:instrText>
        </w:r>
        <w:r w:rsidR="00294E81">
          <w:rPr>
            <w:noProof/>
            <w:webHidden/>
          </w:rPr>
        </w:r>
        <w:r w:rsidR="00294E81">
          <w:rPr>
            <w:noProof/>
            <w:webHidden/>
          </w:rPr>
          <w:fldChar w:fldCharType="separate"/>
        </w:r>
        <w:r w:rsidR="00294E81">
          <w:rPr>
            <w:noProof/>
            <w:webHidden/>
          </w:rPr>
          <w:t>65</w:t>
        </w:r>
        <w:r w:rsidR="00294E81">
          <w:rPr>
            <w:noProof/>
            <w:webHidden/>
          </w:rPr>
          <w:fldChar w:fldCharType="end"/>
        </w:r>
      </w:hyperlink>
    </w:p>
    <w:p w14:paraId="246557FD" w14:textId="2010D16A" w:rsidR="00294E81" w:rsidRDefault="00B013EF">
      <w:pPr>
        <w:pStyle w:val="TableofFigures"/>
        <w:tabs>
          <w:tab w:val="right" w:leader="dot" w:pos="9593"/>
        </w:tabs>
        <w:rPr>
          <w:rFonts w:asciiTheme="minorHAnsi" w:eastAsiaTheme="minorEastAsia" w:hAnsiTheme="minorHAnsi" w:cstheme="minorBidi"/>
          <w:noProof/>
          <w:sz w:val="22"/>
          <w:szCs w:val="22"/>
        </w:rPr>
      </w:pPr>
      <w:hyperlink w:anchor="_Toc45400036" w:history="1">
        <w:r w:rsidR="00294E81" w:rsidRPr="001061C5">
          <w:rPr>
            <w:rStyle w:val="Hyperlink"/>
            <w:noProof/>
          </w:rPr>
          <w:t>Bảng 4</w:t>
        </w:r>
        <w:r w:rsidR="00294E81" w:rsidRPr="001061C5">
          <w:rPr>
            <w:rStyle w:val="Hyperlink"/>
            <w:noProof/>
          </w:rPr>
          <w:noBreakHyphen/>
          <w:t>1 Các tình huống kiểm thử</w:t>
        </w:r>
        <w:r w:rsidR="00294E81">
          <w:rPr>
            <w:noProof/>
            <w:webHidden/>
          </w:rPr>
          <w:tab/>
        </w:r>
        <w:r w:rsidR="00294E81">
          <w:rPr>
            <w:noProof/>
            <w:webHidden/>
          </w:rPr>
          <w:fldChar w:fldCharType="begin"/>
        </w:r>
        <w:r w:rsidR="00294E81">
          <w:rPr>
            <w:noProof/>
            <w:webHidden/>
          </w:rPr>
          <w:instrText xml:space="preserve"> PAGEREF _Toc45400036 \h </w:instrText>
        </w:r>
        <w:r w:rsidR="00294E81">
          <w:rPr>
            <w:noProof/>
            <w:webHidden/>
          </w:rPr>
        </w:r>
        <w:r w:rsidR="00294E81">
          <w:rPr>
            <w:noProof/>
            <w:webHidden/>
          </w:rPr>
          <w:fldChar w:fldCharType="separate"/>
        </w:r>
        <w:r w:rsidR="00294E81">
          <w:rPr>
            <w:noProof/>
            <w:webHidden/>
          </w:rPr>
          <w:t>79</w:t>
        </w:r>
        <w:r w:rsidR="00294E81">
          <w:rPr>
            <w:noProof/>
            <w:webHidden/>
          </w:rPr>
          <w:fldChar w:fldCharType="end"/>
        </w:r>
      </w:hyperlink>
    </w:p>
    <w:p w14:paraId="067EC75F" w14:textId="2A1D466E" w:rsidR="00802482" w:rsidRPr="004D54AB" w:rsidRDefault="007D278A" w:rsidP="00591D31">
      <w:pPr>
        <w:pStyle w:val="TOC1"/>
        <w:spacing w:before="0" w:line="360" w:lineRule="auto"/>
        <w:rPr>
          <w:sz w:val="28"/>
        </w:rPr>
      </w:pPr>
      <w:r w:rsidRPr="004D54AB">
        <w:rPr>
          <w:noProof w:val="0"/>
        </w:rPr>
        <w:fldChar w:fldCharType="end"/>
      </w:r>
    </w:p>
    <w:p w14:paraId="48B34434" w14:textId="77777777" w:rsidR="00B43BD0" w:rsidRPr="004D54AB" w:rsidRDefault="00B43BD0" w:rsidP="00591D31">
      <w:pPr>
        <w:pStyle w:val="Heading1"/>
        <w:numPr>
          <w:ilvl w:val="0"/>
          <w:numId w:val="0"/>
        </w:numPr>
        <w:spacing w:before="0" w:line="360" w:lineRule="auto"/>
        <w:rPr>
          <w:rFonts w:cs="Times New Roman"/>
          <w:noProof/>
          <w:kern w:val="0"/>
          <w:sz w:val="28"/>
          <w:szCs w:val="24"/>
        </w:rPr>
        <w:sectPr w:rsidR="00B43BD0" w:rsidRPr="004D54AB" w:rsidSect="003A1DD5">
          <w:headerReference w:type="default" r:id="rId9"/>
          <w:footerReference w:type="even" r:id="rId10"/>
          <w:footerReference w:type="default" r:id="rId11"/>
          <w:pgSz w:w="11907" w:h="16840" w:code="9"/>
          <w:pgMar w:top="1701" w:right="1134" w:bottom="1701" w:left="1170" w:header="709" w:footer="709" w:gutter="0"/>
          <w:cols w:space="708"/>
          <w:docGrid w:linePitch="360"/>
        </w:sectPr>
      </w:pPr>
    </w:p>
    <w:p w14:paraId="204C5DAD" w14:textId="77777777" w:rsidR="00980CBB" w:rsidRPr="004D54AB" w:rsidRDefault="00980CBB" w:rsidP="00591D31">
      <w:pPr>
        <w:pStyle w:val="Heading1"/>
        <w:numPr>
          <w:ilvl w:val="0"/>
          <w:numId w:val="0"/>
        </w:numPr>
        <w:spacing w:before="0" w:line="360" w:lineRule="auto"/>
        <w:rPr>
          <w:rFonts w:cs="Times New Roman"/>
        </w:rPr>
      </w:pPr>
      <w:bookmarkStart w:id="8" w:name="_Ref262310752"/>
      <w:bookmarkStart w:id="9" w:name="_Toc35857401"/>
      <w:bookmarkStart w:id="10" w:name="_Toc45400040"/>
      <w:bookmarkStart w:id="11" w:name="_Ref262310598"/>
      <w:bookmarkStart w:id="12" w:name="_Ref262310605"/>
      <w:r w:rsidRPr="004D54AB">
        <w:rPr>
          <w:rFonts w:cs="Times New Roman"/>
        </w:rPr>
        <w:lastRenderedPageBreak/>
        <w:t>LỜI MỞ ĐẦU</w:t>
      </w:r>
      <w:bookmarkEnd w:id="8"/>
      <w:bookmarkEnd w:id="9"/>
      <w:bookmarkEnd w:id="10"/>
    </w:p>
    <w:p w14:paraId="2CB28712" w14:textId="77777777" w:rsidR="00036EA6" w:rsidRPr="004D54AB" w:rsidRDefault="00980CBB" w:rsidP="00591D31">
      <w:pPr>
        <w:pStyle w:val="Like-Numbering"/>
        <w:spacing w:before="0" w:line="360" w:lineRule="auto"/>
      </w:pPr>
      <w:r w:rsidRPr="004D54AB">
        <w:t>1. Tổng quan tình hình nghiên cứu thuộc lĩnh vực của đề tài</w:t>
      </w:r>
    </w:p>
    <w:p w14:paraId="3EDFFAA8" w14:textId="76249123" w:rsidR="00415E6D" w:rsidRDefault="00815D43" w:rsidP="00591D31">
      <w:pPr>
        <w:spacing w:before="0" w:line="360" w:lineRule="auto"/>
      </w:pPr>
      <w:r>
        <w:t xml:space="preserve">Trong </w:t>
      </w:r>
      <w:r w:rsidR="000C5E50">
        <w:t>thời đại công nghệ 4.0 hiện nay, có rất nhiều ứng dụng học tiếng anh cho trẻ em với nội dung phong phú, sinh động</w:t>
      </w:r>
      <w:r w:rsidR="006F77F9">
        <w:t>.</w:t>
      </w:r>
      <w:r w:rsidR="00C1477E" w:rsidRPr="00C1477E">
        <w:t xml:space="preserve"> </w:t>
      </w:r>
      <w:r w:rsidR="0032683C">
        <w:t>v</w:t>
      </w:r>
      <w:r w:rsidR="00C1477E" w:rsidRPr="00C1477E">
        <w:t>iệc học của trẻ sẽ không còn bị giới hạn trong những trang sách và các con chữ nhàm chán. Những hình ảnh, video, bài hát này có giai điệu vui nhộn, dễ nhớ giúp trẻ luyện nghe và phát âm. Thậm chí có những ứng dụng còn có cả phát âm của người bản xứ giúp kỹ năng nói của bé được phát triể</w:t>
      </w:r>
      <w:r w:rsidR="00C1477E">
        <w:t>n với ngữ điệu vô cùng tự nhiên</w:t>
      </w:r>
      <w:r w:rsidR="000C5E50">
        <w:t>. Nhưng bên cạnh đó chúng cũng có một vài nhược điểm mà các phụ huynh cần cân nhắc để chọn một ứng dụng phù hợp cho con em mình. Ví dụ:</w:t>
      </w:r>
    </w:p>
    <w:p w14:paraId="402D8396" w14:textId="56919F98" w:rsidR="000C5E50" w:rsidRDefault="000C5E50" w:rsidP="00E22C27">
      <w:pPr>
        <w:pStyle w:val="ListParagraph"/>
        <w:numPr>
          <w:ilvl w:val="0"/>
          <w:numId w:val="22"/>
        </w:numPr>
        <w:spacing w:before="0" w:line="360" w:lineRule="auto"/>
      </w:pPr>
      <w:r>
        <w:t>Ứng dụng Lingokids:</w:t>
      </w:r>
    </w:p>
    <w:p w14:paraId="2BA4773E" w14:textId="41804D74" w:rsidR="00BF760B" w:rsidRDefault="00BF760B" w:rsidP="00E22C27">
      <w:pPr>
        <w:pStyle w:val="ListParagraph"/>
        <w:numPr>
          <w:ilvl w:val="1"/>
          <w:numId w:val="22"/>
        </w:numPr>
        <w:spacing w:before="0" w:line="360" w:lineRule="auto"/>
      </w:pPr>
      <w:r>
        <w:t>Ứng dụng cung cấp bài học đa dạng với nhiều nội dung phong phú. Có khả năng thu thập thông tin về giới tính, độ tuổi và trình độ của trẻ để cung cấp các bài học phù hợp.</w:t>
      </w:r>
    </w:p>
    <w:p w14:paraId="72282E76" w14:textId="72FB93E6" w:rsidR="00BF760B" w:rsidRDefault="00BF760B" w:rsidP="00E22C27">
      <w:pPr>
        <w:pStyle w:val="ListParagraph"/>
        <w:numPr>
          <w:ilvl w:val="1"/>
          <w:numId w:val="22"/>
        </w:numPr>
        <w:spacing w:before="0" w:line="360" w:lineRule="auto"/>
      </w:pPr>
      <w:r>
        <w:t>Nhược điểm: thời gian trải nghiệm miễn phí chỉ kéo dài trong 1-2 bài học, để tiếp tục thì phụ huynh phải trả phí.</w:t>
      </w:r>
    </w:p>
    <w:p w14:paraId="3865DA56" w14:textId="4B83E14C" w:rsidR="00BF760B" w:rsidRDefault="00BF760B" w:rsidP="00E22C27">
      <w:pPr>
        <w:pStyle w:val="ListParagraph"/>
        <w:numPr>
          <w:ilvl w:val="0"/>
          <w:numId w:val="22"/>
        </w:numPr>
        <w:spacing w:before="0" w:line="360" w:lineRule="auto"/>
      </w:pPr>
      <w:r>
        <w:t>Ứng dụng Monkey Junior:</w:t>
      </w:r>
    </w:p>
    <w:p w14:paraId="1D66FB6D" w14:textId="1479BC2A" w:rsidR="00BF760B" w:rsidRDefault="00BF760B" w:rsidP="00E22C27">
      <w:pPr>
        <w:pStyle w:val="ListParagraph"/>
        <w:numPr>
          <w:ilvl w:val="1"/>
          <w:numId w:val="22"/>
        </w:numPr>
        <w:spacing w:before="0" w:line="360" w:lineRule="auto"/>
      </w:pPr>
      <w:r>
        <w:t>Ứng dụng có hơn 3000 bài học</w:t>
      </w:r>
      <w:r w:rsidR="00D30943">
        <w:t xml:space="preserve"> </w:t>
      </w:r>
      <w:r w:rsidR="00197729">
        <w:t xml:space="preserve">với nội dung phong phú được chia theo nhiều cấp độ </w:t>
      </w:r>
      <w:r w:rsidR="00D30943">
        <w:t>tập trung cho</w:t>
      </w:r>
      <w:r w:rsidR="00D30943" w:rsidRPr="00D30943">
        <w:t xml:space="preserve"> </w:t>
      </w:r>
      <w:r w:rsidR="006E6477">
        <w:t>từ vựng và cách phát âm,</w:t>
      </w:r>
      <w:r w:rsidR="00157336">
        <w:t xml:space="preserve"> sử dụng hình vẽ, hình ảnh âm thanh thật của sự vật để minh họa. Ứng dụng còn hỗ trợ học nhiều ngôn ngữ khác ngoài tiếng anh.</w:t>
      </w:r>
    </w:p>
    <w:p w14:paraId="57FE1CEF" w14:textId="7DB47B13" w:rsidR="00157336" w:rsidRDefault="00157336" w:rsidP="00E22C27">
      <w:pPr>
        <w:pStyle w:val="ListParagraph"/>
        <w:numPr>
          <w:ilvl w:val="1"/>
          <w:numId w:val="22"/>
        </w:numPr>
        <w:spacing w:before="0" w:line="360" w:lineRule="auto"/>
      </w:pPr>
      <w:r>
        <w:t>Nhược điểm:</w:t>
      </w:r>
      <w:r w:rsidR="006E6477">
        <w:t xml:space="preserve"> vì ứng dụng tự động đưa ra bài học cho bé nên bé không thể tự chọn lựa chơi với game mình thích; Ứng dụng cần phải trả phí theo năm mà không cung cấp gói theo tháng.</w:t>
      </w:r>
    </w:p>
    <w:p w14:paraId="0FE28C74" w14:textId="6FB77129" w:rsidR="006E6477" w:rsidRDefault="006E6477" w:rsidP="00E22C27">
      <w:pPr>
        <w:pStyle w:val="ListParagraph"/>
        <w:numPr>
          <w:ilvl w:val="0"/>
          <w:numId w:val="22"/>
        </w:numPr>
        <w:spacing w:before="0" w:line="360" w:lineRule="auto"/>
      </w:pPr>
      <w:r>
        <w:t xml:space="preserve">Ứng dụng </w:t>
      </w:r>
      <w:r w:rsidRPr="006E6477">
        <w:t>English for kids</w:t>
      </w:r>
      <w:r>
        <w:t>:</w:t>
      </w:r>
    </w:p>
    <w:p w14:paraId="6B7D352B" w14:textId="1800C5F4" w:rsidR="006E6477" w:rsidRDefault="006E6477" w:rsidP="00E22C27">
      <w:pPr>
        <w:pStyle w:val="ListParagraph"/>
        <w:numPr>
          <w:ilvl w:val="1"/>
          <w:numId w:val="22"/>
        </w:numPr>
        <w:spacing w:before="0" w:line="360" w:lineRule="auto"/>
      </w:pPr>
      <w:r>
        <w:t>Ứng dụng tập trung dạy trẻ qua nhiều trò chơi khác nhau, trẻ có thể chủ động lựa chọn chủ đề từ vựng và dạng trò chơi ưa thích, đồng thời ứng dụng vẫn có yếu tố ngẫu nhiên trong một vài game khiến cho việc học vẫn giữ được sự thú vị và bất ngờ.</w:t>
      </w:r>
    </w:p>
    <w:p w14:paraId="7132C88B" w14:textId="442D6EE5" w:rsidR="00415E6D" w:rsidRDefault="006E6477" w:rsidP="00E22C27">
      <w:pPr>
        <w:pStyle w:val="ListParagraph"/>
        <w:numPr>
          <w:ilvl w:val="1"/>
          <w:numId w:val="22"/>
        </w:numPr>
        <w:spacing w:before="0" w:line="360" w:lineRule="auto"/>
      </w:pPr>
      <w:r>
        <w:lastRenderedPageBreak/>
        <w:t>Nhược điểm: App chỉ hỗ trợ luyện nghe, viết qua nhận diện mặt chữ từ mẫu câu tiếng cho nên chỉ phù hợp cho trẻ với độ tuổi nhất định, không hỗ trợ rèn luyện kỹ năng nói, phát âm. Hình ảnh minh họa là hình tĩnh, kém sinh động đôi khi khiến trẻ khó hình dung về từ ngữ đang được nói đến.</w:t>
      </w:r>
    </w:p>
    <w:p w14:paraId="3BC09D95" w14:textId="2D51B2E5" w:rsidR="007B383F" w:rsidRDefault="00261486" w:rsidP="00261486">
      <w:pPr>
        <w:spacing w:before="0" w:line="360" w:lineRule="auto"/>
      </w:pPr>
      <w:r>
        <w:t>Nhìn chung các ứng dụng tiếng anh cho bé hiện nay đều được thiết kế rất tốt mặc dù vẫn còn những nhược điểm nhưng không thể phủ nhận hiệu quả của những ứng dụng đó trong việc hỗ trợ việc học tiếng anh cho bé.</w:t>
      </w:r>
    </w:p>
    <w:p w14:paraId="3D84E3DD" w14:textId="4E99D6F2" w:rsidR="00261486" w:rsidRDefault="00261486" w:rsidP="00261486">
      <w:pPr>
        <w:spacing w:before="0" w:line="360" w:lineRule="auto"/>
      </w:pPr>
      <w:r>
        <w:t>Sau khi tìm hiểu, nghiên cứu một số ứng dụng, giáo trình học tiếng anh cho bé, Ứng dụng học tiếng anh</w:t>
      </w:r>
      <w:r w:rsidR="007B383F">
        <w:t xml:space="preserve"> cho trẻ em BigFun được tạo ra tiếp thu những ưu điểm của các ứng dụng đi trước như hình ảnh, âm thanh </w:t>
      </w:r>
      <w:r w:rsidR="0097354F">
        <w:t>sinh động</w:t>
      </w:r>
      <w:r w:rsidR="007B383F">
        <w:t>, cơ chế vừa học vừa chơi thú vị, đặc biệt ứng dụng được thiết kế theo giáo trình BigFun, một giáo trình học tiếng anh mầm non theo cấp độ đã được biên soạn phù hợp với lứa tuổi từ 3-6 bằng phương pháp thẩm thấu có khả năng giúp bé học tiếng anh như tiếng mẹ đẻ.</w:t>
      </w:r>
      <w:r w:rsidR="000F6B07">
        <w:t xml:space="preserve"> Ứng dụng học tiếng anh cho trẻ em BigFun hứa hẹn sẽ mang lại một công cụ hữu ích trong công cuộc đào tạo ngôn ngữ cho trẻ em ở Việt Nam.</w:t>
      </w:r>
      <w:bookmarkStart w:id="13" w:name="_GoBack"/>
      <w:bookmarkEnd w:id="13"/>
    </w:p>
    <w:p w14:paraId="5499B4E2" w14:textId="77777777" w:rsidR="009A5D59" w:rsidRDefault="009A5D59" w:rsidP="00261486">
      <w:pPr>
        <w:spacing w:before="0" w:line="360" w:lineRule="auto"/>
      </w:pPr>
    </w:p>
    <w:p w14:paraId="3A1FBEAC" w14:textId="77777777" w:rsidR="00B10F1A" w:rsidRPr="004D54AB" w:rsidRDefault="00980CBB" w:rsidP="00591D31">
      <w:pPr>
        <w:pStyle w:val="Like-Numbering"/>
        <w:spacing w:before="0" w:line="360" w:lineRule="auto"/>
        <w:rPr>
          <w:b w:val="0"/>
          <w:bCs/>
          <w:kern w:val="32"/>
          <w:sz w:val="32"/>
          <w:szCs w:val="32"/>
        </w:rPr>
      </w:pPr>
      <w:r w:rsidRPr="004D54AB">
        <w:t xml:space="preserve">2. </w:t>
      </w:r>
      <w:r w:rsidR="008D201A" w:rsidRPr="004D54AB">
        <w:t xml:space="preserve">Ý </w:t>
      </w:r>
      <w:r w:rsidRPr="004D54AB">
        <w:t>nghĩa khoa học và thực tiễn của đề tài</w:t>
      </w:r>
    </w:p>
    <w:p w14:paraId="6EE298AF" w14:textId="77777777" w:rsidR="002C239F" w:rsidRPr="004D54AB" w:rsidRDefault="002C239F" w:rsidP="00591D31">
      <w:pPr>
        <w:spacing w:before="0" w:line="360" w:lineRule="auto"/>
      </w:pPr>
      <w:r w:rsidRPr="004D54AB">
        <w:t>Có cơ hội tiếp cận, tìm hiểu một công nghệ mới để xây dựng một ứng dụng</w:t>
      </w:r>
      <w:r w:rsidR="00776D71" w:rsidRPr="004D54AB">
        <w:t>, hiểu rõ những điểm mạnh, điểm yếu của WPF và so sánh với Winform.</w:t>
      </w:r>
    </w:p>
    <w:p w14:paraId="0B7222F2" w14:textId="7A9F0C1F" w:rsidR="004E0519" w:rsidRPr="004D54AB" w:rsidRDefault="002C239F" w:rsidP="00591D31">
      <w:pPr>
        <w:spacing w:before="0" w:line="360" w:lineRule="auto"/>
      </w:pPr>
      <w:r w:rsidRPr="004D54AB">
        <w:t>Thiêt kế và xây dựng một ứng dụng học tiếng anh cho trẻ em với tiêu chuẩn công nghiệp và có khả năng đưa vào áp dụng trong thực t</w:t>
      </w:r>
      <w:r w:rsidR="00670DA5" w:rsidRPr="004D54AB">
        <w:t>ế</w:t>
      </w:r>
      <w:r w:rsidR="009B5B84">
        <w:t xml:space="preserve"> góp một phần nhỏ vào công cuộc giáo dục ngoại ngữ cho trẻ em hiện nay</w:t>
      </w:r>
      <w:r w:rsidR="00177E38" w:rsidRPr="004D54AB">
        <w:t>.</w:t>
      </w:r>
      <w:r w:rsidR="004E0519" w:rsidRPr="004D54AB">
        <w:br w:type="page"/>
      </w:r>
    </w:p>
    <w:p w14:paraId="34B34E52" w14:textId="77777777" w:rsidR="00980CBB" w:rsidRPr="004D54AB" w:rsidRDefault="00980CBB" w:rsidP="00591D31">
      <w:pPr>
        <w:spacing w:before="0" w:line="360" w:lineRule="auto"/>
        <w:ind w:firstLine="0"/>
        <w:jc w:val="left"/>
        <w:rPr>
          <w:b/>
          <w:bCs/>
          <w:kern w:val="32"/>
          <w:sz w:val="32"/>
          <w:szCs w:val="32"/>
        </w:rPr>
      </w:pPr>
    </w:p>
    <w:p w14:paraId="5DD0604D" w14:textId="44A5EBB5" w:rsidR="002E6C36" w:rsidRPr="004D54AB" w:rsidRDefault="00BB0637" w:rsidP="00591D31">
      <w:pPr>
        <w:pStyle w:val="Heading1"/>
        <w:spacing w:before="0" w:line="360" w:lineRule="auto"/>
        <w:jc w:val="both"/>
        <w:rPr>
          <w:rFonts w:cs="Times New Roman"/>
        </w:rPr>
      </w:pPr>
      <w:bookmarkStart w:id="14" w:name="_Toc35857402"/>
      <w:bookmarkStart w:id="15" w:name="_Toc45400041"/>
      <w:r w:rsidRPr="004D54AB">
        <w:rPr>
          <w:rFonts w:cs="Times New Roman"/>
        </w:rPr>
        <w:t xml:space="preserve">: </w:t>
      </w:r>
      <w:bookmarkEnd w:id="11"/>
      <w:bookmarkEnd w:id="12"/>
      <w:r w:rsidRPr="004D54AB">
        <w:rPr>
          <w:rFonts w:cs="Times New Roman"/>
        </w:rPr>
        <w:t>GIỚI THIỆU</w:t>
      </w:r>
      <w:bookmarkEnd w:id="14"/>
      <w:bookmarkEnd w:id="15"/>
      <w:r w:rsidRPr="004D54AB">
        <w:rPr>
          <w:rFonts w:cs="Times New Roman"/>
        </w:rPr>
        <w:t xml:space="preserve"> </w:t>
      </w:r>
    </w:p>
    <w:p w14:paraId="1E0B52E0" w14:textId="61521CD2" w:rsidR="00A65EB7" w:rsidRPr="004D54AB" w:rsidRDefault="008D201A" w:rsidP="00591D31">
      <w:pPr>
        <w:pStyle w:val="Heading2"/>
        <w:spacing w:before="0" w:line="360" w:lineRule="auto"/>
        <w:rPr>
          <w:rFonts w:cs="Times New Roman"/>
        </w:rPr>
      </w:pPr>
      <w:bookmarkStart w:id="16" w:name="_Toc35857403"/>
      <w:bookmarkStart w:id="17" w:name="_Toc45400042"/>
      <w:r w:rsidRPr="004D54AB">
        <w:rPr>
          <w:rFonts w:cs="Times New Roman"/>
        </w:rPr>
        <w:t>Tổng quan</w:t>
      </w:r>
      <w:bookmarkEnd w:id="16"/>
      <w:bookmarkEnd w:id="17"/>
      <w:r w:rsidR="006F7F72" w:rsidRPr="004D54AB">
        <w:rPr>
          <w:rFonts w:cs="Times New Roman"/>
        </w:rPr>
        <w:t xml:space="preserve"> </w:t>
      </w:r>
    </w:p>
    <w:p w14:paraId="1D57E579" w14:textId="0561CB7E" w:rsidR="002D4C06" w:rsidRDefault="0010480F" w:rsidP="00806A58">
      <w:pPr>
        <w:spacing w:before="0" w:line="360" w:lineRule="auto"/>
      </w:pPr>
      <w:r>
        <w:t>Ứng dụng học tiếng anh cho trẻ em BigFun</w:t>
      </w:r>
      <w:r w:rsidR="004C261F">
        <w:t xml:space="preserve"> được xây dựng d</w:t>
      </w:r>
      <w:r w:rsidR="00FF5A8C">
        <w:t>ựa trên ngôn ngữ lập trình C#, áp dụng công nghệ</w:t>
      </w:r>
      <w:r w:rsidR="002D4C06">
        <w:t xml:space="preserve"> WPF</w:t>
      </w:r>
      <w:r w:rsidR="007B3210">
        <w:t xml:space="preserve"> và một số thư viện đồ họa có sẵn điển hình là Material Design</w:t>
      </w:r>
      <w:r w:rsidR="0008502F">
        <w:t xml:space="preserve">, </w:t>
      </w:r>
      <w:r w:rsidR="004C261F">
        <w:t>các bài học</w:t>
      </w:r>
      <w:r w:rsidR="0008502F">
        <w:t xml:space="preserve"> trong ứng dụng</w:t>
      </w:r>
      <w:r w:rsidR="004C261F">
        <w:t xml:space="preserve"> </w:t>
      </w:r>
      <w:r w:rsidR="006627EB">
        <w:t>sẽ</w:t>
      </w:r>
      <w:r w:rsidR="002D4C06">
        <w:t xml:space="preserve"> theo</w:t>
      </w:r>
      <w:r w:rsidR="006627EB">
        <w:t xml:space="preserve"> lộ trình của</w:t>
      </w:r>
      <w:r w:rsidR="002D4C06">
        <w:t xml:space="preserve"> giáo trình học tiếng anh BigFun</w:t>
      </w:r>
      <w:r w:rsidR="008D79D7">
        <w:t>.</w:t>
      </w:r>
    </w:p>
    <w:p w14:paraId="07EA22E2" w14:textId="08F621C7" w:rsidR="007478FD" w:rsidRPr="004D54AB" w:rsidRDefault="007478FD" w:rsidP="007478FD">
      <w:pPr>
        <w:spacing w:before="0" w:line="360" w:lineRule="auto"/>
      </w:pPr>
      <w:r w:rsidRPr="004D54AB">
        <w:t>Ứng dụng cung cấp phương pháp học tiếng anh theo từng chủ đề gần gũi với những điều bé quan tâm ở lứa tuổi của mình. Mỗi bài học sẽ là một chủ đề gần gũi với bé, được lồng ghép một số mẫu câu cơ bản và được chia thành rất nhiều hoạt động nhỏ, trong đó sẽ bao gồm những hình ảnh, âm thanh sôi động, những trò chơi đơn giản yêu cầu bé phải lắng nghe, tưởng tượng và tương tác với ứng dụng, từ đó tiếng anh sẽ tự nhiên đi vào trí não của bé:</w:t>
      </w:r>
    </w:p>
    <w:p w14:paraId="3C48E2F6" w14:textId="77777777" w:rsidR="007478FD" w:rsidRPr="004D54AB" w:rsidRDefault="007478FD" w:rsidP="00E22C27">
      <w:pPr>
        <w:pStyle w:val="ListParagraph"/>
        <w:numPr>
          <w:ilvl w:val="0"/>
          <w:numId w:val="7"/>
        </w:numPr>
        <w:spacing w:before="0" w:line="360" w:lineRule="auto"/>
      </w:pPr>
      <w:r w:rsidRPr="004D54AB">
        <w:t>Hoạt động 1- Concentration: Bé sẽ tham gia trò chơi Lật hình để tìm các cặp hình giống nhau. Ở mỗi lần lật hình, phát âm từ vựng của hình sẽ được phát để bé có thể lắng nghe và ghi nhớ.</w:t>
      </w:r>
    </w:p>
    <w:p w14:paraId="5337CD4F" w14:textId="77777777" w:rsidR="007478FD" w:rsidRPr="004D54AB" w:rsidRDefault="007478FD" w:rsidP="00E22C27">
      <w:pPr>
        <w:pStyle w:val="ListParagraph"/>
        <w:numPr>
          <w:ilvl w:val="0"/>
          <w:numId w:val="7"/>
        </w:numPr>
        <w:spacing w:before="0" w:line="360" w:lineRule="auto"/>
      </w:pPr>
      <w:r w:rsidRPr="004D54AB">
        <w:t>Hoạt động 2- Matching: trò chơi nối ô âm thanh với ô hình ảnh tương ứng. Bé sẽ chọn một ô âm thanh, âm thanh phát âm của từ vựng sẽ được phát ngay sau đó và bé phải lắng nghe và chọn một ô hình ảnh tương ứng để nối 2 ô đó lại với nhau.</w:t>
      </w:r>
    </w:p>
    <w:p w14:paraId="1ECC36A7" w14:textId="77777777" w:rsidR="007478FD" w:rsidRPr="004D54AB" w:rsidRDefault="007478FD" w:rsidP="00E22C27">
      <w:pPr>
        <w:pStyle w:val="ListParagraph"/>
        <w:numPr>
          <w:ilvl w:val="0"/>
          <w:numId w:val="7"/>
        </w:numPr>
        <w:spacing w:before="0" w:line="360" w:lineRule="auto"/>
      </w:pPr>
      <w:r w:rsidRPr="004D54AB">
        <w:t>Hoạt động 3- Sorting: Nghe và xếp hình ảnh vào ô đúng. Ứng dụng sẽ phát âm thanh yêu cầu đặt một hình ảnh vào ô có số thứ tự nào đó, bé phải chọn hình ảnh đó và kéo nó vào ô có số thứ tự đúng theo yêu cầu.</w:t>
      </w:r>
    </w:p>
    <w:p w14:paraId="1B596E2D" w14:textId="77777777" w:rsidR="007478FD" w:rsidRPr="004D54AB" w:rsidRDefault="007478FD" w:rsidP="00E22C27">
      <w:pPr>
        <w:pStyle w:val="ListParagraph"/>
        <w:numPr>
          <w:ilvl w:val="0"/>
          <w:numId w:val="7"/>
        </w:numPr>
        <w:spacing w:before="0" w:line="360" w:lineRule="auto"/>
      </w:pPr>
      <w:r w:rsidRPr="004D54AB">
        <w:t>Hoạt động 4- Multiple Choice: Chọn hình ảnh của từ vựng nghe được. Ứng dụng sẽ phát âm thanh phát âm của từ vựng và bé phải chọn hình ảnh đúng với từ vựng đó.</w:t>
      </w:r>
    </w:p>
    <w:p w14:paraId="50E46F17" w14:textId="1B40F376" w:rsidR="007478FD" w:rsidRDefault="007478FD" w:rsidP="00E22C27">
      <w:pPr>
        <w:pStyle w:val="ListParagraph"/>
        <w:numPr>
          <w:ilvl w:val="0"/>
          <w:numId w:val="7"/>
        </w:numPr>
        <w:spacing w:before="0" w:line="360" w:lineRule="auto"/>
      </w:pPr>
      <w:r w:rsidRPr="004D54AB">
        <w:t xml:space="preserve">Hoạt động 5- </w:t>
      </w:r>
      <w:r>
        <w:t>Painting</w:t>
      </w:r>
      <w:r w:rsidR="006A69D6">
        <w:t>:</w:t>
      </w:r>
      <w:r w:rsidR="004B7636">
        <w:t xml:space="preserve"> Tô màu cho hình ảnh theo yêu cầu của ứng dụng.</w:t>
      </w:r>
    </w:p>
    <w:p w14:paraId="6686AEC7" w14:textId="77777777" w:rsidR="007478FD" w:rsidRPr="004D54AB" w:rsidRDefault="007478FD" w:rsidP="00E22C27">
      <w:pPr>
        <w:pStyle w:val="ListParagraph"/>
        <w:numPr>
          <w:ilvl w:val="0"/>
          <w:numId w:val="7"/>
        </w:numPr>
        <w:spacing w:before="0" w:line="360" w:lineRule="auto"/>
      </w:pPr>
      <w:r w:rsidRPr="004D54AB">
        <w:t xml:space="preserve">Hoạt động 6- Story Time: Ứng dụng sẽ hiển thị một số câu giao tiếp, mẫu câu thông dụng kèm hình ảnh và âm thanh để người dùng lắng nghe và ghi nhớ. </w:t>
      </w:r>
    </w:p>
    <w:p w14:paraId="1F40D5CB" w14:textId="45B6C8C1" w:rsidR="00183A61" w:rsidRPr="00A176BD" w:rsidRDefault="007478FD" w:rsidP="00E22C27">
      <w:pPr>
        <w:pStyle w:val="ListParagraph"/>
        <w:numPr>
          <w:ilvl w:val="0"/>
          <w:numId w:val="7"/>
        </w:numPr>
        <w:spacing w:before="0" w:line="360" w:lineRule="auto"/>
        <w:rPr>
          <w:lang w:val="de-DE"/>
        </w:rPr>
      </w:pPr>
      <w:r w:rsidRPr="004D54AB">
        <w:t xml:space="preserve">Hoạt động </w:t>
      </w:r>
      <w:r>
        <w:t>7</w:t>
      </w:r>
      <w:r w:rsidRPr="004D54AB">
        <w:t>- Look and Find: Nghe và tìm kiếm những gì nghe được từ trong hình.</w:t>
      </w:r>
    </w:p>
    <w:p w14:paraId="7B367F35" w14:textId="14DFF413" w:rsidR="00A65EB7" w:rsidRPr="004D54AB" w:rsidRDefault="00A65EB7" w:rsidP="00591D31">
      <w:pPr>
        <w:pStyle w:val="Heading2"/>
        <w:spacing w:before="0" w:line="360" w:lineRule="auto"/>
        <w:rPr>
          <w:rFonts w:cs="Times New Roman"/>
        </w:rPr>
      </w:pPr>
      <w:bookmarkStart w:id="18" w:name="_Toc35857404"/>
      <w:bookmarkStart w:id="19" w:name="_Toc45400043"/>
      <w:r w:rsidRPr="004D54AB">
        <w:rPr>
          <w:rFonts w:cs="Times New Roman"/>
        </w:rPr>
        <w:lastRenderedPageBreak/>
        <w:t>Mục tiêu</w:t>
      </w:r>
      <w:r w:rsidR="00BB0637" w:rsidRPr="004D54AB">
        <w:rPr>
          <w:rFonts w:cs="Times New Roman"/>
        </w:rPr>
        <w:t xml:space="preserve"> đề tài</w:t>
      </w:r>
      <w:bookmarkEnd w:id="18"/>
      <w:bookmarkEnd w:id="19"/>
    </w:p>
    <w:p w14:paraId="131FEEA3" w14:textId="30B4E457" w:rsidR="00E65F2B" w:rsidRPr="004D54AB" w:rsidRDefault="004B7636" w:rsidP="00591D31">
      <w:pPr>
        <w:spacing w:before="0" w:line="360" w:lineRule="auto"/>
      </w:pPr>
      <w:r>
        <w:t>Tìm</w:t>
      </w:r>
      <w:r w:rsidR="00E65F2B" w:rsidRPr="004D54AB">
        <w:t xml:space="preserve"> hiểu công nghệ lập trình WPF</w:t>
      </w:r>
      <w:r w:rsidR="00AB4777" w:rsidRPr="004D54AB">
        <w:t xml:space="preserve"> để thiết kế giao diện, kết hợp với các thư viện hỗ </w:t>
      </w:r>
      <w:r w:rsidR="00A4115E" w:rsidRPr="004D54AB">
        <w:t>trợ đồ họa, âm thanh, hình ảnh, các</w:t>
      </w:r>
      <w:r w:rsidR="00E65F2B" w:rsidRPr="004D54AB">
        <w:t xml:space="preserve"> </w:t>
      </w:r>
      <w:r w:rsidR="00993120" w:rsidRPr="004D54AB">
        <w:t>giáo</w:t>
      </w:r>
      <w:r w:rsidR="00E65F2B" w:rsidRPr="004D54AB">
        <w:t xml:space="preserve"> trình giảng dạy tiếng anh để áp dụng vào đề tài.</w:t>
      </w:r>
    </w:p>
    <w:p w14:paraId="6C825B6E" w14:textId="2D1EDB12" w:rsidR="00BE0827" w:rsidRPr="004D54AB" w:rsidRDefault="00E65F2B" w:rsidP="00BE0827">
      <w:pPr>
        <w:spacing w:before="0" w:line="360" w:lineRule="auto"/>
      </w:pPr>
      <w:r w:rsidRPr="004D54AB">
        <w:t xml:space="preserve">Tìm hiểu những thói quen, sở thích của người </w:t>
      </w:r>
      <w:r w:rsidR="00826F9D">
        <w:t>trẻ để</w:t>
      </w:r>
      <w:r w:rsidRPr="004D54AB">
        <w:t xml:space="preserve"> tạo ra ứng dụng thân thiện</w:t>
      </w:r>
      <w:r w:rsidR="00DA10C8" w:rsidRPr="004D54AB">
        <w:t>, dễ sử</w:t>
      </w:r>
      <w:r w:rsidR="00AB4777" w:rsidRPr="004D54AB">
        <w:t xml:space="preserve"> dụng, truyền tải được nội dung học tập.</w:t>
      </w:r>
    </w:p>
    <w:p w14:paraId="3343E4B5" w14:textId="3F616412" w:rsidR="004C6C86" w:rsidRPr="004D54AB" w:rsidRDefault="00BB0637" w:rsidP="00591D31">
      <w:pPr>
        <w:pStyle w:val="Heading2"/>
        <w:spacing w:before="0" w:line="360" w:lineRule="auto"/>
        <w:rPr>
          <w:rFonts w:cs="Times New Roman"/>
        </w:rPr>
      </w:pPr>
      <w:bookmarkStart w:id="20" w:name="_Toc35857405"/>
      <w:bookmarkStart w:id="21" w:name="_Toc45400044"/>
      <w:r w:rsidRPr="004D54AB">
        <w:rPr>
          <w:rFonts w:cs="Times New Roman"/>
        </w:rPr>
        <w:t>Phạm vi đề tài</w:t>
      </w:r>
      <w:bookmarkEnd w:id="20"/>
      <w:bookmarkEnd w:id="21"/>
    </w:p>
    <w:p w14:paraId="6A6D4E8F" w14:textId="10331B01" w:rsidR="00F310E4" w:rsidRPr="004D54AB" w:rsidRDefault="00D307E7" w:rsidP="00591D31">
      <w:pPr>
        <w:spacing w:before="0" w:line="360" w:lineRule="auto"/>
        <w:rPr>
          <w:strike/>
        </w:rPr>
      </w:pPr>
      <w:r w:rsidRPr="004D54AB">
        <w:t>Để hoàn thành ứn</w:t>
      </w:r>
      <w:r w:rsidR="00A4115E" w:rsidRPr="004D54AB">
        <w:t>g dụng học tiếng anh</w:t>
      </w:r>
      <w:r w:rsidR="00B71653">
        <w:t xml:space="preserve"> BigFun</w:t>
      </w:r>
      <w:r w:rsidR="00A4115E" w:rsidRPr="004D54AB">
        <w:t xml:space="preserve"> cần nghiên cứu</w:t>
      </w:r>
      <w:r w:rsidR="007252A7" w:rsidRPr="004D54AB">
        <w:t xml:space="preserve"> và tìm hiểu rõ công nghệ WPF, </w:t>
      </w:r>
      <w:r w:rsidR="009B796C">
        <w:t xml:space="preserve">thư viện Material Design, Tìm hiểu giáo trình BigFun cấp đọ 1, </w:t>
      </w:r>
      <w:r w:rsidR="007252A7" w:rsidRPr="004D54AB">
        <w:t>tham khảo một số ứng dụng, chương trình giảng dạy tiếng anh cho trẻ em như: ứng dụng MonkeyJunior, chương trình dạy tiếng anh Big Fun, bộ sách Family and friend…</w:t>
      </w:r>
    </w:p>
    <w:p w14:paraId="04EB20E6" w14:textId="456A10DB" w:rsidR="00BA2E99" w:rsidRPr="007478FD" w:rsidRDefault="008D201A" w:rsidP="007478FD">
      <w:pPr>
        <w:pStyle w:val="Heading2"/>
        <w:spacing w:before="0" w:line="360" w:lineRule="auto"/>
        <w:rPr>
          <w:rFonts w:cs="Times New Roman"/>
        </w:rPr>
      </w:pPr>
      <w:bookmarkStart w:id="22" w:name="_Toc35857406"/>
      <w:bookmarkStart w:id="23" w:name="_Toc45400045"/>
      <w:r w:rsidRPr="004D54AB">
        <w:rPr>
          <w:rFonts w:cs="Times New Roman"/>
        </w:rPr>
        <w:t>Mô tả y</w:t>
      </w:r>
      <w:r w:rsidR="00BB0637" w:rsidRPr="004D54AB">
        <w:rPr>
          <w:rFonts w:cs="Times New Roman"/>
        </w:rPr>
        <w:t>êu cầu chức năng</w:t>
      </w:r>
      <w:bookmarkEnd w:id="22"/>
      <w:bookmarkEnd w:id="23"/>
    </w:p>
    <w:p w14:paraId="783076C4" w14:textId="4F6DF38E" w:rsidR="00FD3B0C" w:rsidRPr="004D54AB" w:rsidRDefault="00FD3B0C" w:rsidP="00E22C27">
      <w:pPr>
        <w:pStyle w:val="ListParagraph"/>
        <w:numPr>
          <w:ilvl w:val="0"/>
          <w:numId w:val="6"/>
        </w:numPr>
        <w:spacing w:before="0" w:line="360" w:lineRule="auto"/>
      </w:pPr>
      <w:r w:rsidRPr="004D54AB">
        <w:t>Yêu cầu chức năng:</w:t>
      </w:r>
    </w:p>
    <w:p w14:paraId="48256A26" w14:textId="748C75FB" w:rsidR="00F200D3" w:rsidRPr="004D54AB" w:rsidRDefault="00F200D3" w:rsidP="00E22C27">
      <w:pPr>
        <w:pStyle w:val="ListParagraph"/>
        <w:numPr>
          <w:ilvl w:val="0"/>
          <w:numId w:val="8"/>
        </w:numPr>
        <w:spacing w:before="0" w:line="360" w:lineRule="auto"/>
      </w:pPr>
      <w:r w:rsidRPr="004D54AB">
        <w:t>Concentration:</w:t>
      </w:r>
      <w:r w:rsidR="00A972A6" w:rsidRPr="004D54AB">
        <w:t xml:space="preserve"> Ứng dụng sẽ hiển thị </w:t>
      </w:r>
      <w:r w:rsidR="001F0AA0" w:rsidRPr="004D54AB">
        <w:t>sáu</w:t>
      </w:r>
      <w:r w:rsidR="00A972A6" w:rsidRPr="004D54AB">
        <w:t xml:space="preserve"> hình ảnh bị lật úp, trong đó bao gồm </w:t>
      </w:r>
      <w:r w:rsidR="001F0AA0" w:rsidRPr="004D54AB">
        <w:t>ba</w:t>
      </w:r>
      <w:r w:rsidR="00FB7293" w:rsidRPr="004D54AB">
        <w:t xml:space="preserve"> cặp hình ảnh, khi người dù</w:t>
      </w:r>
      <w:r w:rsidR="00A972A6" w:rsidRPr="004D54AB">
        <w:t xml:space="preserve">ng </w:t>
      </w:r>
      <w:r w:rsidR="00710D17" w:rsidRPr="004D54AB">
        <w:t xml:space="preserve">chọn </w:t>
      </w:r>
      <w:r w:rsidR="001F0AA0" w:rsidRPr="004D54AB">
        <w:t>hai</w:t>
      </w:r>
      <w:r w:rsidR="00710D17" w:rsidRPr="004D54AB">
        <w:t xml:space="preserve"> hình bị úp để mở hình ảnh, âm thanh phát âm từ vựng của hình ảnh đó sẽ được phát. Lật lần lượt </w:t>
      </w:r>
      <w:r w:rsidR="001F0AA0" w:rsidRPr="004D54AB">
        <w:t>hai</w:t>
      </w:r>
      <w:r w:rsidR="00710D17" w:rsidRPr="004D54AB">
        <w:t xml:space="preserve"> hình để tìm các hình giống nhau, nếu lật </w:t>
      </w:r>
      <w:r w:rsidR="001F0AA0" w:rsidRPr="004D54AB">
        <w:t>hai</w:t>
      </w:r>
      <w:r w:rsidR="00710D17" w:rsidRPr="004D54AB">
        <w:t xml:space="preserve"> hình khác nhau thì sẽ phát âm thanh báo sai và </w:t>
      </w:r>
      <w:r w:rsidR="001F0AA0" w:rsidRPr="004D54AB">
        <w:t>hai</w:t>
      </w:r>
      <w:r w:rsidR="00710D17" w:rsidRPr="004D54AB">
        <w:t xml:space="preserve"> hình đó sẽ bị úp trở lại. </w:t>
      </w:r>
      <w:r w:rsidR="00EF75E0" w:rsidRPr="004D54AB">
        <w:t>Dùng</w:t>
      </w:r>
      <w:r w:rsidR="00710D17" w:rsidRPr="004D54AB">
        <w:t xml:space="preserve"> phải lật đúng cả </w:t>
      </w:r>
      <w:r w:rsidR="001F0AA0" w:rsidRPr="004D54AB">
        <w:t>ba</w:t>
      </w:r>
      <w:r w:rsidR="00710D17" w:rsidRPr="004D54AB">
        <w:t xml:space="preserve"> cặp hình để hoàn thành trò chơi</w:t>
      </w:r>
      <w:r w:rsidR="00A972A6" w:rsidRPr="004D54AB">
        <w:t xml:space="preserve"> </w:t>
      </w:r>
    </w:p>
    <w:p w14:paraId="73327D40" w14:textId="65985925" w:rsidR="00F200D3" w:rsidRPr="004D54AB" w:rsidRDefault="00F200D3" w:rsidP="00E22C27">
      <w:pPr>
        <w:pStyle w:val="ListParagraph"/>
        <w:numPr>
          <w:ilvl w:val="0"/>
          <w:numId w:val="8"/>
        </w:numPr>
        <w:spacing w:before="0" w:line="360" w:lineRule="auto"/>
      </w:pPr>
      <w:r w:rsidRPr="004D54AB">
        <w:t>Matching:</w:t>
      </w:r>
      <w:r w:rsidR="00A972A6" w:rsidRPr="004D54AB">
        <w:t xml:space="preserve"> Ứng dụng sẽ hiển thị </w:t>
      </w:r>
      <w:r w:rsidR="001F0AA0" w:rsidRPr="004D54AB">
        <w:t>ba</w:t>
      </w:r>
      <w:r w:rsidR="00A972A6" w:rsidRPr="004D54AB">
        <w:t xml:space="preserve"> ô âm thanh và </w:t>
      </w:r>
      <w:r w:rsidR="001F0AA0" w:rsidRPr="004D54AB">
        <w:t>ba</w:t>
      </w:r>
      <w:r w:rsidR="00A972A6" w:rsidRPr="004D54AB">
        <w:t xml:space="preserve"> ô hình ảnh tương ứng, khi người dụng chọn ô âm thanh, phát âm của </w:t>
      </w:r>
      <w:r w:rsidR="001F0AA0" w:rsidRPr="004D54AB">
        <w:t>một</w:t>
      </w:r>
      <w:r w:rsidR="00A972A6" w:rsidRPr="004D54AB">
        <w:t xml:space="preserve"> từ vựng sẽ được phát, </w:t>
      </w:r>
      <w:r w:rsidR="00EF75E0" w:rsidRPr="004D54AB">
        <w:t>dùng</w:t>
      </w:r>
      <w:r w:rsidR="00A972A6" w:rsidRPr="004D54AB">
        <w:t xml:space="preserve"> phải lắng nghe để chọn ô hình ảnh đúng với từ vựng đó để nối </w:t>
      </w:r>
      <w:r w:rsidR="001F0AA0" w:rsidRPr="004D54AB">
        <w:t>hai</w:t>
      </w:r>
      <w:r w:rsidR="00A972A6" w:rsidRPr="004D54AB">
        <w:t xml:space="preserve"> ô lại với nhau. Ghép thành công </w:t>
      </w:r>
      <w:r w:rsidR="001F0AA0" w:rsidRPr="004D54AB">
        <w:t>ba</w:t>
      </w:r>
      <w:r w:rsidR="00A972A6" w:rsidRPr="004D54AB">
        <w:t xml:space="preserve"> cặp để hoàn thành</w:t>
      </w:r>
      <w:r w:rsidR="00710D17" w:rsidRPr="004D54AB">
        <w:t xml:space="preserve"> trò chơi</w:t>
      </w:r>
      <w:r w:rsidR="00A972A6" w:rsidRPr="004D54AB">
        <w:t>.</w:t>
      </w:r>
    </w:p>
    <w:p w14:paraId="6010F4F5" w14:textId="689A82AE" w:rsidR="00F200D3" w:rsidRPr="004D54AB" w:rsidRDefault="00F200D3" w:rsidP="00E22C27">
      <w:pPr>
        <w:pStyle w:val="ListParagraph"/>
        <w:numPr>
          <w:ilvl w:val="0"/>
          <w:numId w:val="8"/>
        </w:numPr>
        <w:spacing w:before="0" w:line="360" w:lineRule="auto"/>
      </w:pPr>
      <w:r w:rsidRPr="004D54AB">
        <w:t>Sorting:</w:t>
      </w:r>
      <w:r w:rsidR="00D97BC1" w:rsidRPr="004D54AB">
        <w:t xml:space="preserve"> Ứng dụng sẽ hiển thị </w:t>
      </w:r>
      <w:r w:rsidR="001F0AA0" w:rsidRPr="004D54AB">
        <w:t>ba</w:t>
      </w:r>
      <w:r w:rsidR="00D97BC1" w:rsidRPr="004D54AB">
        <w:t xml:space="preserve"> hình ảnh và </w:t>
      </w:r>
      <w:r w:rsidR="001F0AA0" w:rsidRPr="004D54AB">
        <w:t>ba</w:t>
      </w:r>
      <w:r w:rsidR="00D97BC1" w:rsidRPr="004D54AB">
        <w:t xml:space="preserve"> ô trống được đánh số theo thứ tự, lần lượt phát âm thanh yêu cầu đặt hình một hình vào một ô có số thứ tự nhất định, </w:t>
      </w:r>
      <w:r w:rsidR="00EF75E0" w:rsidRPr="004D54AB">
        <w:t>dùng</w:t>
      </w:r>
      <w:r w:rsidR="00D97BC1" w:rsidRPr="004D54AB">
        <w:t xml:space="preserve"> phải đặt đúng theo yêu cầu cả </w:t>
      </w:r>
      <w:r w:rsidR="001F0AA0" w:rsidRPr="004D54AB">
        <w:t>ba</w:t>
      </w:r>
      <w:r w:rsidR="00D97BC1" w:rsidRPr="004D54AB">
        <w:t xml:space="preserve"> hình ảnh vào </w:t>
      </w:r>
      <w:r w:rsidR="001F0AA0" w:rsidRPr="004D54AB">
        <w:t>ba</w:t>
      </w:r>
      <w:r w:rsidR="00D97BC1" w:rsidRPr="004D54AB">
        <w:t xml:space="preserve"> ô để hoàn thành trò chơi.</w:t>
      </w:r>
    </w:p>
    <w:p w14:paraId="331E6B65" w14:textId="0C109A13" w:rsidR="00394FED" w:rsidRDefault="001306D5" w:rsidP="00E22C27">
      <w:pPr>
        <w:pStyle w:val="ListParagraph"/>
        <w:numPr>
          <w:ilvl w:val="0"/>
          <w:numId w:val="8"/>
        </w:numPr>
        <w:spacing w:before="0" w:line="360" w:lineRule="auto"/>
      </w:pPr>
      <w:r w:rsidRPr="004D54AB">
        <w:t>Multiple Choice</w:t>
      </w:r>
      <w:r w:rsidR="00F200D3" w:rsidRPr="004D54AB">
        <w:t>:</w:t>
      </w:r>
      <w:r w:rsidR="008B5B40" w:rsidRPr="004D54AB">
        <w:t xml:space="preserve"> </w:t>
      </w:r>
      <w:r w:rsidR="002359D9" w:rsidRPr="004D54AB">
        <w:t>Ứng dụng sẽ hiển thị ba hình ảnh và</w:t>
      </w:r>
      <w:r w:rsidR="0002177B" w:rsidRPr="004D54AB">
        <w:t xml:space="preserve"> lần lượt phát âm từ vựng của một trong ba hình ảnh đó, người dùng phải</w:t>
      </w:r>
      <w:r w:rsidR="002359D9" w:rsidRPr="004D54AB">
        <w:t xml:space="preserve"> </w:t>
      </w:r>
      <w:r w:rsidR="0002177B" w:rsidRPr="004D54AB">
        <w:t>chọn hình ảnh theo từ vựng nghe được.</w:t>
      </w:r>
      <w:r w:rsidR="00097564" w:rsidRPr="00097564">
        <w:t xml:space="preserve"> Thực  hiện</w:t>
      </w:r>
      <w:r w:rsidR="0002177B" w:rsidRPr="00097564">
        <w:t xml:space="preserve"> </w:t>
      </w:r>
      <w:r w:rsidR="0002177B" w:rsidRPr="004D54AB">
        <w:t xml:space="preserve">ba lượt chọn để hoàn thành trò chơi. </w:t>
      </w:r>
    </w:p>
    <w:p w14:paraId="2F8499BB" w14:textId="7790C6AD" w:rsidR="00A12D27" w:rsidRPr="004D54AB" w:rsidRDefault="00A12D27" w:rsidP="00E22C27">
      <w:pPr>
        <w:pStyle w:val="ListParagraph"/>
        <w:numPr>
          <w:ilvl w:val="0"/>
          <w:numId w:val="8"/>
        </w:numPr>
        <w:spacing w:before="0" w:line="360" w:lineRule="auto"/>
      </w:pPr>
      <w:r>
        <w:lastRenderedPageBreak/>
        <w:t>Painting:</w:t>
      </w:r>
      <w:r w:rsidR="00625B35">
        <w:t xml:space="preserve"> Ứng dụng sẽ hiển thị 3 hình ảnh chưa được tô màu và phát âm thanh yêu cầu người dùng tô màu cho từng hình, người dùng phải chọn màu và tô cho hình theo đúng yêu cầu đó.</w:t>
      </w:r>
    </w:p>
    <w:p w14:paraId="1EFB0FD7" w14:textId="0E824E0D" w:rsidR="00394FED" w:rsidRPr="004D54AB" w:rsidRDefault="00394FED" w:rsidP="00E22C27">
      <w:pPr>
        <w:pStyle w:val="ListParagraph"/>
        <w:numPr>
          <w:ilvl w:val="0"/>
          <w:numId w:val="8"/>
        </w:numPr>
        <w:spacing w:before="0" w:line="360" w:lineRule="auto"/>
      </w:pPr>
      <w:r w:rsidRPr="004D54AB">
        <w:t>Story Time: Ứng dụng sẽ hiển thị một số câu giao tiếp, mẫu câu thông dụng kèm hình ảnh và âm thanh minh họa, người dùng sẽ lắng nghe và ghi nhớ.</w:t>
      </w:r>
    </w:p>
    <w:p w14:paraId="756BAD2B" w14:textId="264F0EE0" w:rsidR="00F200D3" w:rsidRPr="004D54AB" w:rsidRDefault="00F200D3" w:rsidP="00E22C27">
      <w:pPr>
        <w:pStyle w:val="ListParagraph"/>
        <w:numPr>
          <w:ilvl w:val="0"/>
          <w:numId w:val="8"/>
        </w:numPr>
        <w:spacing w:before="0" w:line="360" w:lineRule="auto"/>
      </w:pPr>
      <w:r w:rsidRPr="004D54AB">
        <w:t>Look and find:</w:t>
      </w:r>
      <w:r w:rsidR="008B5B40" w:rsidRPr="004D54AB">
        <w:t xml:space="preserve"> </w:t>
      </w:r>
      <w:r w:rsidR="0002177B" w:rsidRPr="004D54AB">
        <w:t>Ứng dụng sẽ hiển thị một hình ảnh nền và yêu cầu người dùng tìm và chọn hình ảnh của một từ vựng nào đó trong hình nền</w:t>
      </w:r>
      <w:r w:rsidR="0042130A" w:rsidRPr="004D54AB">
        <w:t>.</w:t>
      </w:r>
    </w:p>
    <w:p w14:paraId="64CDC4FA" w14:textId="453E09B8" w:rsidR="00FD3B0C" w:rsidRPr="004D54AB" w:rsidRDefault="00FD3B0C" w:rsidP="00E22C27">
      <w:pPr>
        <w:pStyle w:val="ListParagraph"/>
        <w:numPr>
          <w:ilvl w:val="0"/>
          <w:numId w:val="6"/>
        </w:numPr>
        <w:spacing w:before="0" w:line="360" w:lineRule="auto"/>
      </w:pPr>
      <w:r w:rsidRPr="004D54AB">
        <w:t>Yêu cầu phi chức năng:</w:t>
      </w:r>
    </w:p>
    <w:p w14:paraId="450AA6D4" w14:textId="1B0758AA" w:rsidR="00FD3B0C" w:rsidRPr="004D54AB" w:rsidRDefault="00FD3B0C" w:rsidP="00E22C27">
      <w:pPr>
        <w:pStyle w:val="ListParagraph"/>
        <w:numPr>
          <w:ilvl w:val="1"/>
          <w:numId w:val="9"/>
        </w:numPr>
        <w:spacing w:before="0" w:line="360" w:lineRule="auto"/>
      </w:pPr>
      <w:r w:rsidRPr="004D54AB">
        <w:t xml:space="preserve">Âm thanh, hình </w:t>
      </w:r>
      <w:r w:rsidR="00F200D3" w:rsidRPr="004D54AB">
        <w:t>ảnh phù hợp cho lứa tuổi từ 3-6</w:t>
      </w:r>
      <w:r w:rsidRPr="004D54AB">
        <w:t>.</w:t>
      </w:r>
    </w:p>
    <w:p w14:paraId="44AEDE18" w14:textId="77777777" w:rsidR="00FD3B0C" w:rsidRPr="004D54AB" w:rsidRDefault="00FD3B0C" w:rsidP="00E22C27">
      <w:pPr>
        <w:pStyle w:val="ListParagraph"/>
        <w:numPr>
          <w:ilvl w:val="1"/>
          <w:numId w:val="9"/>
        </w:numPr>
        <w:spacing w:before="0" w:line="360" w:lineRule="auto"/>
      </w:pPr>
      <w:r w:rsidRPr="004D54AB">
        <w:t>Giao diện đẹp, nhiều hiệu ứng thú vị để thu hút trẻ em.</w:t>
      </w:r>
    </w:p>
    <w:p w14:paraId="038B18B6" w14:textId="493FB564" w:rsidR="00FD3B0C" w:rsidRPr="004D54AB" w:rsidRDefault="00FD3B0C" w:rsidP="00E22C27">
      <w:pPr>
        <w:pStyle w:val="ListParagraph"/>
        <w:numPr>
          <w:ilvl w:val="1"/>
          <w:numId w:val="9"/>
        </w:numPr>
        <w:spacing w:before="0" w:line="360" w:lineRule="auto"/>
      </w:pPr>
      <w:r w:rsidRPr="004D54AB">
        <w:t xml:space="preserve">Dễ sử dụng: các thao tác học tập, chọn </w:t>
      </w:r>
      <w:r w:rsidR="00F200D3" w:rsidRPr="004D54AB">
        <w:t>bài học</w:t>
      </w:r>
      <w:r w:rsidRPr="004D54AB">
        <w:t xml:space="preserve">… Phải đơn giản để bé có thể dễ dàng tự sử dụng </w:t>
      </w:r>
      <w:r w:rsidR="00442737" w:rsidRPr="004D54AB">
        <w:t xml:space="preserve">ngay lần đầu tiên sử dụng sau khi </w:t>
      </w:r>
      <w:r w:rsidR="00E82CEA" w:rsidRPr="004D54AB">
        <w:t>được hướng dẫn</w:t>
      </w:r>
      <w:r w:rsidR="00442737" w:rsidRPr="004D54AB">
        <w:t>.</w:t>
      </w:r>
    </w:p>
    <w:p w14:paraId="0A3FB75E" w14:textId="77777777" w:rsidR="00DE1E5C" w:rsidRPr="004D54AB" w:rsidRDefault="00DE1E5C" w:rsidP="00E22C27">
      <w:pPr>
        <w:pStyle w:val="ListParagraph"/>
        <w:numPr>
          <w:ilvl w:val="1"/>
          <w:numId w:val="9"/>
        </w:numPr>
        <w:spacing w:before="0" w:line="360" w:lineRule="auto"/>
      </w:pPr>
      <w:r w:rsidRPr="004D54AB">
        <w:t>Ứng dụng có thể cài đặt và chạy ổn định trên hệ điều hành win 8,10</w:t>
      </w:r>
    </w:p>
    <w:p w14:paraId="496A3BEF" w14:textId="77777777" w:rsidR="001D0D77" w:rsidRPr="004D54AB" w:rsidRDefault="001D0D77" w:rsidP="00591D31">
      <w:pPr>
        <w:spacing w:before="0" w:line="360" w:lineRule="auto"/>
        <w:ind w:firstLine="0"/>
        <w:jc w:val="left"/>
        <w:rPr>
          <w:szCs w:val="28"/>
        </w:rPr>
      </w:pPr>
    </w:p>
    <w:p w14:paraId="0B8A0ECD" w14:textId="77777777" w:rsidR="00FD3B0C" w:rsidRPr="004D54AB" w:rsidRDefault="00FD3B0C" w:rsidP="00591D31">
      <w:pPr>
        <w:spacing w:before="0" w:line="360" w:lineRule="auto"/>
        <w:jc w:val="left"/>
        <w:rPr>
          <w:szCs w:val="28"/>
        </w:rPr>
        <w:sectPr w:rsidR="00FD3B0C" w:rsidRPr="004D54AB" w:rsidSect="003A1DD5">
          <w:pgSz w:w="11907" w:h="16840" w:code="9"/>
          <w:pgMar w:top="1560" w:right="1134" w:bottom="1701" w:left="1170" w:header="709" w:footer="709" w:gutter="0"/>
          <w:cols w:space="708"/>
          <w:docGrid w:linePitch="360"/>
        </w:sectPr>
      </w:pPr>
      <w:r w:rsidRPr="004D54AB">
        <w:rPr>
          <w:szCs w:val="28"/>
        </w:rPr>
        <w:tab/>
      </w:r>
      <w:r w:rsidRPr="004D54AB">
        <w:rPr>
          <w:szCs w:val="28"/>
        </w:rPr>
        <w:tab/>
      </w:r>
    </w:p>
    <w:p w14:paraId="4A66932E" w14:textId="464743F5" w:rsidR="003510E3" w:rsidRPr="004D54AB" w:rsidRDefault="008D201A" w:rsidP="00591D31">
      <w:pPr>
        <w:pStyle w:val="Heading1"/>
        <w:spacing w:before="0" w:line="360" w:lineRule="auto"/>
        <w:jc w:val="both"/>
        <w:rPr>
          <w:rFonts w:cs="Times New Roman"/>
        </w:rPr>
      </w:pPr>
      <w:bookmarkStart w:id="24" w:name="_Toc35857407"/>
      <w:bookmarkStart w:id="25" w:name="_Toc45400046"/>
      <w:bookmarkEnd w:id="1"/>
      <w:r w:rsidRPr="004D54AB">
        <w:rPr>
          <w:rFonts w:cs="Times New Roman"/>
        </w:rPr>
        <w:lastRenderedPageBreak/>
        <w:t>: CƠ SỞ LÝ THUYẾT</w:t>
      </w:r>
      <w:bookmarkEnd w:id="24"/>
      <w:bookmarkEnd w:id="25"/>
    </w:p>
    <w:p w14:paraId="5C293B34" w14:textId="2DA9CDD2" w:rsidR="00662250" w:rsidRPr="004D54AB" w:rsidRDefault="00853B48" w:rsidP="00591D31">
      <w:pPr>
        <w:pStyle w:val="Heading2"/>
        <w:spacing w:before="0" w:line="360" w:lineRule="auto"/>
        <w:rPr>
          <w:rFonts w:cs="Times New Roman"/>
        </w:rPr>
      </w:pPr>
      <w:bookmarkStart w:id="26" w:name="_Toc35857408"/>
      <w:bookmarkStart w:id="27" w:name="_Toc45400047"/>
      <w:r w:rsidRPr="004D54AB">
        <w:rPr>
          <w:rFonts w:cs="Times New Roman"/>
        </w:rPr>
        <w:t>Công nghệ WPF</w:t>
      </w:r>
      <w:bookmarkEnd w:id="26"/>
      <w:bookmarkEnd w:id="27"/>
    </w:p>
    <w:p w14:paraId="34D11E85" w14:textId="02CC19DA" w:rsidR="00662250" w:rsidRPr="004D54AB" w:rsidRDefault="00662250" w:rsidP="00591D31">
      <w:pPr>
        <w:pStyle w:val="Heading3"/>
        <w:spacing w:before="0" w:line="360" w:lineRule="auto"/>
        <w:rPr>
          <w:rFonts w:cs="Times New Roman"/>
          <w:i w:val="0"/>
        </w:rPr>
      </w:pPr>
      <w:bookmarkStart w:id="28" w:name="_Toc35857409"/>
      <w:bookmarkStart w:id="29" w:name="_Toc45400048"/>
      <w:r w:rsidRPr="004D54AB">
        <w:rPr>
          <w:rFonts w:cs="Times New Roman"/>
          <w:i w:val="0"/>
        </w:rPr>
        <w:t>Giới thiệu về WPF</w:t>
      </w:r>
      <w:bookmarkEnd w:id="28"/>
      <w:bookmarkEnd w:id="29"/>
    </w:p>
    <w:p w14:paraId="558CABFB" w14:textId="0DFC6124" w:rsidR="00AA1640" w:rsidRPr="004D54AB" w:rsidRDefault="00662250" w:rsidP="00591D31">
      <w:pPr>
        <w:spacing w:before="0" w:line="360" w:lineRule="auto"/>
      </w:pPr>
      <w:r w:rsidRPr="004D54AB">
        <w:rPr>
          <w:lang w:val="de-DE"/>
        </w:rPr>
        <w:t xml:space="preserve">WPF, viết tắt của Windows  Presentation Foundation, là hệ thống API mới hỗ trợ việc xây dựng giao diện đồ họa trên nên Windows. Được xem như thế hệ kế tiếp của WinForms, WPF tăng cường khả năng lập trình giao diện của lập trình viên bằng cách cung cấp các API cho phép tận dụng những lợi thế về đa phương tiện hiện đại. </w:t>
      </w:r>
      <w:r w:rsidRPr="004D54AB">
        <w:t>Là một bộ phận của .NET Framework 3.5, WPF sẵn có trong Windows Vista và Windows Server 2008. Đồng thời, WPF cũng có thể hoạt động trên nền Windows XP Pack 2 hoặc mới hơn, và cả trên Windows Server 2003</w:t>
      </w:r>
      <w:r w:rsidR="00BA5A95" w:rsidRPr="004D54AB">
        <w:t>.</w:t>
      </w:r>
    </w:p>
    <w:p w14:paraId="26275DF3" w14:textId="761E377A" w:rsidR="00BA5A95" w:rsidRPr="004D54AB" w:rsidRDefault="00BA5A95" w:rsidP="00591D31">
      <w:pPr>
        <w:spacing w:before="0" w:line="360" w:lineRule="auto"/>
        <w:rPr>
          <w:szCs w:val="26"/>
        </w:rPr>
      </w:pPr>
      <w:r w:rsidRPr="004D54AB">
        <w:rPr>
          <w:szCs w:val="26"/>
          <w:shd w:val="clear" w:color="auto" w:fill="FFFFFF"/>
        </w:rPr>
        <w:t>WPF là nền tảng lập trình mới, hiện đại của Microsoft, phần lớn các ứng dụng Desktop của Microsoft đều viết trên nền WPF.</w:t>
      </w:r>
    </w:p>
    <w:p w14:paraId="10AEA9F5" w14:textId="2B4C119C" w:rsidR="00662250" w:rsidRPr="004D54AB" w:rsidRDefault="00662250" w:rsidP="00591D31">
      <w:pPr>
        <w:pStyle w:val="Heading3"/>
        <w:spacing w:before="0" w:line="360" w:lineRule="auto"/>
        <w:rPr>
          <w:rFonts w:cs="Times New Roman"/>
          <w:i w:val="0"/>
        </w:rPr>
      </w:pPr>
      <w:bookmarkStart w:id="30" w:name="_Toc35857410"/>
      <w:bookmarkStart w:id="31" w:name="_Toc45400049"/>
      <w:r w:rsidRPr="004D54AB">
        <w:rPr>
          <w:rFonts w:cs="Times New Roman"/>
          <w:i w:val="0"/>
        </w:rPr>
        <w:t>Mục tiêu của WPF</w:t>
      </w:r>
      <w:bookmarkEnd w:id="30"/>
      <w:bookmarkEnd w:id="31"/>
    </w:p>
    <w:p w14:paraId="17BAD374" w14:textId="77777777" w:rsidR="00AA1640" w:rsidRPr="004D54AB" w:rsidRDefault="00AA1640" w:rsidP="00591D31">
      <w:pPr>
        <w:spacing w:before="0" w:line="360" w:lineRule="auto"/>
      </w:pPr>
      <w:r w:rsidRPr="004D54AB">
        <w:t>WPF được xây dựng nhằm vào 3 mục tiêu cơ bản:</w:t>
      </w:r>
    </w:p>
    <w:p w14:paraId="754ECC80" w14:textId="77777777" w:rsidR="00AA1640" w:rsidRPr="004D54AB" w:rsidRDefault="00AA1640" w:rsidP="00E22C27">
      <w:pPr>
        <w:pStyle w:val="ListParagraph"/>
        <w:numPr>
          <w:ilvl w:val="0"/>
          <w:numId w:val="4"/>
        </w:numPr>
        <w:spacing w:before="0" w:line="360" w:lineRule="auto"/>
      </w:pPr>
      <w:r w:rsidRPr="004D54AB">
        <w:t>Cung cấp một nền tảng thống nhất để xây dựng giao diện người dùng.</w:t>
      </w:r>
    </w:p>
    <w:p w14:paraId="6B082FA7" w14:textId="77777777" w:rsidR="00AA1640" w:rsidRPr="004D54AB" w:rsidRDefault="00AA1640" w:rsidP="00E22C27">
      <w:pPr>
        <w:pStyle w:val="ListParagraph"/>
        <w:numPr>
          <w:ilvl w:val="0"/>
          <w:numId w:val="4"/>
        </w:numPr>
        <w:spacing w:before="0" w:line="360" w:lineRule="auto"/>
      </w:pPr>
      <w:r w:rsidRPr="004D54AB">
        <w:t>Cho phép người lập trình và người thiết kế giao diện làm việc cùng nhau một cách dễ dàng.</w:t>
      </w:r>
    </w:p>
    <w:p w14:paraId="3418FBE6" w14:textId="77777777" w:rsidR="00AA1640" w:rsidRPr="004D54AB" w:rsidRDefault="00AA1640" w:rsidP="00E22C27">
      <w:pPr>
        <w:pStyle w:val="ListParagraph"/>
        <w:numPr>
          <w:ilvl w:val="0"/>
          <w:numId w:val="4"/>
        </w:numPr>
        <w:spacing w:before="0" w:line="360" w:lineRule="auto"/>
      </w:pPr>
      <w:r w:rsidRPr="004D54AB">
        <w:t>Cung cấp một công nghệ chung để xây dựng giao diện người dùng trên cả Windows và trình duyệt Web.</w:t>
      </w:r>
    </w:p>
    <w:p w14:paraId="60B29C71" w14:textId="53D8FF43" w:rsidR="00BA5A95" w:rsidRPr="0068241C" w:rsidRDefault="00BA5A95" w:rsidP="00591D31">
      <w:pPr>
        <w:pStyle w:val="Heading3"/>
        <w:spacing w:before="0" w:line="360" w:lineRule="auto"/>
        <w:rPr>
          <w:rFonts w:cs="Times New Roman"/>
          <w:i w:val="0"/>
        </w:rPr>
      </w:pPr>
      <w:bookmarkStart w:id="32" w:name="_Toc45400050"/>
      <w:bookmarkStart w:id="33" w:name="_Toc35857411"/>
      <w:r w:rsidRPr="0068241C">
        <w:rPr>
          <w:rFonts w:cs="Times New Roman"/>
          <w:i w:val="0"/>
        </w:rPr>
        <w:t>Các tính năng nổi bật của WPF</w:t>
      </w:r>
      <w:bookmarkEnd w:id="32"/>
    </w:p>
    <w:p w14:paraId="391D8ACE" w14:textId="77777777" w:rsidR="00BA5A95" w:rsidRPr="004D54AB" w:rsidRDefault="00BA5A95" w:rsidP="00591D31">
      <w:pPr>
        <w:pStyle w:val="NormalWeb"/>
        <w:shd w:val="clear" w:color="auto" w:fill="FFFFFF"/>
        <w:spacing w:before="0" w:beforeAutospacing="0" w:after="150" w:afterAutospacing="0" w:line="360" w:lineRule="auto"/>
        <w:ind w:firstLine="720"/>
        <w:rPr>
          <w:sz w:val="26"/>
          <w:szCs w:val="26"/>
        </w:rPr>
      </w:pPr>
      <w:r w:rsidRPr="004D54AB">
        <w:rPr>
          <w:sz w:val="26"/>
          <w:szCs w:val="26"/>
        </w:rPr>
        <w:t>WPF mang đến cho việc lập trình trở nên đơn giản hơn từ thiết kế giao diện, xử lý dữ liệu (sử dụng Linq kết hợp với cơ chế Binding) giúp việc lập trình dễ dàng và mạnh mẽ hơn hẳn WinForm.</w:t>
      </w:r>
    </w:p>
    <w:p w14:paraId="3D62E55A" w14:textId="77777777" w:rsidR="00BA5A95" w:rsidRPr="004D54AB" w:rsidRDefault="00BA5A95" w:rsidP="00591D31">
      <w:pPr>
        <w:pStyle w:val="NormalWeb"/>
        <w:shd w:val="clear" w:color="auto" w:fill="FFFFFF"/>
        <w:spacing w:before="0" w:beforeAutospacing="0" w:after="150" w:afterAutospacing="0" w:line="360" w:lineRule="auto"/>
        <w:ind w:firstLine="720"/>
        <w:rPr>
          <w:sz w:val="26"/>
          <w:szCs w:val="26"/>
        </w:rPr>
      </w:pPr>
      <w:r w:rsidRPr="004D54AB">
        <w:rPr>
          <w:sz w:val="26"/>
          <w:szCs w:val="26"/>
        </w:rPr>
        <w:t>Cùng với nền tảng .NET 4.5 hỗ trợ Web API (trước đó, .NET 3.5 dùng WCF, hay Web Service cho .NET trước đó nữa), giúp chúng ta dễ dàng xây dựng các ứng dụng điện toán đám mây.</w:t>
      </w:r>
    </w:p>
    <w:p w14:paraId="16058E0E" w14:textId="77777777" w:rsidR="00BA5A95" w:rsidRPr="004D54AB" w:rsidRDefault="00BA5A95" w:rsidP="00591D31">
      <w:pPr>
        <w:pStyle w:val="NormalWeb"/>
        <w:shd w:val="clear" w:color="auto" w:fill="FFFFFF"/>
        <w:spacing w:before="0" w:beforeAutospacing="0" w:after="150" w:afterAutospacing="0" w:line="360" w:lineRule="auto"/>
        <w:ind w:firstLine="720"/>
        <w:rPr>
          <w:sz w:val="26"/>
          <w:szCs w:val="26"/>
        </w:rPr>
      </w:pPr>
      <w:r w:rsidRPr="004D54AB">
        <w:rPr>
          <w:sz w:val="26"/>
          <w:szCs w:val="26"/>
        </w:rPr>
        <w:lastRenderedPageBreak/>
        <w:t>Bảng dưới đây liệt kê ra những đặc điểm ưu việt của công nghệ lập trình WPF so với một số ngôn ngữ lập trình khác:</w:t>
      </w:r>
    </w:p>
    <w:p w14:paraId="6EA48C77" w14:textId="77777777" w:rsidR="00F13BD0" w:rsidRPr="004D54AB" w:rsidRDefault="00BA5A95" w:rsidP="00591D31">
      <w:pPr>
        <w:keepNext/>
        <w:spacing w:before="0" w:line="360" w:lineRule="auto"/>
      </w:pPr>
      <w:r w:rsidRPr="004D54AB">
        <w:rPr>
          <w:noProof/>
        </w:rPr>
        <w:drawing>
          <wp:inline distT="0" distB="0" distL="0" distR="0" wp14:anchorId="3A96EC8B" wp14:editId="365E6923">
            <wp:extent cx="5695950" cy="3557742"/>
            <wp:effectExtent l="0" t="0" r="0" b="5080"/>
            <wp:docPr id="5" name="Picture 5" descr="https://csharpcanban.com/wp-content/uploads/2019/05/wpf-la-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harpcanban.com/wp-content/uploads/2019/05/wpf-la-g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275" cy="3560443"/>
                    </a:xfrm>
                    <a:prstGeom prst="rect">
                      <a:avLst/>
                    </a:prstGeom>
                    <a:noFill/>
                    <a:ln>
                      <a:noFill/>
                    </a:ln>
                  </pic:spPr>
                </pic:pic>
              </a:graphicData>
            </a:graphic>
          </wp:inline>
        </w:drawing>
      </w:r>
    </w:p>
    <w:p w14:paraId="41A3D5AC" w14:textId="2B300E08" w:rsidR="00BA5A95" w:rsidRDefault="00F13BD0" w:rsidP="000621CD">
      <w:pPr>
        <w:pStyle w:val="Caption"/>
        <w:spacing w:line="360" w:lineRule="auto"/>
      </w:pPr>
      <w:bookmarkStart w:id="34" w:name="_Toc45399992"/>
      <w:r w:rsidRPr="004D54AB">
        <w:t xml:space="preserve">Hình </w:t>
      </w:r>
      <w:fldSimple w:instr=" STYLEREF 1 \s ">
        <w:r w:rsidR="00016D79">
          <w:rPr>
            <w:noProof/>
          </w:rPr>
          <w:t>2</w:t>
        </w:r>
      </w:fldSimple>
      <w:r w:rsidR="00016D79">
        <w:noBreakHyphen/>
      </w:r>
      <w:fldSimple w:instr=" SEQ Hình \* ARABIC \s 1 ">
        <w:r w:rsidR="00016D79">
          <w:rPr>
            <w:noProof/>
          </w:rPr>
          <w:t>1</w:t>
        </w:r>
      </w:fldSimple>
      <w:r w:rsidRPr="004D54AB">
        <w:t xml:space="preserve"> So sánh công nghệ wpf và một số công nghệ khác</w:t>
      </w:r>
      <w:bookmarkEnd w:id="34"/>
    </w:p>
    <w:p w14:paraId="57DE5F59" w14:textId="03F889C3" w:rsidR="00A47F12" w:rsidRDefault="00A47F12" w:rsidP="00C53E89">
      <w:r>
        <w:t xml:space="preserve">Trước khi WPF ra đời, việc tạo giao diện người dùng </w:t>
      </w:r>
      <w:r w:rsidR="00C53E89">
        <w:t>phức tạo</w:t>
      </w:r>
      <w:r>
        <w:t xml:space="preserve"> đòi hỏi sử dụng rất nhiều công nghệ khác nhau. Để tạo form, các control và các tính năng kinh điển khác của một giao diện đồ họa Windows, thông thường lập trình viên sẽ chọn Windows Forms, một phần của .NET Framework. Nếu cần hiển thị văn bản, Windows Forms có một số tính năng hỗ trợ văn bản trực tiếp hoặc có thể sử dụng Adobe’s PDF để hiển thị</w:t>
      </w:r>
      <w:r w:rsidR="00C53E89">
        <w:t xml:space="preserve"> văn bản có khuôn dạng cố định.</w:t>
      </w:r>
    </w:p>
    <w:p w14:paraId="1F6B1652" w14:textId="08FCC1B6" w:rsidR="000621CD" w:rsidRPr="000621CD" w:rsidRDefault="00A47F12" w:rsidP="00A47F12">
      <w:r>
        <w:t>Đối với hình ảnh và đồ họa 2 chiều, lập trình viên sẽ dùng GDI+, một mô hình lập trình riêng biệt có thể truy nhập qua Windows Forms. Để hiển thị video hay phát âm thanh, lập trình viên lại phải sử dụng Windows Media Player, và với đồ họa 3 chiều, anh ta lại phải dùng Direct3D, một thành phần chuẩn khác của Windows. Tóm lại, quá trình phát triển giao diện người dùng theo yêu cầu trở nên phức tạp, đòi hỏi lập trình viên quá nhiều kỹ năng công nghệ.</w:t>
      </w:r>
    </w:p>
    <w:p w14:paraId="25B0C977" w14:textId="77777777" w:rsidR="00BA5A95" w:rsidRPr="004D54AB" w:rsidRDefault="00BA5A95"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t xml:space="preserve">Việc tạo ra một giao diện người dùng hiện đại không chỉ là việc hợp nhất các công nghệ sẵn có khác nhau. Nó còn thể hiện ở việc tận dụng lợi điểm của card đồ họa hiện đại. Để giải phóng những hạn chế của đồ họa bitmap, WPF dựa hoàn toàn trên đồ họa vector, </w:t>
      </w:r>
      <w:r w:rsidRPr="004D54AB">
        <w:rPr>
          <w:sz w:val="26"/>
          <w:szCs w:val="26"/>
        </w:rPr>
        <w:lastRenderedPageBreak/>
        <w:t>cho phép hình ảnh tự động thay đổi kích thước để phù hợp với kích thước và độ phân giải của màn hình mà nó được hiển thị.</w:t>
      </w:r>
    </w:p>
    <w:p w14:paraId="0A2DB3C6" w14:textId="77777777" w:rsidR="00BA5A95" w:rsidRPr="004D54AB" w:rsidRDefault="00BA5A95"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t>Bằng việc hợp nhất tất cả các công nghệ cần thiết để tạo ra một giao diện người dùng vào một nền tảng đơn nhất, WPF đơn giản hóa đáng kể công việc của lập trình viên giao diện. Với việc yêu cầu lập trình viên học một môi trường phát triển duy nhất, WPF góp phần làm giảm chi phí cho việc xây dựng và bảo trì ứng dụng. Và bằng việc cho phép tích hợp đa dạng nhiều cách biểu diễn thông tin trên giao diện người dùng, WPF góp phần nâng cao chất lượng, và theo đó là giá trị công việc, của cách thức người dùng tương tác với ứng dụng trên Windows.</w:t>
      </w:r>
    </w:p>
    <w:p w14:paraId="48560966" w14:textId="77777777" w:rsidR="00BA5A95" w:rsidRPr="004D54AB" w:rsidRDefault="00BA5A95" w:rsidP="00591D31">
      <w:pPr>
        <w:spacing w:before="0" w:line="360" w:lineRule="auto"/>
      </w:pPr>
    </w:p>
    <w:p w14:paraId="3D84857D" w14:textId="7ABA2C72" w:rsidR="00662250" w:rsidRPr="004D54AB" w:rsidRDefault="00662250" w:rsidP="00591D31">
      <w:pPr>
        <w:pStyle w:val="Heading3"/>
        <w:spacing w:before="0" w:line="360" w:lineRule="auto"/>
        <w:rPr>
          <w:rFonts w:cs="Times New Roman"/>
          <w:i w:val="0"/>
        </w:rPr>
      </w:pPr>
      <w:bookmarkStart w:id="35" w:name="_Toc45400051"/>
      <w:r w:rsidRPr="004D54AB">
        <w:rPr>
          <w:rFonts w:cs="Times New Roman"/>
          <w:i w:val="0"/>
        </w:rPr>
        <w:t>Ngôn ngữ XAML</w:t>
      </w:r>
      <w:bookmarkEnd w:id="33"/>
      <w:bookmarkEnd w:id="35"/>
    </w:p>
    <w:p w14:paraId="2001EB92" w14:textId="77777777" w:rsidR="001D531A" w:rsidRPr="004D54AB" w:rsidRDefault="001D531A" w:rsidP="00591D31">
      <w:pPr>
        <w:spacing w:before="0" w:line="360" w:lineRule="auto"/>
      </w:pPr>
      <w:r w:rsidRPr="004D54AB">
        <w:rPr>
          <w:bCs/>
        </w:rPr>
        <w:t xml:space="preserve">XAML, viết tắt của </w:t>
      </w:r>
      <w:r w:rsidRPr="004D54AB">
        <w:rPr>
          <w:iCs/>
        </w:rPr>
        <w:t>Extensible Application Markup Language</w:t>
      </w:r>
      <w:r w:rsidRPr="004D54AB">
        <w:t xml:space="preserve">, là ngôn ngữ đặc tả dựa trên XML được dùng để định nghĩa các đối tượng và thuộc tính của chúng, mối quan hệ cũng như sự tương tác. XAML đặc biệt được dùng trong các công nghệ của .NET Framework 3.0 (trong đó có WPF) như ngôn ngữ đặc tả giao diện người dùng (user interface - UI) nhằm mô tả cấu trúc và đặc tính của các phần tử UI, sự liên kết dữ liệu, các sự kiện và các đặc tính khác. XAML là mô hình có tính đột phá trong lĩnh vực tính toán trên Internet được chấp nhận rộng rãi trong nhiều hệ thống và bởi nhiều nhà cung cấp phần mềm. </w:t>
      </w:r>
    </w:p>
    <w:p w14:paraId="04B70DBE" w14:textId="77777777" w:rsidR="001D531A" w:rsidRPr="004D54AB" w:rsidRDefault="001D531A" w:rsidP="00591D31">
      <w:pPr>
        <w:spacing w:before="0" w:line="360" w:lineRule="auto"/>
      </w:pPr>
      <w:r w:rsidRPr="004D54AB">
        <w:t xml:space="preserve">XAML định ra một tập các phần tử XML như Button, TextBox, Label…, nhằm định nghĩa các đối tượng đồ họa tương ứng như nút bấm, hộp thoại, nhãn…, và nhờ đó cho phép mô tả chính xác diện mạo của giao diện người dùng. Các phần tử XAML cũng chứa các thuộc tính, cho phép thiết lập nhiều tính chất khác nhau của đối tượng đồ họa tương ứng. Ví dụ, đoạn mã sau sẽ tạo ra một nút bấm màu đỏ có nhan đề “No”. </w:t>
      </w:r>
    </w:p>
    <w:p w14:paraId="7D96F35C" w14:textId="2605FF67" w:rsidR="001D531A" w:rsidRPr="0068241C" w:rsidRDefault="001D531A" w:rsidP="0068241C">
      <w:pPr>
        <w:spacing w:before="0" w:line="360" w:lineRule="auto"/>
        <w:jc w:val="center"/>
        <w:rPr>
          <w:i/>
          <w:color w:val="FF0000"/>
        </w:rPr>
      </w:pPr>
      <w:r w:rsidRPr="0068241C">
        <w:rPr>
          <w:i/>
          <w:color w:val="FF0000"/>
        </w:rPr>
        <w:t>&lt;Button Background="Red"&gt;No&lt;/Button&gt;</w:t>
      </w:r>
    </w:p>
    <w:p w14:paraId="2302F940" w14:textId="77777777" w:rsidR="001D531A" w:rsidRPr="004D54AB" w:rsidRDefault="001D531A" w:rsidP="00591D31">
      <w:pPr>
        <w:spacing w:before="0" w:line="360" w:lineRule="auto"/>
      </w:pPr>
      <w:r w:rsidRPr="004D54AB">
        <w:t xml:space="preserve">Mỗi phần tử XAML lại tương ứng với một lớp WPF, và mỗi thuộc tính của phần tử đó lại tương ứng với thuộc tính hay sự kiện của lớp này. Chẳng hạn, nút bấm màu đỏ trong ví dụ trên có thể tạo bằng C# code như sau: </w:t>
      </w:r>
    </w:p>
    <w:p w14:paraId="4420C439" w14:textId="38C8890B" w:rsidR="001D531A" w:rsidRPr="0068241C" w:rsidRDefault="001D531A" w:rsidP="0068241C">
      <w:pPr>
        <w:spacing w:before="0" w:line="360" w:lineRule="auto"/>
        <w:ind w:firstLine="2552"/>
        <w:jc w:val="left"/>
        <w:rPr>
          <w:i/>
          <w:color w:val="FF0000"/>
        </w:rPr>
      </w:pPr>
      <w:r w:rsidRPr="0068241C">
        <w:rPr>
          <w:i/>
          <w:color w:val="FF0000"/>
        </w:rPr>
        <w:t>Button btn = new Button();</w:t>
      </w:r>
    </w:p>
    <w:p w14:paraId="38148C7C" w14:textId="003E4883" w:rsidR="001D531A" w:rsidRPr="0068241C" w:rsidRDefault="001D531A" w:rsidP="0068241C">
      <w:pPr>
        <w:spacing w:before="0" w:line="360" w:lineRule="auto"/>
        <w:ind w:firstLine="2552"/>
        <w:jc w:val="left"/>
        <w:rPr>
          <w:i/>
          <w:color w:val="FF0000"/>
        </w:rPr>
      </w:pPr>
      <w:r w:rsidRPr="0068241C">
        <w:rPr>
          <w:i/>
          <w:color w:val="FF0000"/>
        </w:rPr>
        <w:t>btn.Background = Brushes.Red;</w:t>
      </w:r>
    </w:p>
    <w:p w14:paraId="075E395B" w14:textId="24AEDB8B" w:rsidR="001D531A" w:rsidRPr="0068241C" w:rsidRDefault="001D531A" w:rsidP="0068241C">
      <w:pPr>
        <w:spacing w:before="0" w:line="360" w:lineRule="auto"/>
        <w:ind w:firstLine="2552"/>
        <w:jc w:val="left"/>
        <w:rPr>
          <w:i/>
          <w:color w:val="FF0000"/>
        </w:rPr>
      </w:pPr>
      <w:r w:rsidRPr="0068241C">
        <w:rPr>
          <w:i/>
          <w:color w:val="FF0000"/>
        </w:rPr>
        <w:lastRenderedPageBreak/>
        <w:t>btn.Content = "No";</w:t>
      </w:r>
    </w:p>
    <w:p w14:paraId="44CB1666" w14:textId="09F56B05" w:rsidR="001D531A" w:rsidRPr="004D54AB" w:rsidRDefault="001D531A" w:rsidP="00591D31">
      <w:pPr>
        <w:spacing w:before="0" w:line="360" w:lineRule="auto"/>
      </w:pPr>
      <w:r w:rsidRPr="004D54AB">
        <w:t xml:space="preserve">Nếu như mọi thứ có thể biểu diễn bằng XAML thì cũng có thể biểu diễn bằng đoạn mã, thì câu hỏi đặt ra là XAML có ý nghĩa gì? Câu trả lời là việc xây dựng các công cụ sinh và sử dụng các đặc tả bằng XML dễ dàng hơn nhiều so với xây dựng một công cụ tương tự làm việc với đoạn mã. Bởi vậy, XAML mở ra một cách thức tốt hơn để lập trình viên và người thiết kế làm việc với nhau. </w:t>
      </w:r>
    </w:p>
    <w:p w14:paraId="3E2725B1" w14:textId="77777777" w:rsidR="001D531A" w:rsidRPr="004D54AB" w:rsidRDefault="001D531A" w:rsidP="00591D31">
      <w:pPr>
        <w:spacing w:before="0" w:line="360" w:lineRule="auto"/>
      </w:pPr>
    </w:p>
    <w:p w14:paraId="3B08E281" w14:textId="77777777" w:rsidR="00A25CEE" w:rsidRPr="004D54AB" w:rsidRDefault="001D531A" w:rsidP="00591D31">
      <w:pPr>
        <w:keepNext/>
        <w:spacing w:before="0" w:line="360" w:lineRule="auto"/>
      </w:pPr>
      <w:r w:rsidRPr="004D54AB">
        <w:object w:dxaOrig="12224" w:dyaOrig="7570" w14:anchorId="1A26A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in" o:ole="">
            <v:imagedata r:id="rId13" o:title=""/>
          </v:shape>
          <o:OLEObject Type="Embed" ProgID="Visio.Drawing.11" ShapeID="_x0000_i1025" DrawAspect="Content" ObjectID="_1656018313" r:id="rId14"/>
        </w:object>
      </w:r>
    </w:p>
    <w:p w14:paraId="5EE64DF2" w14:textId="1C6BC25A" w:rsidR="00A25CEE" w:rsidRPr="004D54AB" w:rsidRDefault="00A25CEE" w:rsidP="00591D31">
      <w:pPr>
        <w:pStyle w:val="Caption"/>
        <w:spacing w:line="360" w:lineRule="auto"/>
      </w:pPr>
      <w:bookmarkStart w:id="36" w:name="_Toc45399993"/>
      <w:r w:rsidRPr="004D54AB">
        <w:t xml:space="preserve">Hình </w:t>
      </w:r>
      <w:fldSimple w:instr=" STYLEREF 1 \s ">
        <w:r w:rsidR="00016D79">
          <w:rPr>
            <w:noProof/>
          </w:rPr>
          <w:t>2</w:t>
        </w:r>
      </w:fldSimple>
      <w:r w:rsidR="00016D79">
        <w:noBreakHyphen/>
      </w:r>
      <w:fldSimple w:instr=" SEQ Hình \* ARABIC \s 1 ">
        <w:r w:rsidR="00016D79">
          <w:rPr>
            <w:noProof/>
          </w:rPr>
          <w:t>2</w:t>
        </w:r>
      </w:fldSimple>
      <w:r w:rsidRPr="004D54AB">
        <w:t xml:space="preserve"> Tương tác giữa nhà thiết kế và lập trình viên thông qua XAML</w:t>
      </w:r>
      <w:bookmarkEnd w:id="36"/>
    </w:p>
    <w:p w14:paraId="1B4BEAAE" w14:textId="016C83CC" w:rsidR="001D531A" w:rsidRPr="004D54AB" w:rsidRDefault="00CB0E4F" w:rsidP="00591D31">
      <w:pPr>
        <w:spacing w:before="0" w:line="360" w:lineRule="auto"/>
      </w:pPr>
      <w:r w:rsidRPr="004D54AB">
        <w:t xml:space="preserve"> </w:t>
      </w:r>
    </w:p>
    <w:p w14:paraId="4A76D520" w14:textId="77777777" w:rsidR="001D531A" w:rsidRPr="004D54AB" w:rsidRDefault="001D531A" w:rsidP="00591D31">
      <w:pPr>
        <w:spacing w:before="0" w:line="360" w:lineRule="auto"/>
      </w:pPr>
      <w:r w:rsidRPr="004D54AB">
        <w:rPr>
          <w:b/>
        </w:rPr>
        <w:t>XAML</w:t>
      </w:r>
      <w:r w:rsidRPr="004D54AB">
        <w:t xml:space="preserve"> đóng vai trò một ngôn ngữ chung giữa môi trường thiết kế giao diện và môi trường lập trình. Đối với người thiết kế, XAML không những cho phép người thiết kế dễ dàng mô tả, chỉnh sửa các đối tượng UI và các đặc tính của chúng, mà còn cho phép họ tương tác với các đối tượng này ở mức độ nhất định. Do vậy, tăng khả năng cảm quan của người thiết kế đối với giao diện. Ngoài ra, nó cũng giúp người thiết kế hạn chế những ý tưởng đồ họa không khả thi khi lập trình. Đối với người lập trình, nhờ một môi trường lập trình có khả năng tự động tái tạo giao diện đã thiết kế dựa trên file đặc tả bằng XAML do người thiết kế chuyển sang, người lập trình không cần tự mình tái tạo lại giao diện. Điều này giảm đi nhiều công sức và thời gian để phát triển giao diện, cũng như tránh những sai lệch giữa giao diện do người thiết kế và giao diện do người lập trình tái tạo. Vì cả môi trường thiết kế và lập trình </w:t>
      </w:r>
      <w:r w:rsidRPr="004D54AB">
        <w:lastRenderedPageBreak/>
        <w:t xml:space="preserve">đều có khả năng hiểu và sử dụng XAML, ứng dụng WPF có thể chuyển qua lại giữa hai môi trường phát triển để sửa đổi hay bổ sung giao diện một cách dễ dàng. Với tất cả những lợi điểm này, vị thế của người thiết kế trong việc xây dựng giao diện được nâng cao. </w:t>
      </w:r>
    </w:p>
    <w:p w14:paraId="4BDB0424" w14:textId="4168A1FB" w:rsidR="00662250" w:rsidRPr="004D54AB" w:rsidRDefault="00662250" w:rsidP="00591D31">
      <w:pPr>
        <w:pStyle w:val="Heading3"/>
        <w:spacing w:before="0" w:line="360" w:lineRule="auto"/>
        <w:rPr>
          <w:rFonts w:cs="Times New Roman"/>
          <w:i w:val="0"/>
        </w:rPr>
      </w:pPr>
      <w:bookmarkStart w:id="37" w:name="_Toc35857412"/>
      <w:bookmarkStart w:id="38" w:name="_Toc45400052"/>
      <w:r w:rsidRPr="004D54AB">
        <w:rPr>
          <w:rFonts w:cs="Times New Roman"/>
          <w:i w:val="0"/>
        </w:rPr>
        <w:t>WPF cho Window và trình duyệt Web</w:t>
      </w:r>
      <w:bookmarkEnd w:id="37"/>
      <w:bookmarkEnd w:id="38"/>
    </w:p>
    <w:p w14:paraId="2C3AB8EA" w14:textId="77777777" w:rsidR="00912B12" w:rsidRPr="004D54AB" w:rsidRDefault="00912B12" w:rsidP="00591D31">
      <w:pPr>
        <w:spacing w:before="0" w:line="360" w:lineRule="auto"/>
      </w:pPr>
      <w:r w:rsidRPr="004D54AB">
        <w:t xml:space="preserve">Trong thời đại bùng nổ của Internet, các ứng dụng Web ngày một phát triển. Việc trang bị giao diện người dùng với đầy đủ tính năng như một ứng dụng desktop sẽ thu hút nhiều người sử dụng;, và do đó góp phần làm tăng giá trị doanh nghiệp. Tuy nhiên, như đã nêu trong phần đầu, với những công nghệ truyền thống, để phát triển một giao diện đồ họa vừa hoạt động trên desktop vừa trên trình duyệt Web, đòi hỏi phải sử dụng những công nghệ hoàn toàn khác nhau, giống như việc xây dựng hai giao diện hoàn toàn độc lập. Điều này tạo ra chi phí không cần thiết để phát triển giao diện. </w:t>
      </w:r>
    </w:p>
    <w:p w14:paraId="63D4A8B2" w14:textId="77777777" w:rsidR="00912B12" w:rsidRPr="004D54AB" w:rsidRDefault="00912B12" w:rsidP="00591D31">
      <w:pPr>
        <w:spacing w:before="0" w:line="360" w:lineRule="auto"/>
      </w:pPr>
      <w:r w:rsidRPr="004D54AB">
        <w:t xml:space="preserve">WPF là một giải pháp cho vấn đề này. Lập trình viên có thể tạo ra một </w:t>
      </w:r>
      <w:r w:rsidRPr="004D54AB">
        <w:rPr>
          <w:iCs/>
        </w:rPr>
        <w:t>ứng dụng trình duyệt</w:t>
      </w:r>
      <w:r w:rsidRPr="004D54AB">
        <w:rPr>
          <w:i/>
          <w:iCs/>
        </w:rPr>
        <w:t xml:space="preserve"> XAML </w:t>
      </w:r>
      <w:r w:rsidRPr="004D54AB">
        <w:t xml:space="preserve">(XBAP) sử dụng WPF chạy trên Internet Explore. Trên thực tế, cùng đoạn code này có thể được dùng để sinh ứng dụng WPF chạy độc lập trên Windows. </w:t>
      </w:r>
    </w:p>
    <w:p w14:paraId="70589DA3" w14:textId="77777777" w:rsidR="00912B12" w:rsidRPr="004D54AB" w:rsidRDefault="00912B12" w:rsidP="00591D31">
      <w:pPr>
        <w:spacing w:before="0" w:line="360" w:lineRule="auto"/>
      </w:pPr>
      <w:r w:rsidRPr="004D54AB">
        <w:t>Phần giao diện của ứng dụng dạng XBAP được trình duyệt chia thành các frame thay vì chạy trên các cửa sổ riêng, ngoài ra, các chức năng đều được bảo toàn. Cùng một đoạn mã được sử dụng chung cho cả hai trường hợp sẽ làm giảm khối lượng công việc cần thiết để phát triển hai dạng giao diện. Thêm vào đó, sử dụng cùng một đoạn mã cũng có nghĩa là sử dụng cùng kỹ năng của lập trình viên. Do đó, lập trình viên chỉ cần có học một kiến thức chung là có thể sử dụng trong cả hai trường hợp. Một lợi điểm nữa của việc dùng chung công nghệ cho cả giao diện Windows và giao diện Web là người xây dựng ứng dụng không nhất thiết phải quyết định trước loại giao diện nào được sử dụng. Miễn là máy client đáp ứng được những yêu cầu hệ thống để chạy XBAP, một ứng dụng có thể cung cấp cả giao diện Windows và giao diện Web, mà chỉ sử dụng phần lớn những đoạn mã giống nhau.</w:t>
      </w:r>
    </w:p>
    <w:p w14:paraId="12A4626A" w14:textId="27174961" w:rsidR="00912B12" w:rsidRPr="004D54AB" w:rsidRDefault="00912B12" w:rsidP="00591D31">
      <w:pPr>
        <w:spacing w:before="0" w:line="360" w:lineRule="auto"/>
      </w:pPr>
      <w:r w:rsidRPr="004D54AB">
        <w:t>Mỗi ứng dụng XBAP được download khi cần từ một Web server, nên nó phải tuân theo những yêu cầu về an ninh khắt khe hơn đối với một ứng dụng Windows độc lập. Theo đó, XBAP chạy trong phạm vi sandbox an ninh do hệ</w:t>
      </w:r>
      <w:r w:rsidR="00212CAB" w:rsidRPr="004D54AB">
        <w:t xml:space="preserve"> thống an ninh truy nhập mã của</w:t>
      </w:r>
      <w:r w:rsidRPr="004D54AB">
        <w:t>.</w:t>
      </w:r>
      <w:r w:rsidR="00212CAB" w:rsidRPr="004D54AB">
        <w:t xml:space="preserve"> </w:t>
      </w:r>
      <w:r w:rsidRPr="004D54AB">
        <w:t>NET Framework cung cấp. XBAP chỉ chạy với các hệ thống Windows có cài đặt WPF và chỉ với Internet Explore phiên bản 6 và 7 trở lên.</w:t>
      </w:r>
    </w:p>
    <w:p w14:paraId="47603B13" w14:textId="3AF18C84" w:rsidR="00662250" w:rsidRPr="004D54AB" w:rsidRDefault="00662250" w:rsidP="00591D31">
      <w:pPr>
        <w:pStyle w:val="Heading3"/>
        <w:spacing w:before="0" w:line="360" w:lineRule="auto"/>
        <w:rPr>
          <w:rFonts w:cs="Times New Roman"/>
          <w:i w:val="0"/>
        </w:rPr>
      </w:pPr>
      <w:bookmarkStart w:id="39" w:name="_Toc35857413"/>
      <w:bookmarkStart w:id="40" w:name="_Toc45400053"/>
      <w:r w:rsidRPr="004D54AB">
        <w:rPr>
          <w:rFonts w:cs="Times New Roman"/>
          <w:i w:val="0"/>
        </w:rPr>
        <w:lastRenderedPageBreak/>
        <w:t>Các thành phần của WPF</w:t>
      </w:r>
      <w:bookmarkEnd w:id="39"/>
      <w:bookmarkEnd w:id="40"/>
    </w:p>
    <w:p w14:paraId="51C71514" w14:textId="77777777" w:rsidR="008C1E09" w:rsidRPr="004D54AB" w:rsidRDefault="008C1E09" w:rsidP="00591D31">
      <w:pPr>
        <w:spacing w:before="0" w:line="360" w:lineRule="auto"/>
        <w:ind w:firstLine="360"/>
        <w:rPr>
          <w:szCs w:val="26"/>
        </w:rPr>
      </w:pPr>
      <w:r w:rsidRPr="004D54AB">
        <w:rPr>
          <w:szCs w:val="26"/>
        </w:rPr>
        <w:t>Giống như các thành phần khác của .NET Framework, WPF tổ chức các chức năng theo một nhóm namespace cùng trực thuộc namespace System.Windows. Bất kể chức năng nào được sử dụng, cấu trúc cơ bản của mọi ứng dụng WPF đều gần như nhau. Là ứng dụng Windows độc lập hay là một XBAP, một ứng dụng WPF điển hình bao giờ cũng gồm một tập các trang XAML và phần code tương ứng được viết bằng C# hoặc Visual Basic, còn gọi là các file code-behind. Tất cả các ứng dụng đều kế thừa từ lớp chuẩn Application của WPF. Lớp này cung cấp những dịch vụ chung cho mọi ứng dụng, chẳng hạn như các biến lưu trữ trạng thái của ứng dụng, các phương thức chuẩn để kích hoạt hay kết thúc ứng dụng.</w:t>
      </w:r>
    </w:p>
    <w:p w14:paraId="5D807D8D" w14:textId="77777777" w:rsidR="008C1E09" w:rsidRPr="004D54AB" w:rsidRDefault="008C1E09" w:rsidP="00591D31">
      <w:pPr>
        <w:spacing w:before="0" w:line="360" w:lineRule="auto"/>
        <w:ind w:firstLine="360"/>
        <w:rPr>
          <w:szCs w:val="26"/>
        </w:rPr>
      </w:pPr>
      <w:r w:rsidRPr="004D54AB">
        <w:rPr>
          <w:szCs w:val="26"/>
        </w:rPr>
        <w:t>Mặc dù WPF cung cấp một nền tảng thống nhất để tạo giao diện người dùng, những công nghệ mà WPF chứa đựng có thể phân chia thành những thành phần độc lập. Nhân của WPF là cơ chế tạo sinh đồ họa dựa trên vector và độc lập với độ phân giải nhằm tận dụng những lợi thế của phần cứng đồ họa hiện đại. WPF được mở rộng với các tập tính năng phát triển ứng dụng bao gồm XAML, các control, cơ chế móc nối dữ liệu, layout, đồ họa 2 chiều, ba chiều, hoạt họa, style, khuôn dạng mẫu, văn bản, media, text và in ấn. WPF nằm trong .NET Framework, nên ngoài ra, ứng dụng WPF có thể kết hợp các thành phần khác có trong thư viện lớp của .NET Framework.</w:t>
      </w:r>
    </w:p>
    <w:p w14:paraId="5F0DA42F" w14:textId="77777777" w:rsidR="00A25CEE" w:rsidRPr="004D54AB" w:rsidRDefault="008C1E09" w:rsidP="00591D31">
      <w:pPr>
        <w:keepNext/>
        <w:spacing w:before="0" w:line="360" w:lineRule="auto"/>
        <w:ind w:firstLine="360"/>
      </w:pPr>
      <w:r w:rsidRPr="004D54AB">
        <w:rPr>
          <w:szCs w:val="26"/>
        </w:rPr>
        <w:object w:dxaOrig="11576" w:dyaOrig="7426" w14:anchorId="581791EB">
          <v:shape id="_x0000_i1026" type="#_x0000_t75" style="width:420pt;height:232.5pt" o:ole="">
            <v:imagedata r:id="rId15" o:title=""/>
          </v:shape>
          <o:OLEObject Type="Embed" ProgID="Visio.Drawing.11" ShapeID="_x0000_i1026" DrawAspect="Content" ObjectID="_1656018314" r:id="rId16"/>
        </w:object>
      </w:r>
    </w:p>
    <w:p w14:paraId="3420B049" w14:textId="44C2E0A9" w:rsidR="00A25CEE" w:rsidRPr="004D54AB" w:rsidRDefault="00A25CEE" w:rsidP="00591D31">
      <w:pPr>
        <w:spacing w:before="0" w:line="360" w:lineRule="auto"/>
        <w:jc w:val="center"/>
      </w:pPr>
      <w:bookmarkStart w:id="41" w:name="_Toc45399994"/>
      <w:r w:rsidRPr="004D54AB">
        <w:t xml:space="preserve">Hình </w:t>
      </w:r>
      <w:fldSimple w:instr=" STYLEREF 1 \s ">
        <w:r w:rsidR="00016D79">
          <w:rPr>
            <w:noProof/>
          </w:rPr>
          <w:t>2</w:t>
        </w:r>
      </w:fldSimple>
      <w:r w:rsidR="00016D79">
        <w:noBreakHyphen/>
      </w:r>
      <w:fldSimple w:instr=" SEQ Hình \* ARABIC \s 1 ">
        <w:r w:rsidR="00016D79">
          <w:rPr>
            <w:noProof/>
          </w:rPr>
          <w:t>3</w:t>
        </w:r>
      </w:fldSimple>
      <w:r w:rsidRPr="004D54AB">
        <w:t xml:space="preserve"> </w:t>
      </w:r>
      <w:bookmarkStart w:id="42" w:name="_Toc294940054"/>
      <w:r w:rsidRPr="004D54AB">
        <w:rPr>
          <w:szCs w:val="26"/>
        </w:rPr>
        <w:t>Các thành phần cơ bản của WPF.</w:t>
      </w:r>
      <w:bookmarkEnd w:id="41"/>
      <w:bookmarkEnd w:id="42"/>
    </w:p>
    <w:p w14:paraId="255D6989" w14:textId="16932F5B" w:rsidR="008C1E09" w:rsidRPr="004D54AB" w:rsidRDefault="008C1E09" w:rsidP="00591D31">
      <w:pPr>
        <w:pStyle w:val="Caption"/>
        <w:spacing w:line="360" w:lineRule="auto"/>
        <w:jc w:val="both"/>
        <w:rPr>
          <w:szCs w:val="26"/>
        </w:rPr>
      </w:pPr>
    </w:p>
    <w:p w14:paraId="090C1F75" w14:textId="54341E45" w:rsidR="008C1E09" w:rsidRDefault="0068241C" w:rsidP="00591D31">
      <w:pPr>
        <w:pStyle w:val="Heading4"/>
        <w:spacing w:before="0" w:line="360" w:lineRule="auto"/>
      </w:pPr>
      <w:r>
        <w:lastRenderedPageBreak/>
        <w:t>Layout</w:t>
      </w:r>
    </w:p>
    <w:p w14:paraId="2B930007" w14:textId="77777777" w:rsidR="0068241C" w:rsidRPr="004D54AB" w:rsidRDefault="0068241C" w:rsidP="0068241C">
      <w:pPr>
        <w:spacing w:before="0" w:line="360" w:lineRule="auto"/>
        <w:ind w:firstLine="720"/>
        <w:rPr>
          <w:szCs w:val="26"/>
        </w:rPr>
      </w:pPr>
      <w:r w:rsidRPr="004D54AB">
        <w:rPr>
          <w:szCs w:val="26"/>
        </w:rPr>
        <w:t>Để sắp đặt các thành phần khác nhau trên giao diện, ứng dụng WPF sử dụng panel. Mỗi panel có thể chứa các thành phần con, bao gồm các control như nút bấm hay hộp thoại, hay bản thân những panel khác. Những loại panel khác nhau cho phép sắp xếp thành phần con theo những cách khác nhau. Sau đây là một số layout panel thông dụng trong wpf:</w:t>
      </w:r>
    </w:p>
    <w:p w14:paraId="6E7A1840" w14:textId="31F98427" w:rsidR="0068241C" w:rsidRDefault="00DB66DE" w:rsidP="00E22C27">
      <w:pPr>
        <w:pStyle w:val="ListParagraph"/>
        <w:numPr>
          <w:ilvl w:val="0"/>
          <w:numId w:val="4"/>
        </w:numPr>
        <w:ind w:left="709"/>
      </w:pPr>
      <w:r>
        <w:t>Canvas:</w:t>
      </w:r>
    </w:p>
    <w:p w14:paraId="7D2C1D44" w14:textId="2F310653" w:rsidR="00B51180" w:rsidRPr="004D54AB" w:rsidRDefault="00B51180" w:rsidP="00E22C27">
      <w:pPr>
        <w:pStyle w:val="NormalWeb"/>
        <w:numPr>
          <w:ilvl w:val="0"/>
          <w:numId w:val="24"/>
        </w:numPr>
        <w:shd w:val="clear" w:color="auto" w:fill="FFFFFF"/>
        <w:spacing w:before="0" w:beforeAutospacing="0" w:after="360" w:afterAutospacing="0"/>
        <w:textAlignment w:val="baseline"/>
        <w:rPr>
          <w:sz w:val="26"/>
          <w:szCs w:val="26"/>
        </w:rPr>
      </w:pPr>
      <w:r w:rsidRPr="004D54AB">
        <w:rPr>
          <w:sz w:val="26"/>
          <w:szCs w:val="26"/>
        </w:rPr>
        <w:t>Canvas cho phép bố trí các control bằng cách xác định vị trí cố định của chúng. Sử dụng cách này khiến cho giao diện trở nên thiếu linh hoạt và gây ra nhiều hạn chế, như khi độ phân giải hoặc kích thước cửa sổ thay đổi. Vì thế nên hạn chế dùng control này nếu có thể.</w:t>
      </w:r>
      <w:r>
        <w:rPr>
          <w:sz w:val="26"/>
          <w:szCs w:val="26"/>
        </w:rPr>
        <w:t xml:space="preserve"> </w:t>
      </w:r>
      <w:r w:rsidRPr="004D54AB">
        <w:rPr>
          <w:sz w:val="26"/>
          <w:szCs w:val="26"/>
        </w:rPr>
        <w:t>Trong Canvas, bạn gán tọa độ cho các control con thông qua các thuộc tính (attached property) Canvas.Left, Canvas.Right, Canvas.Top, Canvas.Bottom.</w:t>
      </w:r>
    </w:p>
    <w:p w14:paraId="4C4FA482" w14:textId="003465BC" w:rsidR="00B51180" w:rsidRPr="00B51180" w:rsidRDefault="00B51180" w:rsidP="00E22C27">
      <w:pPr>
        <w:pStyle w:val="NormalWeb"/>
        <w:numPr>
          <w:ilvl w:val="0"/>
          <w:numId w:val="24"/>
        </w:numPr>
        <w:shd w:val="clear" w:color="auto" w:fill="FFFFFF"/>
        <w:spacing w:before="0" w:beforeAutospacing="0" w:after="360" w:afterAutospacing="0"/>
        <w:textAlignment w:val="baseline"/>
        <w:rPr>
          <w:sz w:val="26"/>
          <w:szCs w:val="26"/>
        </w:rPr>
      </w:pPr>
      <w:r w:rsidRPr="004D54AB">
        <w:rPr>
          <w:sz w:val="26"/>
          <w:szCs w:val="26"/>
        </w:rPr>
        <w:t>Cần lưu ý là Left và Top có độ ưu tiên cao hơn Right và Bottom. Nghĩa là nếu bạn gán giá trị cho cả Canvas.Left và Canvas.Right, khi đó tọa độ theo chiều ngang của control sẽ lấy từ Canvas.Le</w:t>
      </w:r>
      <w:r>
        <w:rPr>
          <w:sz w:val="26"/>
          <w:szCs w:val="26"/>
        </w:rPr>
        <w:t>ft, tương tự với Canvas.Top và </w:t>
      </w:r>
      <w:r w:rsidRPr="004D54AB">
        <w:rPr>
          <w:sz w:val="26"/>
          <w:szCs w:val="26"/>
        </w:rPr>
        <w:t>Canvas.Bottom.</w:t>
      </w:r>
    </w:p>
    <w:p w14:paraId="2F7548F1" w14:textId="77777777" w:rsidR="00B51180" w:rsidRPr="004D54AB" w:rsidRDefault="00B51180" w:rsidP="00E22C27">
      <w:pPr>
        <w:pStyle w:val="NormalWeb"/>
        <w:numPr>
          <w:ilvl w:val="0"/>
          <w:numId w:val="23"/>
        </w:numPr>
        <w:shd w:val="clear" w:color="auto" w:fill="FFFFFF"/>
        <w:spacing w:before="0" w:beforeAutospacing="0" w:after="360" w:afterAutospacing="0"/>
        <w:textAlignment w:val="baseline"/>
        <w:rPr>
          <w:sz w:val="26"/>
          <w:szCs w:val="26"/>
        </w:rPr>
      </w:pPr>
      <w:r w:rsidRPr="004D54AB">
        <w:rPr>
          <w:sz w:val="26"/>
          <w:szCs w:val="26"/>
        </w:rPr>
        <w:t>Ví dụ:</w:t>
      </w:r>
    </w:p>
    <w:p w14:paraId="417C22E9" w14:textId="77777777" w:rsidR="00B51180" w:rsidRPr="004D54AB" w:rsidRDefault="00B51180" w:rsidP="00B51180">
      <w:pPr>
        <w:pStyle w:val="NormalWeb"/>
        <w:shd w:val="clear" w:color="auto" w:fill="FFFFFF"/>
        <w:spacing w:before="0" w:beforeAutospacing="0" w:after="360" w:afterAutospacing="0"/>
        <w:ind w:left="1287"/>
        <w:jc w:val="center"/>
        <w:textAlignment w:val="baseline"/>
        <w:rPr>
          <w:sz w:val="26"/>
          <w:szCs w:val="26"/>
        </w:rPr>
      </w:pPr>
      <w:r w:rsidRPr="004D54AB">
        <w:rPr>
          <w:noProof/>
        </w:rPr>
        <w:drawing>
          <wp:inline distT="0" distB="0" distL="0" distR="0" wp14:anchorId="408EB215" wp14:editId="3D52B5AF">
            <wp:extent cx="42291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924050"/>
                    </a:xfrm>
                    <a:prstGeom prst="rect">
                      <a:avLst/>
                    </a:prstGeom>
                  </pic:spPr>
                </pic:pic>
              </a:graphicData>
            </a:graphic>
          </wp:inline>
        </w:drawing>
      </w:r>
    </w:p>
    <w:p w14:paraId="52542AEC" w14:textId="77777777" w:rsidR="00B51180" w:rsidRPr="004D54AB" w:rsidRDefault="00B51180" w:rsidP="00E22C27">
      <w:pPr>
        <w:pStyle w:val="NormalWeb"/>
        <w:numPr>
          <w:ilvl w:val="0"/>
          <w:numId w:val="23"/>
        </w:numPr>
        <w:shd w:val="clear" w:color="auto" w:fill="FFFFFF"/>
        <w:spacing w:before="0" w:beforeAutospacing="0" w:after="360" w:afterAutospacing="0"/>
        <w:textAlignment w:val="baseline"/>
        <w:rPr>
          <w:sz w:val="26"/>
          <w:szCs w:val="26"/>
        </w:rPr>
      </w:pPr>
      <w:r w:rsidRPr="004D54AB">
        <w:rPr>
          <w:sz w:val="26"/>
          <w:szCs w:val="26"/>
        </w:rPr>
        <w:t>Kết quả:</w:t>
      </w:r>
    </w:p>
    <w:p w14:paraId="01FF7741" w14:textId="77777777" w:rsidR="00B51180" w:rsidRPr="004D54AB" w:rsidRDefault="00B51180" w:rsidP="00B51180">
      <w:pPr>
        <w:pStyle w:val="NormalWeb"/>
        <w:shd w:val="clear" w:color="auto" w:fill="FFFFFF"/>
        <w:spacing w:before="0" w:beforeAutospacing="0" w:after="360" w:afterAutospacing="0"/>
        <w:ind w:left="1287"/>
        <w:jc w:val="center"/>
        <w:textAlignment w:val="baseline"/>
        <w:rPr>
          <w:sz w:val="26"/>
          <w:szCs w:val="26"/>
        </w:rPr>
      </w:pPr>
      <w:r w:rsidRPr="004D54AB">
        <w:rPr>
          <w:noProof/>
        </w:rPr>
        <w:lastRenderedPageBreak/>
        <w:drawing>
          <wp:inline distT="0" distB="0" distL="0" distR="0" wp14:anchorId="2910D431" wp14:editId="05A91892">
            <wp:extent cx="2933700" cy="268181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7110" cy="2684934"/>
                    </a:xfrm>
                    <a:prstGeom prst="rect">
                      <a:avLst/>
                    </a:prstGeom>
                  </pic:spPr>
                </pic:pic>
              </a:graphicData>
            </a:graphic>
          </wp:inline>
        </w:drawing>
      </w:r>
    </w:p>
    <w:p w14:paraId="7D782ADB" w14:textId="77777777" w:rsidR="00B51180" w:rsidRDefault="00B51180" w:rsidP="00B51180"/>
    <w:p w14:paraId="7B752593" w14:textId="73D2AD1A" w:rsidR="00DB66DE" w:rsidRDefault="00DB66DE" w:rsidP="00E22C27">
      <w:pPr>
        <w:pStyle w:val="ListParagraph"/>
        <w:numPr>
          <w:ilvl w:val="0"/>
          <w:numId w:val="4"/>
        </w:numPr>
        <w:ind w:left="709"/>
      </w:pPr>
      <w:r>
        <w:t>StackPanel:</w:t>
      </w:r>
    </w:p>
    <w:p w14:paraId="2BED7680" w14:textId="62BE14FE" w:rsidR="00A34647" w:rsidRPr="00A34647" w:rsidRDefault="00A34647" w:rsidP="00E22C27">
      <w:pPr>
        <w:pStyle w:val="NormalWeb"/>
        <w:numPr>
          <w:ilvl w:val="0"/>
          <w:numId w:val="25"/>
        </w:numPr>
        <w:shd w:val="clear" w:color="auto" w:fill="FFFFFF"/>
        <w:spacing w:before="0" w:beforeAutospacing="0" w:after="0" w:afterAutospacing="0"/>
        <w:ind w:left="1276" w:hanging="283"/>
        <w:textAlignment w:val="baseline"/>
        <w:rPr>
          <w:sz w:val="23"/>
          <w:szCs w:val="23"/>
        </w:rPr>
      </w:pPr>
      <w:r w:rsidRPr="00A34647">
        <w:rPr>
          <w:sz w:val="23"/>
          <w:szCs w:val="23"/>
        </w:rPr>
        <w:t>Control này sẽ sắp xếp các control con của nó theo dòng hoặc cột tùy theo giá trị của thuộc tính </w:t>
      </w:r>
      <w:r w:rsidRPr="00A34647">
        <w:rPr>
          <w:rStyle w:val="Strong"/>
          <w:sz w:val="23"/>
          <w:szCs w:val="23"/>
          <w:bdr w:val="none" w:sz="0" w:space="0" w:color="auto" w:frame="1"/>
        </w:rPr>
        <w:t>Orientation</w:t>
      </w:r>
      <w:r w:rsidR="00430C13">
        <w:rPr>
          <w:sz w:val="23"/>
          <w:szCs w:val="23"/>
        </w:rPr>
        <w:t xml:space="preserve"> là Vertical hay </w:t>
      </w:r>
      <w:r w:rsidRPr="00A34647">
        <w:rPr>
          <w:sz w:val="23"/>
          <w:szCs w:val="23"/>
        </w:rPr>
        <w:t>Horizontal. Các control con sẽ được sắp xếp với vị trí liên tiếp và không chồng lên nhau.</w:t>
      </w:r>
    </w:p>
    <w:p w14:paraId="4FE7E97C" w14:textId="77777777" w:rsidR="00A34647" w:rsidRPr="00A34647" w:rsidRDefault="00A34647" w:rsidP="00E22C27">
      <w:pPr>
        <w:pStyle w:val="NormalWeb"/>
        <w:numPr>
          <w:ilvl w:val="0"/>
          <w:numId w:val="25"/>
        </w:numPr>
        <w:shd w:val="clear" w:color="auto" w:fill="FFFFFF"/>
        <w:spacing w:before="0" w:beforeAutospacing="0" w:after="360" w:afterAutospacing="0"/>
        <w:ind w:left="1276" w:hanging="283"/>
        <w:textAlignment w:val="baseline"/>
        <w:rPr>
          <w:sz w:val="23"/>
          <w:szCs w:val="23"/>
        </w:rPr>
      </w:pPr>
      <w:r w:rsidRPr="00A34647">
        <w:rPr>
          <w:sz w:val="23"/>
          <w:szCs w:val="23"/>
        </w:rPr>
        <w:t>Giá trị mặc định của thuộc tính Orientation là Vertical, các control sẽ được sắp xếp theo chiều dọc từ trên xuống dưới. Ngược lại là Horizontal, chúng sẽ được sắp xếp từ trái sang phải.</w:t>
      </w:r>
    </w:p>
    <w:p w14:paraId="0EF523D9" w14:textId="77777777" w:rsidR="00A34647" w:rsidRPr="00A34647" w:rsidRDefault="00A34647" w:rsidP="00E22C27">
      <w:pPr>
        <w:pStyle w:val="NormalWeb"/>
        <w:numPr>
          <w:ilvl w:val="0"/>
          <w:numId w:val="25"/>
        </w:numPr>
        <w:shd w:val="clear" w:color="auto" w:fill="FFFFFF"/>
        <w:spacing w:before="0" w:beforeAutospacing="0" w:after="360" w:afterAutospacing="0"/>
        <w:ind w:left="1276" w:hanging="283"/>
        <w:textAlignment w:val="baseline"/>
        <w:rPr>
          <w:sz w:val="23"/>
          <w:szCs w:val="23"/>
        </w:rPr>
      </w:pPr>
      <w:r w:rsidRPr="00A34647">
        <w:rPr>
          <w:sz w:val="23"/>
          <w:szCs w:val="23"/>
        </w:rPr>
        <w:t>Ví dụ dưới đây cho thấy hai StackPanel lồng nhau. StackPanel bên ngoài sẽ co giãn khít với kích thước của Window và xếp các control theo chiều dọc và StackPanel bên trong xếp theo chiều ngang:</w:t>
      </w:r>
    </w:p>
    <w:p w14:paraId="6D6D0196" w14:textId="77777777" w:rsidR="00A34647" w:rsidRPr="00A34647" w:rsidRDefault="00A34647" w:rsidP="00A34647">
      <w:pPr>
        <w:pStyle w:val="ListParagraph"/>
        <w:spacing w:before="0"/>
        <w:ind w:left="1276" w:firstLine="0"/>
        <w:jc w:val="center"/>
        <w:rPr>
          <w:szCs w:val="26"/>
        </w:rPr>
      </w:pPr>
      <w:r w:rsidRPr="00A34647">
        <w:rPr>
          <w:noProof/>
        </w:rPr>
        <w:drawing>
          <wp:inline distT="0" distB="0" distL="0" distR="0" wp14:anchorId="2B22D15C" wp14:editId="438D8716">
            <wp:extent cx="4433977" cy="2916193"/>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1527" cy="2921158"/>
                    </a:xfrm>
                    <a:prstGeom prst="rect">
                      <a:avLst/>
                    </a:prstGeom>
                  </pic:spPr>
                </pic:pic>
              </a:graphicData>
            </a:graphic>
          </wp:inline>
        </w:drawing>
      </w:r>
    </w:p>
    <w:p w14:paraId="09E2DBD2" w14:textId="77777777" w:rsidR="00A34647" w:rsidRPr="00A34647" w:rsidRDefault="00A34647" w:rsidP="00E22C27">
      <w:pPr>
        <w:pStyle w:val="ListParagraph"/>
        <w:numPr>
          <w:ilvl w:val="0"/>
          <w:numId w:val="25"/>
        </w:numPr>
        <w:spacing w:before="0"/>
        <w:ind w:left="1276" w:hanging="283"/>
        <w:rPr>
          <w:szCs w:val="26"/>
        </w:rPr>
      </w:pPr>
      <w:r w:rsidRPr="00A34647">
        <w:rPr>
          <w:szCs w:val="26"/>
        </w:rPr>
        <w:lastRenderedPageBreak/>
        <w:t>Kết Quả:</w:t>
      </w:r>
    </w:p>
    <w:p w14:paraId="5F17B25F" w14:textId="77777777" w:rsidR="00A34647" w:rsidRPr="004D54AB" w:rsidRDefault="00A34647" w:rsidP="00A34647">
      <w:pPr>
        <w:pStyle w:val="ListParagraph"/>
        <w:spacing w:before="0"/>
        <w:ind w:left="1276" w:hanging="283"/>
        <w:jc w:val="center"/>
        <w:rPr>
          <w:szCs w:val="26"/>
        </w:rPr>
      </w:pPr>
      <w:r w:rsidRPr="004D54AB">
        <w:rPr>
          <w:noProof/>
        </w:rPr>
        <w:drawing>
          <wp:inline distT="0" distB="0" distL="0" distR="0" wp14:anchorId="69B5EAB7" wp14:editId="02FA6B64">
            <wp:extent cx="358140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400" cy="3114675"/>
                    </a:xfrm>
                    <a:prstGeom prst="rect">
                      <a:avLst/>
                    </a:prstGeom>
                  </pic:spPr>
                </pic:pic>
              </a:graphicData>
            </a:graphic>
          </wp:inline>
        </w:drawing>
      </w:r>
    </w:p>
    <w:p w14:paraId="7447B3A1" w14:textId="77777777" w:rsidR="00A34647" w:rsidRDefault="00A34647" w:rsidP="00A34647"/>
    <w:p w14:paraId="13D952DF" w14:textId="2DB17AA0" w:rsidR="00DB66DE" w:rsidRDefault="00DB66DE" w:rsidP="00E22C27">
      <w:pPr>
        <w:pStyle w:val="ListParagraph"/>
        <w:numPr>
          <w:ilvl w:val="0"/>
          <w:numId w:val="4"/>
        </w:numPr>
        <w:ind w:left="709"/>
      </w:pPr>
      <w:r>
        <w:t>WrapPanel:</w:t>
      </w:r>
    </w:p>
    <w:p w14:paraId="684E88DF" w14:textId="77777777" w:rsidR="00C75F80" w:rsidRPr="004D54AB" w:rsidRDefault="00C75F80" w:rsidP="00E22C27">
      <w:pPr>
        <w:pStyle w:val="NormalWeb"/>
        <w:numPr>
          <w:ilvl w:val="0"/>
          <w:numId w:val="26"/>
        </w:numPr>
        <w:shd w:val="clear" w:color="auto" w:fill="FFFFFF"/>
        <w:spacing w:before="0" w:beforeAutospacing="0" w:after="360" w:afterAutospacing="0"/>
        <w:ind w:left="1276" w:hanging="283"/>
        <w:textAlignment w:val="baseline"/>
        <w:rPr>
          <w:color w:val="404040"/>
          <w:sz w:val="23"/>
          <w:szCs w:val="23"/>
        </w:rPr>
      </w:pPr>
      <w:r w:rsidRPr="004D54AB">
        <w:rPr>
          <w:color w:val="404040"/>
          <w:sz w:val="23"/>
          <w:szCs w:val="23"/>
        </w:rPr>
        <w:t>Cũng sắp xếp các control lần lượt theo hàng hoặc cột, nhưng đặc điểm chính của WrapPanel là sẽ tự động cho các control sang hàng/cột mới nếu như kích thước của hàng/cột còn lại không đủ chứa control.</w:t>
      </w:r>
    </w:p>
    <w:p w14:paraId="27E5B000" w14:textId="77777777" w:rsidR="00C75F80" w:rsidRPr="004D54AB" w:rsidRDefault="00C75F80" w:rsidP="00E22C27">
      <w:pPr>
        <w:pStyle w:val="NormalWeb"/>
        <w:numPr>
          <w:ilvl w:val="0"/>
          <w:numId w:val="26"/>
        </w:numPr>
        <w:shd w:val="clear" w:color="auto" w:fill="FFFFFF"/>
        <w:spacing w:before="0" w:beforeAutospacing="0" w:after="360" w:afterAutospacing="0"/>
        <w:ind w:left="1276" w:hanging="283"/>
        <w:textAlignment w:val="baseline"/>
        <w:rPr>
          <w:color w:val="404040"/>
          <w:sz w:val="23"/>
          <w:szCs w:val="23"/>
        </w:rPr>
      </w:pPr>
      <w:r w:rsidRPr="004D54AB">
        <w:rPr>
          <w:color w:val="404040"/>
          <w:sz w:val="23"/>
          <w:szCs w:val="23"/>
        </w:rPr>
        <w:t>Để thay đổi chiều sắp xếp các control con, bạn sử dụng thuộc tính Orientation với hai giá trị là Horizontal và Vertical; giá trị mặc định là Horizontal.</w:t>
      </w:r>
    </w:p>
    <w:p w14:paraId="319DB370" w14:textId="77777777" w:rsidR="00C75F80" w:rsidRPr="004D54AB" w:rsidRDefault="00C75F80" w:rsidP="00C75F80">
      <w:pPr>
        <w:pStyle w:val="NormalWeb"/>
        <w:shd w:val="clear" w:color="auto" w:fill="FFFFFF"/>
        <w:spacing w:before="0" w:beforeAutospacing="0" w:after="360" w:afterAutospacing="0"/>
        <w:ind w:left="1276"/>
        <w:jc w:val="center"/>
        <w:textAlignment w:val="baseline"/>
        <w:rPr>
          <w:color w:val="404040"/>
          <w:sz w:val="23"/>
          <w:szCs w:val="23"/>
        </w:rPr>
      </w:pPr>
      <w:r w:rsidRPr="004D54AB">
        <w:rPr>
          <w:noProof/>
        </w:rPr>
        <w:drawing>
          <wp:inline distT="0" distB="0" distL="0" distR="0" wp14:anchorId="2A05782D" wp14:editId="2EE00CE6">
            <wp:extent cx="4791075" cy="1095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095375"/>
                    </a:xfrm>
                    <a:prstGeom prst="rect">
                      <a:avLst/>
                    </a:prstGeom>
                  </pic:spPr>
                </pic:pic>
              </a:graphicData>
            </a:graphic>
          </wp:inline>
        </w:drawing>
      </w:r>
    </w:p>
    <w:p w14:paraId="09F99573" w14:textId="77777777" w:rsidR="00C75F80" w:rsidRPr="00C75F80" w:rsidRDefault="00C75F80" w:rsidP="00E22C27">
      <w:pPr>
        <w:pStyle w:val="ListParagraph"/>
        <w:numPr>
          <w:ilvl w:val="0"/>
          <w:numId w:val="26"/>
        </w:numPr>
        <w:spacing w:before="0" w:line="360" w:lineRule="auto"/>
        <w:ind w:left="1276" w:hanging="283"/>
        <w:rPr>
          <w:szCs w:val="26"/>
        </w:rPr>
      </w:pPr>
      <w:r w:rsidRPr="00C75F80">
        <w:rPr>
          <w:szCs w:val="26"/>
        </w:rPr>
        <w:t>Kết quả:</w:t>
      </w:r>
    </w:p>
    <w:p w14:paraId="46E71460" w14:textId="77777777" w:rsidR="00C75F80" w:rsidRPr="00C75F80" w:rsidRDefault="00C75F80" w:rsidP="00C75F80">
      <w:pPr>
        <w:pStyle w:val="ListParagraph"/>
        <w:spacing w:before="0" w:line="360" w:lineRule="auto"/>
        <w:ind w:left="1276" w:firstLine="0"/>
        <w:jc w:val="center"/>
        <w:rPr>
          <w:szCs w:val="26"/>
        </w:rPr>
      </w:pPr>
      <w:r w:rsidRPr="004D54AB">
        <w:rPr>
          <w:noProof/>
        </w:rPr>
        <w:lastRenderedPageBreak/>
        <w:drawing>
          <wp:inline distT="0" distB="0" distL="0" distR="0" wp14:anchorId="645B9005" wp14:editId="27B10010">
            <wp:extent cx="4886325" cy="2384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619" cy="2389361"/>
                    </a:xfrm>
                    <a:prstGeom prst="rect">
                      <a:avLst/>
                    </a:prstGeom>
                  </pic:spPr>
                </pic:pic>
              </a:graphicData>
            </a:graphic>
          </wp:inline>
        </w:drawing>
      </w:r>
    </w:p>
    <w:p w14:paraId="0CBA1782" w14:textId="77777777" w:rsidR="00C75F80" w:rsidRDefault="00C75F80" w:rsidP="00C75F80">
      <w:pPr>
        <w:ind w:left="1276" w:hanging="283"/>
      </w:pPr>
    </w:p>
    <w:p w14:paraId="661811F6" w14:textId="70DED427" w:rsidR="00DB66DE" w:rsidRDefault="00DB66DE" w:rsidP="00E22C27">
      <w:pPr>
        <w:pStyle w:val="ListParagraph"/>
        <w:numPr>
          <w:ilvl w:val="0"/>
          <w:numId w:val="4"/>
        </w:numPr>
        <w:ind w:left="709"/>
      </w:pPr>
      <w:r>
        <w:t>DockPanel:</w:t>
      </w:r>
    </w:p>
    <w:p w14:paraId="68C789F7" w14:textId="77777777" w:rsidR="00C75F80" w:rsidRPr="00C75F80" w:rsidRDefault="00C75F80" w:rsidP="00E22C27">
      <w:pPr>
        <w:pStyle w:val="ListParagraph"/>
        <w:numPr>
          <w:ilvl w:val="0"/>
          <w:numId w:val="27"/>
        </w:numPr>
        <w:shd w:val="clear" w:color="auto" w:fill="FFFFFF"/>
        <w:spacing w:before="0" w:after="360" w:line="240" w:lineRule="auto"/>
        <w:jc w:val="left"/>
        <w:textAlignment w:val="baseline"/>
        <w:rPr>
          <w:sz w:val="23"/>
          <w:szCs w:val="23"/>
        </w:rPr>
      </w:pPr>
      <w:r w:rsidRPr="00C75F80">
        <w:rPr>
          <w:sz w:val="23"/>
          <w:szCs w:val="23"/>
        </w:rPr>
        <w:t>Khái niệm Dock không lạ lẫm gì nếu bạn đã lập trình GUI trong .NET hoặc Java. Khi sử dụng container này, các control con sẽ được gắn thêm một attached property là DockPanel.Dock cho phép bạn gán các giá trị: Left, Right, Top, Bottom. Các giá trị tương ứng với mỗi phần không gian trong DockPanel, phần còn lại ở giữa sẽ được dùng để chứa các control khác.</w:t>
      </w:r>
    </w:p>
    <w:p w14:paraId="45F928C9" w14:textId="5E68881A" w:rsidR="00C75F80" w:rsidRDefault="00C75F80" w:rsidP="00E22C27">
      <w:pPr>
        <w:pStyle w:val="ListParagraph"/>
        <w:numPr>
          <w:ilvl w:val="0"/>
          <w:numId w:val="27"/>
        </w:numPr>
        <w:shd w:val="clear" w:color="auto" w:fill="FFFFFF"/>
        <w:spacing w:before="0" w:after="360" w:line="240" w:lineRule="auto"/>
        <w:jc w:val="left"/>
        <w:textAlignment w:val="baseline"/>
        <w:rPr>
          <w:sz w:val="23"/>
          <w:szCs w:val="23"/>
        </w:rPr>
      </w:pPr>
      <w:r w:rsidRPr="00C75F80">
        <w:rPr>
          <w:sz w:val="23"/>
          <w:szCs w:val="23"/>
        </w:rPr>
        <w:t>Thuộc tính LastChilFill có giá trị mặc định true nhằm xác định các control thêm vào sau sẽ lấp đầy khoảng trống còn lại. Nếu bạn muốn giữ lại khoảng trống này, hãy gán giá trị của nó trở thành false.</w:t>
      </w:r>
    </w:p>
    <w:p w14:paraId="6B3A2A6E" w14:textId="77777777" w:rsidR="00C75F80" w:rsidRPr="00C75F80" w:rsidRDefault="00C75F80" w:rsidP="00C75F80">
      <w:pPr>
        <w:shd w:val="clear" w:color="auto" w:fill="FFFFFF"/>
        <w:spacing w:before="0" w:after="360" w:line="240" w:lineRule="auto"/>
        <w:jc w:val="left"/>
        <w:textAlignment w:val="baseline"/>
        <w:rPr>
          <w:sz w:val="23"/>
          <w:szCs w:val="23"/>
        </w:rPr>
      </w:pPr>
    </w:p>
    <w:p w14:paraId="31E0010E" w14:textId="77777777" w:rsidR="00C75F80" w:rsidRPr="00C75F80" w:rsidRDefault="00C75F80" w:rsidP="00C75F80">
      <w:pPr>
        <w:pStyle w:val="ListParagraph"/>
        <w:spacing w:before="0"/>
        <w:ind w:left="1287" w:firstLine="0"/>
        <w:jc w:val="center"/>
        <w:rPr>
          <w:szCs w:val="26"/>
        </w:rPr>
      </w:pPr>
      <w:r w:rsidRPr="00C75F80">
        <w:rPr>
          <w:noProof/>
        </w:rPr>
        <w:drawing>
          <wp:inline distT="0" distB="0" distL="0" distR="0" wp14:anchorId="1BAB6B1C" wp14:editId="0A430E1B">
            <wp:extent cx="4825748" cy="997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9794" cy="1010242"/>
                    </a:xfrm>
                    <a:prstGeom prst="rect">
                      <a:avLst/>
                    </a:prstGeom>
                  </pic:spPr>
                </pic:pic>
              </a:graphicData>
            </a:graphic>
          </wp:inline>
        </w:drawing>
      </w:r>
    </w:p>
    <w:p w14:paraId="79954E80" w14:textId="77777777" w:rsidR="00C75F80" w:rsidRPr="00C75F80" w:rsidRDefault="00C75F80" w:rsidP="00E22C27">
      <w:pPr>
        <w:pStyle w:val="ListParagraph"/>
        <w:numPr>
          <w:ilvl w:val="0"/>
          <w:numId w:val="27"/>
        </w:numPr>
        <w:spacing w:before="0" w:line="360" w:lineRule="auto"/>
        <w:rPr>
          <w:szCs w:val="26"/>
        </w:rPr>
      </w:pPr>
      <w:r w:rsidRPr="00C75F80">
        <w:rPr>
          <w:szCs w:val="26"/>
        </w:rPr>
        <w:t>Kết quả:</w:t>
      </w:r>
    </w:p>
    <w:p w14:paraId="6FF16B39" w14:textId="77777777" w:rsidR="00C75F80" w:rsidRPr="00C75F80" w:rsidRDefault="00C75F80" w:rsidP="00C75F80">
      <w:pPr>
        <w:pStyle w:val="ListParagraph"/>
        <w:spacing w:before="0" w:line="360" w:lineRule="auto"/>
        <w:ind w:left="1287" w:firstLine="0"/>
        <w:jc w:val="center"/>
        <w:rPr>
          <w:szCs w:val="26"/>
        </w:rPr>
      </w:pPr>
      <w:r w:rsidRPr="00C75F80">
        <w:rPr>
          <w:noProof/>
        </w:rPr>
        <w:lastRenderedPageBreak/>
        <w:drawing>
          <wp:inline distT="0" distB="0" distL="0" distR="0" wp14:anchorId="12DC37F1" wp14:editId="255AC24A">
            <wp:extent cx="3457575" cy="267921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9919" cy="2681027"/>
                    </a:xfrm>
                    <a:prstGeom prst="rect">
                      <a:avLst/>
                    </a:prstGeom>
                  </pic:spPr>
                </pic:pic>
              </a:graphicData>
            </a:graphic>
          </wp:inline>
        </w:drawing>
      </w:r>
    </w:p>
    <w:p w14:paraId="2F7DDB53" w14:textId="77777777" w:rsidR="00C75F80" w:rsidRDefault="00C75F80" w:rsidP="00C75F80"/>
    <w:p w14:paraId="0AD7C9BB" w14:textId="4E5DD13A" w:rsidR="00DB66DE" w:rsidRDefault="00DB66DE" w:rsidP="00E22C27">
      <w:pPr>
        <w:pStyle w:val="ListParagraph"/>
        <w:numPr>
          <w:ilvl w:val="0"/>
          <w:numId w:val="4"/>
        </w:numPr>
        <w:ind w:left="709"/>
      </w:pPr>
      <w:r>
        <w:t>Grid:</w:t>
      </w:r>
    </w:p>
    <w:p w14:paraId="365EB772" w14:textId="77777777" w:rsidR="00C75F80" w:rsidRPr="00591D31" w:rsidRDefault="00C75F80" w:rsidP="00E22C27">
      <w:pPr>
        <w:pStyle w:val="NormalWeb"/>
        <w:numPr>
          <w:ilvl w:val="0"/>
          <w:numId w:val="28"/>
        </w:numPr>
        <w:shd w:val="clear" w:color="auto" w:fill="FFFFFF"/>
        <w:spacing w:before="0" w:beforeAutospacing="0" w:after="360" w:afterAutospacing="0"/>
        <w:textAlignment w:val="baseline"/>
        <w:rPr>
          <w:color w:val="404040"/>
          <w:sz w:val="26"/>
          <w:szCs w:val="26"/>
        </w:rPr>
      </w:pPr>
      <w:r w:rsidRPr="00591D31">
        <w:rPr>
          <w:color w:val="404040"/>
          <w:sz w:val="26"/>
          <w:szCs w:val="26"/>
        </w:rPr>
        <w:t>Control này sắp xếp các control con trong một lưới giống như table trong html. Grid sẽ chia không gian thành các phần với kích thước tùy ý được ngăn cách bởi cách đường lưới. Mặc định các đường lưới này sẽ không hiển thị, để hiển thị chúng bạn chỉ cần thay đổi giá trị của thuộc tính Grid.ShowGridLines thành true.</w:t>
      </w:r>
    </w:p>
    <w:p w14:paraId="6AB05E30" w14:textId="77777777" w:rsidR="00C75F80" w:rsidRPr="00591D31" w:rsidRDefault="00C75F80" w:rsidP="00E22C27">
      <w:pPr>
        <w:pStyle w:val="NormalWeb"/>
        <w:numPr>
          <w:ilvl w:val="0"/>
          <w:numId w:val="28"/>
        </w:numPr>
        <w:shd w:val="clear" w:color="auto" w:fill="FFFFFF"/>
        <w:spacing w:before="0" w:beforeAutospacing="0" w:after="360" w:afterAutospacing="0"/>
        <w:textAlignment w:val="baseline"/>
        <w:rPr>
          <w:color w:val="404040"/>
          <w:sz w:val="26"/>
          <w:szCs w:val="26"/>
        </w:rPr>
      </w:pPr>
      <w:r w:rsidRPr="00591D31">
        <w:rPr>
          <w:color w:val="404040"/>
          <w:sz w:val="26"/>
          <w:szCs w:val="26"/>
        </w:rPr>
        <w:t>Để sử dụng control này, trước tiên bạn cần định nghĩa cấu trúc của Grid thông qua hai collection là Grid.RowDefinitions và Grid.ColumnDefinitions. Với mỗi dòng, cột bạn cần thêm một đối tượng RowDefinition/ColumnDefinition vào collection tương ứng.</w:t>
      </w:r>
    </w:p>
    <w:p w14:paraId="0B1A461C" w14:textId="77777777" w:rsidR="00C75F80" w:rsidRPr="00591D31" w:rsidRDefault="00C75F80" w:rsidP="00E22C27">
      <w:pPr>
        <w:pStyle w:val="NormalWeb"/>
        <w:numPr>
          <w:ilvl w:val="0"/>
          <w:numId w:val="28"/>
        </w:numPr>
        <w:shd w:val="clear" w:color="auto" w:fill="FFFFFF"/>
        <w:spacing w:before="0" w:beforeAutospacing="0" w:after="360" w:afterAutospacing="0"/>
        <w:textAlignment w:val="baseline"/>
        <w:rPr>
          <w:color w:val="404040"/>
          <w:sz w:val="26"/>
          <w:szCs w:val="26"/>
        </w:rPr>
      </w:pPr>
      <w:r w:rsidRPr="00591D31">
        <w:rPr>
          <w:color w:val="404040"/>
          <w:sz w:val="26"/>
          <w:szCs w:val="26"/>
        </w:rPr>
        <w:t>Với mỗi dòng/cột, bạn có thể thiết lập kích thước cho chúng bằng cách dùng giá trị cố định, tự động (Auto) hoặc tỷ lệ. Với kiểu Auto, kích thước của ô lưới chỉ dùng vừa đủ để chứa các control bên trong nó.</w:t>
      </w:r>
    </w:p>
    <w:p w14:paraId="0A005E84" w14:textId="77777777" w:rsidR="00C75F80" w:rsidRPr="00591D31" w:rsidRDefault="00C75F80" w:rsidP="00E22C27">
      <w:pPr>
        <w:pStyle w:val="NormalWeb"/>
        <w:numPr>
          <w:ilvl w:val="0"/>
          <w:numId w:val="28"/>
        </w:numPr>
        <w:shd w:val="clear" w:color="auto" w:fill="FFFFFF"/>
        <w:spacing w:before="0" w:beforeAutospacing="0" w:after="360" w:afterAutospacing="0"/>
        <w:textAlignment w:val="baseline"/>
        <w:rPr>
          <w:color w:val="404040"/>
          <w:sz w:val="26"/>
          <w:szCs w:val="26"/>
        </w:rPr>
      </w:pPr>
      <w:r w:rsidRPr="00591D31">
        <w:rPr>
          <w:color w:val="404040"/>
          <w:sz w:val="26"/>
          <w:szCs w:val="26"/>
        </w:rPr>
        <w:t>Mặc dịnh các ô lưới sẽ được chia theo tỷ lệ bằng nhau dựa theo số lượng dòng/cột. Cách chia này này sử dụng dấu sao “*” làm đơn vị tính.</w:t>
      </w:r>
    </w:p>
    <w:p w14:paraId="4B36A639" w14:textId="77777777" w:rsidR="00C75F80" w:rsidRPr="00591D31" w:rsidRDefault="00C75F80" w:rsidP="00E22C27">
      <w:pPr>
        <w:pStyle w:val="NormalWeb"/>
        <w:numPr>
          <w:ilvl w:val="0"/>
          <w:numId w:val="28"/>
        </w:numPr>
        <w:shd w:val="clear" w:color="auto" w:fill="FFFFFF"/>
        <w:spacing w:before="0" w:beforeAutospacing="0" w:after="360" w:afterAutospacing="0"/>
        <w:textAlignment w:val="baseline"/>
        <w:rPr>
          <w:color w:val="404040"/>
          <w:sz w:val="26"/>
          <w:szCs w:val="26"/>
        </w:rPr>
      </w:pPr>
      <w:r w:rsidRPr="00591D31">
        <w:rPr>
          <w:color w:val="404040"/>
          <w:sz w:val="26"/>
          <w:szCs w:val="26"/>
        </w:rPr>
        <w:t>Ví dụ sau chia Grid làm 4 dòng, trong đó dòng 1 và dòng 2 bằng nhau, dòng 3 có kích thước gấp đôi dòng 1. Vì dòng đầu tiên có chiều cao là 100, nên chiều cao của dòng 1 sẽ bằng chiều cao của Grid chia cho 4.</w:t>
      </w:r>
    </w:p>
    <w:p w14:paraId="0A93C25C" w14:textId="77777777" w:rsidR="00C75F80" w:rsidRPr="004D54AB" w:rsidRDefault="00C75F80" w:rsidP="00C75F80">
      <w:pPr>
        <w:pStyle w:val="NormalWeb"/>
        <w:shd w:val="clear" w:color="auto" w:fill="FFFFFF"/>
        <w:spacing w:before="0" w:beforeAutospacing="0" w:after="360" w:afterAutospacing="0"/>
        <w:ind w:left="1287"/>
        <w:jc w:val="center"/>
        <w:textAlignment w:val="baseline"/>
        <w:rPr>
          <w:color w:val="404040"/>
          <w:sz w:val="23"/>
          <w:szCs w:val="23"/>
        </w:rPr>
      </w:pPr>
      <w:r w:rsidRPr="004D54AB">
        <w:rPr>
          <w:noProof/>
        </w:rPr>
        <w:lastRenderedPageBreak/>
        <w:drawing>
          <wp:inline distT="0" distB="0" distL="0" distR="0" wp14:anchorId="32A835E0" wp14:editId="7A279881">
            <wp:extent cx="2905125" cy="15835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5590" cy="1583785"/>
                    </a:xfrm>
                    <a:prstGeom prst="rect">
                      <a:avLst/>
                    </a:prstGeom>
                  </pic:spPr>
                </pic:pic>
              </a:graphicData>
            </a:graphic>
          </wp:inline>
        </w:drawing>
      </w:r>
    </w:p>
    <w:p w14:paraId="6193FB3E" w14:textId="77777777" w:rsidR="00C75F80" w:rsidRPr="004D54AB" w:rsidRDefault="00C75F80" w:rsidP="00E22C27">
      <w:pPr>
        <w:pStyle w:val="NormalWeb"/>
        <w:numPr>
          <w:ilvl w:val="0"/>
          <w:numId w:val="28"/>
        </w:numPr>
        <w:shd w:val="clear" w:color="auto" w:fill="FFFFFF"/>
        <w:spacing w:before="0" w:beforeAutospacing="0" w:after="360" w:afterAutospacing="0"/>
        <w:textAlignment w:val="baseline"/>
        <w:rPr>
          <w:color w:val="404040"/>
          <w:sz w:val="23"/>
          <w:szCs w:val="23"/>
          <w:shd w:val="clear" w:color="auto" w:fill="FFFFFF"/>
        </w:rPr>
      </w:pPr>
      <w:r w:rsidRPr="004D54AB">
        <w:rPr>
          <w:color w:val="404040"/>
          <w:sz w:val="23"/>
          <w:szCs w:val="23"/>
          <w:shd w:val="clear" w:color="auto" w:fill="FFFFFF"/>
        </w:rPr>
        <w:t>Sau khi đã định nghĩa cấu trúc của Grid, bạn thêm các control vào một ô xác đinh trong lưới thông qua hai attached property là Grid.Row và Grid.Colum, như ví dụ sau:</w:t>
      </w:r>
    </w:p>
    <w:p w14:paraId="051A5FBB" w14:textId="77777777" w:rsidR="00C75F80" w:rsidRPr="004D54AB" w:rsidRDefault="00C75F80" w:rsidP="00C75F80">
      <w:pPr>
        <w:pStyle w:val="NormalWeb"/>
        <w:shd w:val="clear" w:color="auto" w:fill="FFFFFF"/>
        <w:spacing w:before="0" w:beforeAutospacing="0" w:after="360" w:afterAutospacing="0"/>
        <w:ind w:left="1287"/>
        <w:jc w:val="center"/>
        <w:textAlignment w:val="baseline"/>
        <w:rPr>
          <w:color w:val="404040"/>
          <w:sz w:val="23"/>
          <w:szCs w:val="23"/>
        </w:rPr>
      </w:pPr>
      <w:r w:rsidRPr="004D54AB">
        <w:rPr>
          <w:noProof/>
        </w:rPr>
        <w:drawing>
          <wp:inline distT="0" distB="0" distL="0" distR="0" wp14:anchorId="5C128DAA" wp14:editId="4ED195E3">
            <wp:extent cx="4276725" cy="2247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2247900"/>
                    </a:xfrm>
                    <a:prstGeom prst="rect">
                      <a:avLst/>
                    </a:prstGeom>
                  </pic:spPr>
                </pic:pic>
              </a:graphicData>
            </a:graphic>
          </wp:inline>
        </w:drawing>
      </w:r>
    </w:p>
    <w:p w14:paraId="5FD7331E" w14:textId="77777777" w:rsidR="00C75F80" w:rsidRPr="00C75F80" w:rsidRDefault="00C75F80" w:rsidP="00E22C27">
      <w:pPr>
        <w:pStyle w:val="ListParagraph"/>
        <w:numPr>
          <w:ilvl w:val="0"/>
          <w:numId w:val="28"/>
        </w:numPr>
        <w:spacing w:before="0" w:line="360" w:lineRule="auto"/>
        <w:rPr>
          <w:szCs w:val="26"/>
        </w:rPr>
      </w:pPr>
      <w:r w:rsidRPr="00C75F80">
        <w:rPr>
          <w:szCs w:val="26"/>
        </w:rPr>
        <w:t>Kết quả:</w:t>
      </w:r>
    </w:p>
    <w:p w14:paraId="58A71BD1" w14:textId="620FA3E4" w:rsidR="00673D39" w:rsidRPr="001E45CF" w:rsidRDefault="00C75F80" w:rsidP="001E45CF">
      <w:pPr>
        <w:pStyle w:val="ListParagraph"/>
        <w:spacing w:before="0" w:line="360" w:lineRule="auto"/>
        <w:ind w:left="1287" w:firstLine="0"/>
        <w:jc w:val="center"/>
        <w:rPr>
          <w:szCs w:val="26"/>
        </w:rPr>
      </w:pPr>
      <w:r w:rsidRPr="004D54AB">
        <w:rPr>
          <w:noProof/>
        </w:rPr>
        <w:drawing>
          <wp:inline distT="0" distB="0" distL="0" distR="0" wp14:anchorId="59700B37" wp14:editId="3A6B3072">
            <wp:extent cx="3990975" cy="2705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2705100"/>
                    </a:xfrm>
                    <a:prstGeom prst="rect">
                      <a:avLst/>
                    </a:prstGeom>
                  </pic:spPr>
                </pic:pic>
              </a:graphicData>
            </a:graphic>
          </wp:inline>
        </w:drawing>
      </w:r>
    </w:p>
    <w:p w14:paraId="46D9D484" w14:textId="5A50BDC4" w:rsidR="00C75F80" w:rsidRDefault="00C75F80">
      <w:pPr>
        <w:pStyle w:val="Heading4"/>
      </w:pPr>
      <w:r>
        <w:lastRenderedPageBreak/>
        <w:t>Control:</w:t>
      </w:r>
    </w:p>
    <w:p w14:paraId="5AF62862" w14:textId="77777777" w:rsidR="00493530" w:rsidRPr="004D54AB" w:rsidRDefault="00493530" w:rsidP="00493530">
      <w:pPr>
        <w:spacing w:before="0" w:line="360" w:lineRule="auto"/>
        <w:rPr>
          <w:szCs w:val="26"/>
        </w:rPr>
      </w:pPr>
      <w:r w:rsidRPr="004D54AB">
        <w:rPr>
          <w:szCs w:val="26"/>
        </w:rPr>
        <w:t xml:space="preserve">Giống như bất kỳ một công nghệ giao diện người dùng nào, WPF cung cấp một số lượng lớn các control. Ngoài ra, người dùng có thể tùy ý định nghĩa các control theo ý mình. Các control chuẩn gồm </w:t>
      </w:r>
      <w:r w:rsidRPr="004D54AB">
        <w:rPr>
          <w:bCs/>
          <w:szCs w:val="26"/>
        </w:rPr>
        <w:t>Button</w:t>
      </w:r>
      <w:r w:rsidRPr="004D54AB">
        <w:rPr>
          <w:szCs w:val="26"/>
        </w:rPr>
        <w:t xml:space="preserve">, </w:t>
      </w:r>
      <w:r w:rsidRPr="004D54AB">
        <w:rPr>
          <w:bCs/>
          <w:szCs w:val="26"/>
        </w:rPr>
        <w:t>Label</w:t>
      </w:r>
      <w:r w:rsidRPr="004D54AB">
        <w:rPr>
          <w:szCs w:val="26"/>
        </w:rPr>
        <w:t xml:space="preserve">, </w:t>
      </w:r>
      <w:r w:rsidRPr="004D54AB">
        <w:rPr>
          <w:bCs/>
          <w:szCs w:val="26"/>
        </w:rPr>
        <w:t>TextBox</w:t>
      </w:r>
      <w:r w:rsidRPr="004D54AB">
        <w:rPr>
          <w:szCs w:val="26"/>
        </w:rPr>
        <w:t xml:space="preserve">, </w:t>
      </w:r>
      <w:r w:rsidRPr="004D54AB">
        <w:rPr>
          <w:bCs/>
          <w:szCs w:val="26"/>
        </w:rPr>
        <w:t>ListBox</w:t>
      </w:r>
      <w:r w:rsidRPr="004D54AB">
        <w:rPr>
          <w:szCs w:val="26"/>
        </w:rPr>
        <w:t xml:space="preserve">, </w:t>
      </w:r>
      <w:r w:rsidRPr="004D54AB">
        <w:rPr>
          <w:bCs/>
          <w:szCs w:val="26"/>
        </w:rPr>
        <w:t>Menu</w:t>
      </w:r>
      <w:r w:rsidRPr="004D54AB">
        <w:rPr>
          <w:szCs w:val="26"/>
        </w:rPr>
        <w:t xml:space="preserve">, </w:t>
      </w:r>
      <w:r w:rsidRPr="004D54AB">
        <w:rPr>
          <w:bCs/>
          <w:szCs w:val="26"/>
        </w:rPr>
        <w:t xml:space="preserve">Slider, </w:t>
      </w:r>
      <w:r w:rsidRPr="004D54AB">
        <w:rPr>
          <w:szCs w:val="26"/>
        </w:rPr>
        <w:t xml:space="preserve">hay phức tạp hơn có </w:t>
      </w:r>
      <w:r w:rsidRPr="004D54AB">
        <w:rPr>
          <w:bCs/>
          <w:szCs w:val="26"/>
        </w:rPr>
        <w:t xml:space="preserve">SpellCheck, PasswordBox… </w:t>
      </w:r>
      <w:r w:rsidRPr="004D54AB">
        <w:rPr>
          <w:szCs w:val="26"/>
        </w:rPr>
        <w:t>Các sự kiện do người dùng tạo ra, như di chuyển chuột hay ấn phím, có thể được các control nắm bắt và xử lý. Trong khi các control và các thành phần giao diện khác có thể được đặc tả đầy đủ bằng XAML, các sự kiện bắt buộc phải được xử lý bằng mã trình.</w:t>
      </w:r>
    </w:p>
    <w:p w14:paraId="668CEA48" w14:textId="77777777" w:rsidR="00C75F80" w:rsidRPr="00C75F80" w:rsidRDefault="00C75F80" w:rsidP="00C75F80"/>
    <w:p w14:paraId="0487D8ED" w14:textId="77777777" w:rsidR="001E45CF" w:rsidRPr="004D54AB" w:rsidRDefault="001E45CF" w:rsidP="001E45CF">
      <w:pPr>
        <w:pStyle w:val="Heading6"/>
        <w:spacing w:before="0"/>
        <w:ind w:firstLine="18"/>
      </w:pPr>
      <w:r w:rsidRPr="004D54AB">
        <w:t>Label</w:t>
      </w:r>
    </w:p>
    <w:p w14:paraId="6A99B531" w14:textId="77777777" w:rsidR="001E45CF" w:rsidRPr="004D54AB" w:rsidRDefault="001E45CF" w:rsidP="001E45CF">
      <w:pPr>
        <w:spacing w:before="0"/>
        <w:rPr>
          <w:szCs w:val="26"/>
          <w:shd w:val="clear" w:color="auto" w:fill="FFFFFF"/>
        </w:rPr>
      </w:pPr>
      <w:r w:rsidRPr="004D54AB">
        <w:rPr>
          <w:szCs w:val="26"/>
          <w:shd w:val="clear" w:color="auto" w:fill="FFFFFF"/>
        </w:rPr>
        <w:t>Nhãn (Label) là các điều kiển để hiển thị các văn bãn tĩnh, thường được sử dụng để làm nhãn cho các control khác như Textbox, ListBox, ComboBox,…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9"/>
        <w:gridCol w:w="5694"/>
      </w:tblGrid>
      <w:tr w:rsidR="001E45CF" w14:paraId="57D47A91" w14:textId="77777777" w:rsidTr="008E6B23">
        <w:tc>
          <w:tcPr>
            <w:tcW w:w="4796" w:type="dxa"/>
          </w:tcPr>
          <w:p w14:paraId="25C90260" w14:textId="77777777" w:rsidR="001E45CF" w:rsidRPr="006D1177" w:rsidRDefault="001E45CF" w:rsidP="008E6B23">
            <w:pPr>
              <w:pStyle w:val="NormalWeb"/>
              <w:shd w:val="clear" w:color="auto" w:fill="FFFFFF"/>
              <w:spacing w:before="0" w:beforeAutospacing="0" w:after="240" w:afterAutospacing="0"/>
              <w:ind w:left="120"/>
              <w:rPr>
                <w:sz w:val="22"/>
                <w:szCs w:val="22"/>
              </w:rPr>
            </w:pPr>
            <w:r w:rsidRPr="006D1177">
              <w:rPr>
                <w:sz w:val="22"/>
                <w:szCs w:val="22"/>
              </w:rPr>
              <w:t>&lt;Grid&gt;</w:t>
            </w:r>
          </w:p>
          <w:p w14:paraId="2B6CF418" w14:textId="77777777" w:rsidR="001E45CF" w:rsidRPr="006D1177" w:rsidRDefault="001E45CF" w:rsidP="008E6B23">
            <w:pPr>
              <w:pStyle w:val="NormalWeb"/>
              <w:shd w:val="clear" w:color="auto" w:fill="FFFFFF"/>
              <w:spacing w:before="0" w:beforeAutospacing="0" w:after="240" w:afterAutospacing="0"/>
              <w:ind w:left="120" w:firstLine="720"/>
              <w:rPr>
                <w:sz w:val="22"/>
                <w:szCs w:val="22"/>
              </w:rPr>
            </w:pPr>
            <w:r w:rsidRPr="006D1177">
              <w:rPr>
                <w:sz w:val="22"/>
                <w:szCs w:val="22"/>
              </w:rPr>
              <w:t>&lt;Label Height=”30″ HorizontalAlignment=”Left” Margin=”10,15,0,0″ Name=”label1″</w:t>
            </w:r>
          </w:p>
          <w:p w14:paraId="0DDD00AF" w14:textId="77777777" w:rsidR="001E45CF" w:rsidRPr="006D1177" w:rsidRDefault="001E45CF" w:rsidP="008E6B23">
            <w:pPr>
              <w:pStyle w:val="NormalWeb"/>
              <w:shd w:val="clear" w:color="auto" w:fill="FFFFFF"/>
              <w:spacing w:before="0" w:beforeAutospacing="0" w:after="240" w:afterAutospacing="0"/>
              <w:ind w:left="120" w:firstLine="720"/>
              <w:rPr>
                <w:sz w:val="22"/>
                <w:szCs w:val="22"/>
              </w:rPr>
            </w:pPr>
            <w:r w:rsidRPr="006D1177">
              <w:rPr>
                <w:sz w:val="22"/>
                <w:szCs w:val="22"/>
              </w:rPr>
              <w:t>VerticalAlignment=”Top” Width=”60″&gt;Họ đệm:&lt;/Label&gt;</w:t>
            </w:r>
          </w:p>
          <w:p w14:paraId="726FE362" w14:textId="77777777" w:rsidR="001E45CF" w:rsidRPr="006D1177" w:rsidRDefault="001E45CF" w:rsidP="008E6B23">
            <w:pPr>
              <w:pStyle w:val="NormalWeb"/>
              <w:shd w:val="clear" w:color="auto" w:fill="FFFFFF"/>
              <w:spacing w:before="0" w:beforeAutospacing="0" w:after="240" w:afterAutospacing="0"/>
              <w:ind w:left="120"/>
              <w:rPr>
                <w:sz w:val="22"/>
                <w:szCs w:val="22"/>
              </w:rPr>
            </w:pPr>
            <w:r w:rsidRPr="006D1177">
              <w:rPr>
                <w:sz w:val="22"/>
                <w:szCs w:val="22"/>
              </w:rPr>
              <w:t>&lt;/Grid&gt;</w:t>
            </w:r>
          </w:p>
          <w:p w14:paraId="49730E14" w14:textId="77777777" w:rsidR="001E45CF" w:rsidRDefault="001E45CF" w:rsidP="008E6B23">
            <w:pPr>
              <w:spacing w:before="0" w:beforeAutospacing="0"/>
              <w:ind w:firstLine="0"/>
              <w:rPr>
                <w:szCs w:val="26"/>
              </w:rPr>
            </w:pPr>
          </w:p>
        </w:tc>
        <w:tc>
          <w:tcPr>
            <w:tcW w:w="4797" w:type="dxa"/>
          </w:tcPr>
          <w:p w14:paraId="5DEFE942" w14:textId="77777777" w:rsidR="001E45CF" w:rsidRDefault="001E45CF" w:rsidP="008E6B23">
            <w:pPr>
              <w:spacing w:before="0" w:beforeAutospacing="0"/>
              <w:ind w:firstLine="0"/>
              <w:rPr>
                <w:szCs w:val="26"/>
              </w:rPr>
            </w:pPr>
            <w:r w:rsidRPr="004D54AB">
              <w:rPr>
                <w:noProof/>
              </w:rPr>
              <w:drawing>
                <wp:inline distT="0" distB="0" distL="0" distR="0" wp14:anchorId="615A96F2" wp14:editId="6B5D9E13">
                  <wp:extent cx="3543300" cy="1879538"/>
                  <wp:effectExtent l="0" t="0" r="0" b="6985"/>
                  <wp:docPr id="27" name="Picture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untitl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8893" cy="1887810"/>
                          </a:xfrm>
                          <a:prstGeom prst="rect">
                            <a:avLst/>
                          </a:prstGeom>
                          <a:noFill/>
                          <a:ln>
                            <a:noFill/>
                          </a:ln>
                        </pic:spPr>
                      </pic:pic>
                    </a:graphicData>
                  </a:graphic>
                </wp:inline>
              </w:drawing>
            </w:r>
          </w:p>
        </w:tc>
      </w:tr>
    </w:tbl>
    <w:p w14:paraId="0D6EF49B" w14:textId="77777777" w:rsidR="001E45CF" w:rsidRPr="004D54AB" w:rsidRDefault="001E45CF" w:rsidP="001E45CF">
      <w:pPr>
        <w:spacing w:before="0"/>
        <w:jc w:val="center"/>
        <w:rPr>
          <w:szCs w:val="26"/>
        </w:rPr>
      </w:pPr>
    </w:p>
    <w:p w14:paraId="74AA8F4F" w14:textId="77777777" w:rsidR="001E45CF" w:rsidRPr="004D54AB" w:rsidRDefault="001E45CF" w:rsidP="001E45CF">
      <w:pPr>
        <w:pStyle w:val="NormalWeb"/>
        <w:shd w:val="clear" w:color="auto" w:fill="FFFFFF"/>
        <w:spacing w:before="0" w:beforeAutospacing="0" w:after="240" w:afterAutospacing="0"/>
        <w:ind w:firstLine="567"/>
        <w:rPr>
          <w:sz w:val="26"/>
          <w:szCs w:val="26"/>
        </w:rPr>
      </w:pPr>
      <w:r w:rsidRPr="004D54AB">
        <w:rPr>
          <w:sz w:val="26"/>
          <w:szCs w:val="26"/>
        </w:rPr>
        <w:t>Nhãn đuợc bắt đầu &lt;Label&gt; và kết thúc là &lt;/Label&gt;, nội dung cũa nhãn là đoạn văn bản đặt giữa cặp thẻ này. Trong ví dụ này “Họ đệm:” là nội dung của nhãn.</w:t>
      </w:r>
    </w:p>
    <w:p w14:paraId="4E48C1F5" w14:textId="77777777" w:rsidR="001E45CF" w:rsidRPr="004D54AB" w:rsidRDefault="001E45CF" w:rsidP="001E45CF">
      <w:pPr>
        <w:pStyle w:val="NormalWeb"/>
        <w:shd w:val="clear" w:color="auto" w:fill="FFFFFF"/>
        <w:spacing w:before="0" w:beforeAutospacing="0" w:after="240" w:afterAutospacing="0"/>
        <w:ind w:firstLine="567"/>
        <w:rPr>
          <w:sz w:val="26"/>
          <w:szCs w:val="26"/>
        </w:rPr>
      </w:pPr>
      <w:r w:rsidRPr="004D54AB">
        <w:rPr>
          <w:sz w:val="26"/>
          <w:szCs w:val="26"/>
        </w:rPr>
        <w:t>Bên trong thẻ &lt;Label&gt; có rất nhiều đặc tính để mô tả về thẻ, trong đó:</w:t>
      </w:r>
    </w:p>
    <w:p w14:paraId="5845C25F" w14:textId="77777777" w:rsidR="001E45CF" w:rsidRPr="004D54AB" w:rsidRDefault="001E45CF" w:rsidP="00E22C27">
      <w:pPr>
        <w:pStyle w:val="NormalWeb"/>
        <w:numPr>
          <w:ilvl w:val="0"/>
          <w:numId w:val="4"/>
        </w:numPr>
        <w:shd w:val="clear" w:color="auto" w:fill="FFFFFF"/>
        <w:spacing w:before="0" w:beforeAutospacing="0" w:after="240" w:afterAutospacing="0"/>
        <w:rPr>
          <w:sz w:val="26"/>
          <w:szCs w:val="26"/>
        </w:rPr>
      </w:pPr>
      <w:r w:rsidRPr="004D54AB">
        <w:rPr>
          <w:sz w:val="26"/>
          <w:szCs w:val="26"/>
        </w:rPr>
        <w:t>Height=”30” : Độ cao của khung nhãn là 30px</w:t>
      </w:r>
    </w:p>
    <w:p w14:paraId="073EA5B6" w14:textId="77777777" w:rsidR="001E45CF" w:rsidRPr="004D54AB" w:rsidRDefault="001E45CF" w:rsidP="00E22C27">
      <w:pPr>
        <w:pStyle w:val="NormalWeb"/>
        <w:numPr>
          <w:ilvl w:val="0"/>
          <w:numId w:val="4"/>
        </w:numPr>
        <w:shd w:val="clear" w:color="auto" w:fill="FFFFFF"/>
        <w:spacing w:before="0" w:beforeAutospacing="0" w:after="240" w:afterAutospacing="0"/>
        <w:rPr>
          <w:sz w:val="26"/>
          <w:szCs w:val="26"/>
        </w:rPr>
      </w:pPr>
      <w:r w:rsidRPr="004D54AB">
        <w:rPr>
          <w:sz w:val="26"/>
          <w:szCs w:val="26"/>
        </w:rPr>
        <w:t>HorizontalAlignment=”Left” : Nhãn được căn trái trong cửa sổ</w:t>
      </w:r>
    </w:p>
    <w:p w14:paraId="0967D983" w14:textId="77777777" w:rsidR="001E45CF" w:rsidRPr="004D54AB" w:rsidRDefault="001E45CF" w:rsidP="00E22C27">
      <w:pPr>
        <w:pStyle w:val="NormalWeb"/>
        <w:numPr>
          <w:ilvl w:val="0"/>
          <w:numId w:val="4"/>
        </w:numPr>
        <w:shd w:val="clear" w:color="auto" w:fill="FFFFFF"/>
        <w:spacing w:before="0" w:beforeAutospacing="0" w:after="240" w:afterAutospacing="0"/>
        <w:rPr>
          <w:sz w:val="26"/>
          <w:szCs w:val="26"/>
        </w:rPr>
      </w:pPr>
      <w:r w:rsidRPr="004D54AB">
        <w:rPr>
          <w:sz w:val="26"/>
          <w:szCs w:val="26"/>
        </w:rPr>
        <w:t> Margin=”10,15,0,0″ : có 4 giá trị là Left,Top,Right,Bottom</w:t>
      </w:r>
    </w:p>
    <w:p w14:paraId="70103860" w14:textId="77777777" w:rsidR="001E45CF" w:rsidRPr="004D54AB" w:rsidRDefault="001E45CF" w:rsidP="00E22C27">
      <w:pPr>
        <w:pStyle w:val="NormalWeb"/>
        <w:numPr>
          <w:ilvl w:val="0"/>
          <w:numId w:val="4"/>
        </w:numPr>
        <w:shd w:val="clear" w:color="auto" w:fill="FFFFFF"/>
        <w:spacing w:before="0" w:beforeAutospacing="0" w:after="240" w:afterAutospacing="0"/>
        <w:rPr>
          <w:sz w:val="26"/>
          <w:szCs w:val="26"/>
        </w:rPr>
      </w:pPr>
      <w:r w:rsidRPr="004D54AB">
        <w:rPr>
          <w:sz w:val="26"/>
          <w:szCs w:val="26"/>
        </w:rPr>
        <w:t>  Name=”label1″ : Tên của nhãn là lablel1</w:t>
      </w:r>
    </w:p>
    <w:p w14:paraId="394FA726" w14:textId="77777777" w:rsidR="001E45CF" w:rsidRPr="004D54AB" w:rsidRDefault="001E45CF" w:rsidP="00E22C27">
      <w:pPr>
        <w:pStyle w:val="NormalWeb"/>
        <w:numPr>
          <w:ilvl w:val="0"/>
          <w:numId w:val="4"/>
        </w:numPr>
        <w:shd w:val="clear" w:color="auto" w:fill="FFFFFF"/>
        <w:spacing w:before="0" w:beforeAutospacing="0" w:after="240" w:afterAutospacing="0"/>
        <w:rPr>
          <w:sz w:val="26"/>
          <w:szCs w:val="26"/>
        </w:rPr>
      </w:pPr>
      <w:r w:rsidRPr="004D54AB">
        <w:rPr>
          <w:sz w:val="26"/>
          <w:szCs w:val="26"/>
        </w:rPr>
        <w:t> VerticalAlignment=”Top” :Nhãn được căn theo đỉnh của cửa sổ.</w:t>
      </w:r>
    </w:p>
    <w:p w14:paraId="3FCC226A" w14:textId="77777777" w:rsidR="001E45CF" w:rsidRPr="004D54AB" w:rsidRDefault="001E45CF" w:rsidP="00E22C27">
      <w:pPr>
        <w:pStyle w:val="NormalWeb"/>
        <w:numPr>
          <w:ilvl w:val="0"/>
          <w:numId w:val="4"/>
        </w:numPr>
        <w:shd w:val="clear" w:color="auto" w:fill="FFFFFF"/>
        <w:spacing w:before="0" w:beforeAutospacing="0" w:after="240" w:afterAutospacing="0"/>
        <w:rPr>
          <w:sz w:val="26"/>
          <w:szCs w:val="26"/>
        </w:rPr>
      </w:pPr>
      <w:r w:rsidRPr="004D54AB">
        <w:rPr>
          <w:sz w:val="26"/>
          <w:szCs w:val="26"/>
        </w:rPr>
        <w:t>Width=”60″: Chiều rộng của nhãn là 60px</w:t>
      </w:r>
    </w:p>
    <w:p w14:paraId="15510C89" w14:textId="77777777" w:rsidR="001E45CF" w:rsidRPr="004D54AB" w:rsidRDefault="001E45CF" w:rsidP="001E45CF">
      <w:pPr>
        <w:spacing w:before="0"/>
        <w:jc w:val="center"/>
        <w:rPr>
          <w:szCs w:val="26"/>
        </w:rPr>
      </w:pPr>
    </w:p>
    <w:p w14:paraId="6C1A35F7" w14:textId="77777777" w:rsidR="001E45CF" w:rsidRPr="004D54AB" w:rsidRDefault="001E45CF" w:rsidP="001E45CF">
      <w:pPr>
        <w:pStyle w:val="Heading6"/>
        <w:spacing w:before="0"/>
        <w:ind w:firstLine="18"/>
      </w:pPr>
      <w:r w:rsidRPr="004D54AB">
        <w:t>TextBox</w:t>
      </w:r>
    </w:p>
    <w:p w14:paraId="449536EC" w14:textId="77777777" w:rsidR="001E45CF" w:rsidRDefault="001E45CF" w:rsidP="001E45CF">
      <w:pPr>
        <w:spacing w:before="0"/>
        <w:rPr>
          <w:szCs w:val="26"/>
          <w:shd w:val="clear" w:color="auto" w:fill="FFFFFF"/>
        </w:rPr>
      </w:pPr>
      <w:r w:rsidRPr="004D54AB">
        <w:rPr>
          <w:szCs w:val="26"/>
          <w:shd w:val="clear" w:color="auto" w:fill="FFFFFF"/>
        </w:rPr>
        <w:t>Hộp soạn thảo (TextBox) là control cho phép người dùng nhập dữ liệu dạng văn bản:</w:t>
      </w:r>
    </w:p>
    <w:p w14:paraId="2B68CEAE" w14:textId="77777777" w:rsidR="001E45CF" w:rsidRDefault="001E45CF" w:rsidP="001E45CF">
      <w:pPr>
        <w:spacing w:before="0"/>
        <w:rPr>
          <w:szCs w:val="2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gridCol w:w="5304"/>
      </w:tblGrid>
      <w:tr w:rsidR="001E45CF" w14:paraId="24F0C20F" w14:textId="77777777" w:rsidTr="008E6B23">
        <w:tc>
          <w:tcPr>
            <w:tcW w:w="4796" w:type="dxa"/>
          </w:tcPr>
          <w:p w14:paraId="6ECDC5F8" w14:textId="77777777" w:rsidR="001E45CF" w:rsidRPr="001E45CF" w:rsidRDefault="001E45CF" w:rsidP="008E6B23">
            <w:pPr>
              <w:pStyle w:val="NormalWeb"/>
              <w:shd w:val="clear" w:color="auto" w:fill="FFFFFF"/>
              <w:spacing w:before="0" w:beforeAutospacing="0" w:after="240" w:afterAutospacing="0"/>
              <w:ind w:left="30"/>
              <w:rPr>
                <w:color w:val="FF0000"/>
                <w:sz w:val="22"/>
                <w:szCs w:val="22"/>
              </w:rPr>
            </w:pPr>
            <w:r w:rsidRPr="001E45CF">
              <w:rPr>
                <w:color w:val="FF0000"/>
                <w:sz w:val="22"/>
                <w:szCs w:val="22"/>
              </w:rPr>
              <w:t>&lt;Grid&gt;</w:t>
            </w:r>
          </w:p>
          <w:p w14:paraId="6730B659" w14:textId="77777777" w:rsidR="001E45CF" w:rsidRPr="001E45CF" w:rsidRDefault="001E45CF" w:rsidP="008E6B23">
            <w:pPr>
              <w:pStyle w:val="NormalWeb"/>
              <w:shd w:val="clear" w:color="auto" w:fill="FFFFFF"/>
              <w:spacing w:before="0" w:beforeAutospacing="0" w:after="240" w:afterAutospacing="0"/>
              <w:ind w:left="30" w:firstLine="720"/>
              <w:rPr>
                <w:color w:val="FF0000"/>
                <w:sz w:val="22"/>
                <w:szCs w:val="22"/>
              </w:rPr>
            </w:pPr>
            <w:r w:rsidRPr="001E45CF">
              <w:rPr>
                <w:color w:val="FF0000"/>
                <w:sz w:val="22"/>
                <w:szCs w:val="22"/>
              </w:rPr>
              <w:t>&lt;TextBox Height=”30″ Margin=”80,17,30,0″ Name=”textBox1″ VerticalAlignment=”Top” /&gt;Hộp soạn thảo&lt;/TextBox&gt;</w:t>
            </w:r>
          </w:p>
          <w:p w14:paraId="52D06CE4" w14:textId="77777777" w:rsidR="001E45CF" w:rsidRPr="001E45CF" w:rsidRDefault="001E45CF" w:rsidP="008E6B23">
            <w:pPr>
              <w:pStyle w:val="NormalWeb"/>
              <w:shd w:val="clear" w:color="auto" w:fill="FFFFFF"/>
              <w:spacing w:before="0" w:beforeAutospacing="0" w:after="240" w:afterAutospacing="0"/>
              <w:ind w:left="30" w:firstLine="720"/>
              <w:rPr>
                <w:color w:val="FF0000"/>
                <w:sz w:val="22"/>
                <w:szCs w:val="22"/>
              </w:rPr>
            </w:pPr>
            <w:r w:rsidRPr="001E45CF">
              <w:rPr>
                <w:color w:val="FF0000"/>
                <w:sz w:val="22"/>
                <w:szCs w:val="22"/>
              </w:rPr>
              <w:t>&lt;TextBox Height=”30″ Margin=”80,52,30,0″ Name=”textBox2″ VerticalAlignment=”Top” /&gt;</w:t>
            </w:r>
          </w:p>
          <w:p w14:paraId="20EE4AA3" w14:textId="77777777" w:rsidR="001E45CF" w:rsidRPr="001E45CF" w:rsidRDefault="001E45CF" w:rsidP="008E6B23">
            <w:pPr>
              <w:pStyle w:val="NormalWeb"/>
              <w:shd w:val="clear" w:color="auto" w:fill="FFFFFF"/>
              <w:spacing w:before="0" w:beforeAutospacing="0" w:after="240" w:afterAutospacing="0"/>
              <w:ind w:left="30"/>
              <w:rPr>
                <w:color w:val="FF0000"/>
                <w:sz w:val="22"/>
                <w:szCs w:val="22"/>
              </w:rPr>
            </w:pPr>
            <w:r w:rsidRPr="001E45CF">
              <w:rPr>
                <w:color w:val="FF0000"/>
                <w:sz w:val="22"/>
                <w:szCs w:val="22"/>
              </w:rPr>
              <w:t>&lt;/Grid&gt;</w:t>
            </w:r>
          </w:p>
          <w:p w14:paraId="70B20097" w14:textId="77777777" w:rsidR="001E45CF" w:rsidRDefault="001E45CF" w:rsidP="008E6B23">
            <w:pPr>
              <w:spacing w:before="0" w:beforeAutospacing="0"/>
              <w:ind w:firstLine="0"/>
              <w:rPr>
                <w:szCs w:val="26"/>
              </w:rPr>
            </w:pPr>
          </w:p>
        </w:tc>
        <w:tc>
          <w:tcPr>
            <w:tcW w:w="4797" w:type="dxa"/>
          </w:tcPr>
          <w:p w14:paraId="77CD9597" w14:textId="77777777" w:rsidR="001E45CF" w:rsidRDefault="001E45CF" w:rsidP="008E6B23">
            <w:pPr>
              <w:spacing w:before="0" w:beforeAutospacing="0"/>
              <w:ind w:firstLine="0"/>
              <w:rPr>
                <w:szCs w:val="26"/>
              </w:rPr>
            </w:pPr>
            <w:r w:rsidRPr="004D54AB">
              <w:rPr>
                <w:noProof/>
              </w:rPr>
              <w:drawing>
                <wp:inline distT="0" distB="0" distL="0" distR="0" wp14:anchorId="607824DB" wp14:editId="7C2AC3AA">
                  <wp:extent cx="3295650" cy="1679514"/>
                  <wp:effectExtent l="0" t="0" r="0" b="0"/>
                  <wp:docPr id="28" name="Picture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untit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2085" cy="1692986"/>
                          </a:xfrm>
                          <a:prstGeom prst="rect">
                            <a:avLst/>
                          </a:prstGeom>
                          <a:noFill/>
                          <a:ln>
                            <a:noFill/>
                          </a:ln>
                        </pic:spPr>
                      </pic:pic>
                    </a:graphicData>
                  </a:graphic>
                </wp:inline>
              </w:drawing>
            </w:r>
          </w:p>
        </w:tc>
      </w:tr>
    </w:tbl>
    <w:p w14:paraId="43518B32" w14:textId="77777777" w:rsidR="001E45CF" w:rsidRPr="004D54AB" w:rsidRDefault="001E45CF" w:rsidP="001E45CF">
      <w:pPr>
        <w:spacing w:before="0"/>
        <w:ind w:firstLine="0"/>
      </w:pPr>
    </w:p>
    <w:p w14:paraId="2A55DD86" w14:textId="77777777" w:rsidR="001E45CF" w:rsidRPr="004D54AB" w:rsidRDefault="001E45CF" w:rsidP="001E45CF">
      <w:pPr>
        <w:pStyle w:val="NormalWeb"/>
        <w:shd w:val="clear" w:color="auto" w:fill="FFFFFF"/>
        <w:spacing w:before="0" w:beforeAutospacing="0" w:after="240" w:afterAutospacing="0"/>
        <w:ind w:firstLine="567"/>
        <w:rPr>
          <w:sz w:val="26"/>
          <w:szCs w:val="26"/>
        </w:rPr>
      </w:pPr>
      <w:r w:rsidRPr="004D54AB">
        <w:rPr>
          <w:sz w:val="26"/>
          <w:szCs w:val="26"/>
        </w:rPr>
        <w:t>Hộp soạn thảo được tạo nên bởi thẻ &lt;TextBox/&gt;. Nếu muốn thiết lập sẵn nội dung mặc định cho hộp soạn thảo, ta đặt nội dung này vào giữa cặp thẻ &lt;TextBox/&gt; Nội dung &lt;/TextBox&gt;.  Nếu không muốn đặt giá trị mặc định thì không cần thẻ đóng &lt;/TextBox&gt;. Thẻ &lt;TextBox/&gt;  cũng có nhiều đặc tính, trong đó:</w:t>
      </w:r>
    </w:p>
    <w:p w14:paraId="3B2027C9" w14:textId="77777777" w:rsidR="001E45CF" w:rsidRPr="004D54AB" w:rsidRDefault="001E45CF" w:rsidP="00E22C27">
      <w:pPr>
        <w:pStyle w:val="NormalWeb"/>
        <w:numPr>
          <w:ilvl w:val="1"/>
          <w:numId w:val="10"/>
        </w:numPr>
        <w:shd w:val="clear" w:color="auto" w:fill="FFFFFF"/>
        <w:spacing w:before="0" w:beforeAutospacing="0" w:after="240" w:afterAutospacing="0"/>
        <w:rPr>
          <w:sz w:val="26"/>
          <w:szCs w:val="26"/>
        </w:rPr>
      </w:pPr>
      <w:r w:rsidRPr="004D54AB">
        <w:rPr>
          <w:sz w:val="26"/>
          <w:szCs w:val="26"/>
        </w:rPr>
        <w:t>Margin=”80,17,30,0“: Cách lề trái 80, đỉnh cửa sổ 17, cạnh phải 30</w:t>
      </w:r>
    </w:p>
    <w:p w14:paraId="5BA31625" w14:textId="77777777" w:rsidR="001E45CF" w:rsidRPr="004D54AB" w:rsidRDefault="001E45CF" w:rsidP="00E22C27">
      <w:pPr>
        <w:pStyle w:val="NormalWeb"/>
        <w:numPr>
          <w:ilvl w:val="1"/>
          <w:numId w:val="10"/>
        </w:numPr>
        <w:shd w:val="clear" w:color="auto" w:fill="FFFFFF"/>
        <w:spacing w:before="0" w:beforeAutospacing="0" w:after="240" w:afterAutospacing="0"/>
        <w:rPr>
          <w:sz w:val="26"/>
          <w:szCs w:val="26"/>
        </w:rPr>
      </w:pPr>
      <w:r w:rsidRPr="004D54AB">
        <w:rPr>
          <w:sz w:val="26"/>
          <w:szCs w:val="26"/>
        </w:rPr>
        <w:t>Name=”textBox1″: Tên của hộp soạn thảo là textBox1 </w:t>
      </w:r>
    </w:p>
    <w:p w14:paraId="1A957843" w14:textId="77777777" w:rsidR="001E45CF" w:rsidRPr="004D54AB" w:rsidRDefault="001E45CF" w:rsidP="00E22C27">
      <w:pPr>
        <w:pStyle w:val="NormalWeb"/>
        <w:numPr>
          <w:ilvl w:val="1"/>
          <w:numId w:val="10"/>
        </w:numPr>
        <w:shd w:val="clear" w:color="auto" w:fill="FFFFFF"/>
        <w:spacing w:before="0" w:beforeAutospacing="0" w:after="240" w:afterAutospacing="0"/>
        <w:rPr>
          <w:sz w:val="26"/>
          <w:szCs w:val="26"/>
        </w:rPr>
      </w:pPr>
      <w:r w:rsidRPr="004D54AB">
        <w:rPr>
          <w:sz w:val="26"/>
          <w:szCs w:val="26"/>
        </w:rPr>
        <w:t>VerticalAlignment=”Top”: Căn theo đỉnh cửa sổ</w:t>
      </w:r>
    </w:p>
    <w:p w14:paraId="73336E9D"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t>Đặc điểm của hộp soạn thảo với các đặc tính trên là khi người dùng co dãn, thay đổi kích thước cửa sổ, chiều rộng của hộp soạn thảo tự động co dãn theo.</w:t>
      </w:r>
    </w:p>
    <w:p w14:paraId="172779CB" w14:textId="77777777" w:rsidR="001E45CF" w:rsidRPr="004D54AB" w:rsidRDefault="001E45CF" w:rsidP="001E45CF">
      <w:pPr>
        <w:pStyle w:val="NormalWeb"/>
        <w:shd w:val="clear" w:color="auto" w:fill="FFFFFF"/>
        <w:spacing w:before="0" w:beforeAutospacing="0" w:after="240" w:afterAutospacing="0"/>
        <w:ind w:firstLine="720"/>
        <w:rPr>
          <w:sz w:val="26"/>
          <w:szCs w:val="26"/>
        </w:rPr>
      </w:pPr>
    </w:p>
    <w:p w14:paraId="4BB81C69" w14:textId="77777777" w:rsidR="001E45CF" w:rsidRPr="004D54AB" w:rsidRDefault="001E45CF" w:rsidP="001E45CF">
      <w:pPr>
        <w:pStyle w:val="Heading6"/>
        <w:spacing w:before="0"/>
      </w:pPr>
      <w:r w:rsidRPr="004D54AB">
        <w:t>Button</w:t>
      </w:r>
    </w:p>
    <w:p w14:paraId="7126D204" w14:textId="77777777" w:rsidR="001E45CF" w:rsidRDefault="001E45CF" w:rsidP="001E45CF">
      <w:pPr>
        <w:pStyle w:val="NormalWeb"/>
        <w:shd w:val="clear" w:color="auto" w:fill="FFFFFF"/>
        <w:spacing w:before="0" w:beforeAutospacing="0" w:after="240" w:afterAutospacing="0"/>
        <w:ind w:firstLine="720"/>
        <w:rPr>
          <w:sz w:val="26"/>
          <w:szCs w:val="26"/>
          <w:shd w:val="clear" w:color="auto" w:fill="FFFFFF"/>
        </w:rPr>
      </w:pPr>
      <w:r w:rsidRPr="004D54AB">
        <w:rPr>
          <w:sz w:val="26"/>
          <w:szCs w:val="26"/>
          <w:shd w:val="clear" w:color="auto" w:fill="FFFFFF"/>
        </w:rPr>
        <w:t>Nút bấm (Button) là loại điều khiển cho phép người dùng nhấn chuột để chọn lệnh, khi nhấn vào nút bấm, nó sẽ sinh ra sự kiện Click  và sẽ chạy các lệnh gắn với sự kiện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5409"/>
      </w:tblGrid>
      <w:tr w:rsidR="001E45CF" w14:paraId="34C9AB1D" w14:textId="77777777" w:rsidTr="008E6B23">
        <w:tc>
          <w:tcPr>
            <w:tcW w:w="4796" w:type="dxa"/>
          </w:tcPr>
          <w:p w14:paraId="7953D68A" w14:textId="77777777" w:rsidR="001E45CF" w:rsidRPr="001E45CF" w:rsidRDefault="001E45CF" w:rsidP="008E6B23">
            <w:pPr>
              <w:pStyle w:val="NormalWeb"/>
              <w:shd w:val="clear" w:color="auto" w:fill="FFFFFF"/>
              <w:spacing w:before="0" w:beforeAutospacing="0" w:after="240" w:afterAutospacing="0"/>
              <w:ind w:left="30"/>
              <w:rPr>
                <w:color w:val="FF0000"/>
                <w:sz w:val="22"/>
                <w:szCs w:val="22"/>
              </w:rPr>
            </w:pPr>
            <w:r w:rsidRPr="001E45CF">
              <w:rPr>
                <w:color w:val="FF0000"/>
                <w:sz w:val="22"/>
                <w:szCs w:val="22"/>
              </w:rPr>
              <w:lastRenderedPageBreak/>
              <w:t>&lt;Grid&gt;</w:t>
            </w:r>
          </w:p>
          <w:p w14:paraId="205A6C56" w14:textId="77777777" w:rsidR="001E45CF" w:rsidRPr="001E45CF" w:rsidRDefault="001E45CF" w:rsidP="008E6B23">
            <w:pPr>
              <w:pStyle w:val="NormalWeb"/>
              <w:shd w:val="clear" w:color="auto" w:fill="FFFFFF"/>
              <w:spacing w:before="0" w:beforeAutospacing="0" w:after="240" w:afterAutospacing="0"/>
              <w:ind w:left="30"/>
              <w:rPr>
                <w:color w:val="FF0000"/>
                <w:sz w:val="22"/>
                <w:szCs w:val="22"/>
              </w:rPr>
            </w:pPr>
            <w:r w:rsidRPr="001E45CF">
              <w:rPr>
                <w:color w:val="FF0000"/>
                <w:sz w:val="22"/>
                <w:szCs w:val="22"/>
              </w:rPr>
              <w:t>        &lt;Button Height=”35″ HorizontalAlignment=”Left” Margin=”16,0,0,27″ Name=”button1″ VerticalAlignment=”Bottom” Width=”110″ Click=”button1_Click”&gt;Xem thông tin&lt;/Button&gt;</w:t>
            </w:r>
          </w:p>
          <w:p w14:paraId="47FAF0FD" w14:textId="77777777" w:rsidR="001E45CF" w:rsidRPr="001E45CF" w:rsidRDefault="001E45CF" w:rsidP="008E6B23">
            <w:pPr>
              <w:pStyle w:val="NormalWeb"/>
              <w:shd w:val="clear" w:color="auto" w:fill="FFFFFF"/>
              <w:spacing w:before="0" w:beforeAutospacing="0" w:after="240" w:afterAutospacing="0"/>
              <w:ind w:left="30"/>
              <w:rPr>
                <w:color w:val="FF0000"/>
                <w:sz w:val="22"/>
                <w:szCs w:val="22"/>
              </w:rPr>
            </w:pPr>
            <w:r w:rsidRPr="001E45CF">
              <w:rPr>
                <w:color w:val="FF0000"/>
                <w:sz w:val="22"/>
                <w:szCs w:val="22"/>
              </w:rPr>
              <w:t>        &lt;Button Height=”35″ HorizontalAlignment=”Right” Margin=”0,0,24,27″ Name=”button2″ VerticalAlignment=”Bottom” Width=”110″&gt;Nhập lại&lt;/Button&gt;</w:t>
            </w:r>
          </w:p>
          <w:p w14:paraId="00FBFA46" w14:textId="77777777" w:rsidR="001E45CF" w:rsidRPr="00EF51B1" w:rsidRDefault="001E45CF" w:rsidP="008E6B23">
            <w:pPr>
              <w:pStyle w:val="NormalWeb"/>
              <w:shd w:val="clear" w:color="auto" w:fill="FFFFFF"/>
              <w:spacing w:before="0" w:beforeAutospacing="0" w:after="240" w:afterAutospacing="0"/>
              <w:ind w:left="30"/>
              <w:rPr>
                <w:sz w:val="22"/>
                <w:szCs w:val="22"/>
              </w:rPr>
            </w:pPr>
            <w:r w:rsidRPr="001E45CF">
              <w:rPr>
                <w:color w:val="FF0000"/>
                <w:sz w:val="22"/>
                <w:szCs w:val="22"/>
              </w:rPr>
              <w:t>&lt;/Grid&gt;</w:t>
            </w:r>
          </w:p>
        </w:tc>
        <w:tc>
          <w:tcPr>
            <w:tcW w:w="4797" w:type="dxa"/>
          </w:tcPr>
          <w:p w14:paraId="5DBCF32B" w14:textId="77777777" w:rsidR="001E45CF" w:rsidRDefault="001E45CF" w:rsidP="008E6B23">
            <w:pPr>
              <w:spacing w:before="0" w:beforeAutospacing="0"/>
              <w:ind w:firstLine="0"/>
              <w:rPr>
                <w:szCs w:val="26"/>
              </w:rPr>
            </w:pPr>
            <w:r w:rsidRPr="004D54AB">
              <w:rPr>
                <w:noProof/>
              </w:rPr>
              <w:drawing>
                <wp:inline distT="0" distB="0" distL="0" distR="0" wp14:anchorId="1DD053BB" wp14:editId="5C28DE4F">
                  <wp:extent cx="3362325" cy="1675775"/>
                  <wp:effectExtent l="0" t="0" r="0" b="635"/>
                  <wp:docPr id="29" name="Picture 2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untit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4151" cy="1681669"/>
                          </a:xfrm>
                          <a:prstGeom prst="rect">
                            <a:avLst/>
                          </a:prstGeom>
                          <a:noFill/>
                          <a:ln>
                            <a:noFill/>
                          </a:ln>
                        </pic:spPr>
                      </pic:pic>
                    </a:graphicData>
                  </a:graphic>
                </wp:inline>
              </w:drawing>
            </w:r>
          </w:p>
        </w:tc>
      </w:tr>
    </w:tbl>
    <w:p w14:paraId="37B64B75"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t>Nút bấm được bắt đầu bằng thẻ &lt;Button&gt; và kết thúc bằng thẻ &lt;/Button&gt;. Nhãn của nút bấm được đặt trong cặp thẻ &lt;Button&gt; Nhãn nút bấm &lt;/Button&gt;.</w:t>
      </w:r>
    </w:p>
    <w:p w14:paraId="67798BC3"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t>Nút bấm có nhiều đặc tính, trong đó:</w:t>
      </w:r>
    </w:p>
    <w:p w14:paraId="3CF3A3E3" w14:textId="77777777" w:rsidR="001E45CF" w:rsidRPr="004D54AB" w:rsidRDefault="001E45CF" w:rsidP="00E22C27">
      <w:pPr>
        <w:pStyle w:val="NormalWeb"/>
        <w:numPr>
          <w:ilvl w:val="1"/>
          <w:numId w:val="11"/>
        </w:numPr>
        <w:shd w:val="clear" w:color="auto" w:fill="FFFFFF"/>
        <w:spacing w:before="0" w:beforeAutospacing="0" w:after="240" w:afterAutospacing="0"/>
        <w:rPr>
          <w:sz w:val="26"/>
          <w:szCs w:val="26"/>
        </w:rPr>
      </w:pPr>
      <w:r w:rsidRPr="004D54AB">
        <w:rPr>
          <w:sz w:val="26"/>
          <w:szCs w:val="26"/>
        </w:rPr>
        <w:t>Height=”35″: Chiều cao nút bấm là 35</w:t>
      </w:r>
    </w:p>
    <w:p w14:paraId="69E31274" w14:textId="77777777" w:rsidR="001E45CF" w:rsidRPr="004D54AB" w:rsidRDefault="001E45CF" w:rsidP="00E22C27">
      <w:pPr>
        <w:pStyle w:val="NormalWeb"/>
        <w:numPr>
          <w:ilvl w:val="1"/>
          <w:numId w:val="11"/>
        </w:numPr>
        <w:shd w:val="clear" w:color="auto" w:fill="FFFFFF"/>
        <w:spacing w:before="0" w:beforeAutospacing="0" w:after="240" w:afterAutospacing="0"/>
        <w:rPr>
          <w:sz w:val="26"/>
          <w:szCs w:val="26"/>
        </w:rPr>
      </w:pPr>
      <w:r w:rsidRPr="004D54AB">
        <w:rPr>
          <w:sz w:val="26"/>
          <w:szCs w:val="26"/>
        </w:rPr>
        <w:t>Width=”110″: Chiều rộng là 110</w:t>
      </w:r>
    </w:p>
    <w:p w14:paraId="4747E7EC" w14:textId="77777777" w:rsidR="001E45CF" w:rsidRPr="004D54AB" w:rsidRDefault="001E45CF" w:rsidP="00E22C27">
      <w:pPr>
        <w:pStyle w:val="NormalWeb"/>
        <w:numPr>
          <w:ilvl w:val="1"/>
          <w:numId w:val="11"/>
        </w:numPr>
        <w:shd w:val="clear" w:color="auto" w:fill="FFFFFF"/>
        <w:spacing w:before="0" w:beforeAutospacing="0" w:after="240" w:afterAutospacing="0"/>
        <w:rPr>
          <w:sz w:val="26"/>
          <w:szCs w:val="26"/>
        </w:rPr>
      </w:pPr>
      <w:r w:rsidRPr="004D54AB">
        <w:rPr>
          <w:sz w:val="26"/>
          <w:szCs w:val="26"/>
        </w:rPr>
        <w:t>HorizontalAlignment=”Left”: Căn theo lề trái </w:t>
      </w:r>
    </w:p>
    <w:p w14:paraId="2C992546" w14:textId="77777777" w:rsidR="001E45CF" w:rsidRPr="004D54AB" w:rsidRDefault="001E45CF" w:rsidP="00E22C27">
      <w:pPr>
        <w:pStyle w:val="NormalWeb"/>
        <w:numPr>
          <w:ilvl w:val="1"/>
          <w:numId w:val="11"/>
        </w:numPr>
        <w:shd w:val="clear" w:color="auto" w:fill="FFFFFF"/>
        <w:spacing w:before="0" w:beforeAutospacing="0" w:after="240" w:afterAutospacing="0"/>
        <w:rPr>
          <w:sz w:val="26"/>
          <w:szCs w:val="26"/>
        </w:rPr>
      </w:pPr>
      <w:r w:rsidRPr="004D54AB">
        <w:rPr>
          <w:sz w:val="26"/>
          <w:szCs w:val="26"/>
        </w:rPr>
        <w:t>VerticalAlignment=”Bottom”: Căn theo đáy cửa sổ </w:t>
      </w:r>
    </w:p>
    <w:p w14:paraId="0A37AE6C" w14:textId="77777777" w:rsidR="001E45CF" w:rsidRPr="004D54AB" w:rsidRDefault="001E45CF" w:rsidP="00E22C27">
      <w:pPr>
        <w:pStyle w:val="NormalWeb"/>
        <w:numPr>
          <w:ilvl w:val="1"/>
          <w:numId w:val="11"/>
        </w:numPr>
        <w:shd w:val="clear" w:color="auto" w:fill="FFFFFF"/>
        <w:spacing w:before="0" w:beforeAutospacing="0" w:after="240" w:afterAutospacing="0"/>
        <w:rPr>
          <w:sz w:val="26"/>
          <w:szCs w:val="26"/>
        </w:rPr>
      </w:pPr>
      <w:r w:rsidRPr="004D54AB">
        <w:rPr>
          <w:sz w:val="26"/>
          <w:szCs w:val="26"/>
        </w:rPr>
        <w:t>Margin=”16,0,0,27″: Cách lề trái 16, cách đáy 27 </w:t>
      </w:r>
    </w:p>
    <w:p w14:paraId="152B1D5C" w14:textId="77777777" w:rsidR="001E45CF" w:rsidRPr="004D54AB" w:rsidRDefault="001E45CF" w:rsidP="00E22C27">
      <w:pPr>
        <w:pStyle w:val="NormalWeb"/>
        <w:numPr>
          <w:ilvl w:val="1"/>
          <w:numId w:val="11"/>
        </w:numPr>
        <w:shd w:val="clear" w:color="auto" w:fill="FFFFFF"/>
        <w:spacing w:before="0" w:beforeAutospacing="0" w:after="240" w:afterAutospacing="0"/>
        <w:rPr>
          <w:sz w:val="26"/>
          <w:szCs w:val="26"/>
        </w:rPr>
      </w:pPr>
      <w:r w:rsidRPr="004D54AB">
        <w:rPr>
          <w:sz w:val="26"/>
          <w:szCs w:val="26"/>
        </w:rPr>
        <w:t>Name=”button1″: Tên nút bấm là button1</w:t>
      </w:r>
    </w:p>
    <w:p w14:paraId="321207C6" w14:textId="77777777" w:rsidR="001E45CF" w:rsidRPr="004D54AB" w:rsidRDefault="001E45CF" w:rsidP="00E22C27">
      <w:pPr>
        <w:pStyle w:val="NormalWeb"/>
        <w:numPr>
          <w:ilvl w:val="1"/>
          <w:numId w:val="11"/>
        </w:numPr>
        <w:shd w:val="clear" w:color="auto" w:fill="FFFFFF"/>
        <w:spacing w:before="0" w:beforeAutospacing="0" w:after="240" w:afterAutospacing="0"/>
        <w:rPr>
          <w:sz w:val="26"/>
          <w:szCs w:val="26"/>
        </w:rPr>
      </w:pPr>
      <w:r w:rsidRPr="004D54AB">
        <w:rPr>
          <w:sz w:val="26"/>
          <w:szCs w:val="26"/>
        </w:rPr>
        <w:t>Click=”button1_Click”: Khi nhấn chuột vào nút sẽ kích hoạt phương thức button1_Click()</w:t>
      </w:r>
    </w:p>
    <w:p w14:paraId="78C0F6FE" w14:textId="77777777" w:rsidR="001E45CF" w:rsidRPr="004D54AB" w:rsidRDefault="001E45CF" w:rsidP="001E45CF">
      <w:pPr>
        <w:spacing w:before="0"/>
        <w:jc w:val="center"/>
      </w:pPr>
    </w:p>
    <w:p w14:paraId="24015F41" w14:textId="77777777" w:rsidR="001E45CF" w:rsidRPr="004D54AB" w:rsidRDefault="001E45CF" w:rsidP="001E45CF">
      <w:pPr>
        <w:pStyle w:val="Heading6"/>
        <w:spacing w:before="0"/>
      </w:pPr>
      <w:r w:rsidRPr="004D54AB">
        <w:t>RadioButton và CheckBox</w:t>
      </w:r>
    </w:p>
    <w:p w14:paraId="63B01355" w14:textId="77777777" w:rsidR="001E45CF" w:rsidRPr="004D54AB" w:rsidRDefault="001E45CF" w:rsidP="001E45CF">
      <w:pPr>
        <w:shd w:val="clear" w:color="auto" w:fill="FFFFFF"/>
        <w:spacing w:before="0" w:after="240" w:line="240" w:lineRule="auto"/>
        <w:ind w:firstLine="0"/>
        <w:jc w:val="left"/>
        <w:rPr>
          <w:szCs w:val="26"/>
        </w:rPr>
      </w:pPr>
      <w:r w:rsidRPr="004D54AB">
        <w:rPr>
          <w:szCs w:val="26"/>
        </w:rPr>
        <w:t>Radio Button và CheckBox đều là điều khiển dạng hộp chọn.  Tuy nhiên, điểm khác biệt cơ bản giữa hai loại điều khiển này là:</w:t>
      </w:r>
    </w:p>
    <w:p w14:paraId="74E29218" w14:textId="77777777" w:rsidR="001E45CF" w:rsidRPr="004D54AB" w:rsidRDefault="001E45CF" w:rsidP="00E22C27">
      <w:pPr>
        <w:numPr>
          <w:ilvl w:val="0"/>
          <w:numId w:val="12"/>
        </w:numPr>
        <w:shd w:val="clear" w:color="auto" w:fill="FFFFFF"/>
        <w:spacing w:before="0" w:after="100" w:afterAutospacing="1" w:line="240" w:lineRule="auto"/>
        <w:jc w:val="left"/>
        <w:rPr>
          <w:szCs w:val="26"/>
        </w:rPr>
      </w:pPr>
      <w:r w:rsidRPr="004D54AB">
        <w:rPr>
          <w:b/>
          <w:bCs/>
          <w:szCs w:val="26"/>
        </w:rPr>
        <w:t>Radio Button</w:t>
      </w:r>
      <w:r w:rsidRPr="004D54AB">
        <w:rPr>
          <w:szCs w:val="26"/>
        </w:rPr>
        <w:t>: là hộp chọn theo nhóm, nghĩa là các hộp trong cùng một nhóm sẽ loại trừ nhau, tại một thời điểm người dùng chỉ được chọn một trong các mục. Vi dụ như hộp chọn giới tính, ta phải sử dụng radio vì tại một thời điểm chỉ cho phép chọn Nam hoặc Nữ</w:t>
      </w:r>
    </w:p>
    <w:p w14:paraId="330BAA57" w14:textId="77777777" w:rsidR="001E45CF" w:rsidRPr="00E42349" w:rsidRDefault="001E45CF" w:rsidP="00E22C27">
      <w:pPr>
        <w:numPr>
          <w:ilvl w:val="0"/>
          <w:numId w:val="12"/>
        </w:numPr>
        <w:shd w:val="clear" w:color="auto" w:fill="FFFFFF"/>
        <w:spacing w:before="0" w:after="100" w:afterAutospacing="1" w:line="240" w:lineRule="auto"/>
        <w:jc w:val="left"/>
        <w:rPr>
          <w:szCs w:val="26"/>
        </w:rPr>
      </w:pPr>
      <w:r w:rsidRPr="004D54AB">
        <w:rPr>
          <w:b/>
          <w:bCs/>
          <w:szCs w:val="26"/>
        </w:rPr>
        <w:lastRenderedPageBreak/>
        <w:t>CheckBox</w:t>
      </w:r>
      <w:r w:rsidRPr="004D54AB">
        <w:rPr>
          <w:szCs w:val="26"/>
        </w:rPr>
        <w:t>:  là hộp chọn mà người dùng có thể chọn một hoặc nhiều mục cùng một lúc. Vi dụ như mục chọn Ngoại ngữ, cho phép người dùng chọn đồng thời nhiều mục.</w:t>
      </w:r>
    </w:p>
    <w:p w14:paraId="61929CC0" w14:textId="77777777" w:rsidR="001E45CF" w:rsidRPr="001E45CF" w:rsidRDefault="001E45CF" w:rsidP="001E45CF">
      <w:pPr>
        <w:pStyle w:val="NormalWeb"/>
        <w:shd w:val="clear" w:color="auto" w:fill="FFFFFF"/>
        <w:spacing w:before="0" w:beforeAutospacing="0" w:after="240" w:afterAutospacing="0"/>
        <w:ind w:left="720"/>
        <w:rPr>
          <w:color w:val="FF0000"/>
          <w:sz w:val="22"/>
          <w:szCs w:val="22"/>
        </w:rPr>
      </w:pPr>
      <w:r w:rsidRPr="001E45CF">
        <w:rPr>
          <w:color w:val="FF0000"/>
          <w:sz w:val="22"/>
          <w:szCs w:val="22"/>
        </w:rPr>
        <w:t>&lt;Grid&gt;</w:t>
      </w:r>
    </w:p>
    <w:p w14:paraId="50946716" w14:textId="77777777" w:rsidR="001E45CF" w:rsidRPr="001E45CF" w:rsidRDefault="001E45CF" w:rsidP="001E45CF">
      <w:pPr>
        <w:pStyle w:val="NormalWeb"/>
        <w:shd w:val="clear" w:color="auto" w:fill="FFFFFF"/>
        <w:spacing w:before="0" w:beforeAutospacing="0" w:after="240" w:afterAutospacing="0"/>
        <w:ind w:left="720"/>
        <w:rPr>
          <w:color w:val="FF0000"/>
          <w:sz w:val="22"/>
          <w:szCs w:val="22"/>
        </w:rPr>
      </w:pPr>
      <w:r w:rsidRPr="001E45CF">
        <w:rPr>
          <w:color w:val="FF0000"/>
          <w:sz w:val="22"/>
          <w:szCs w:val="22"/>
        </w:rPr>
        <w:t>        &lt;Label Height=”30″ HorizontalAlignment=”Left” Margin=”10,94,0,0″ Name=”label3″ VerticalAlignment=”Top” Width=”60″&gt;Giới tính:&lt;/Label&gt;</w:t>
      </w:r>
    </w:p>
    <w:p w14:paraId="6843A210" w14:textId="77777777" w:rsidR="001E45CF" w:rsidRPr="001E45CF" w:rsidRDefault="001E45CF" w:rsidP="001E45CF">
      <w:pPr>
        <w:pStyle w:val="NormalWeb"/>
        <w:shd w:val="clear" w:color="auto" w:fill="FFFFFF"/>
        <w:spacing w:before="0" w:beforeAutospacing="0" w:after="240" w:afterAutospacing="0"/>
        <w:ind w:left="720"/>
        <w:rPr>
          <w:color w:val="FF0000"/>
          <w:sz w:val="22"/>
          <w:szCs w:val="22"/>
        </w:rPr>
      </w:pPr>
      <w:r w:rsidRPr="001E45CF">
        <w:rPr>
          <w:color w:val="FF0000"/>
          <w:sz w:val="22"/>
          <w:szCs w:val="22"/>
        </w:rPr>
        <w:t>        &lt;RadioButton Height=”22″ Margin=”80,99,0,0″ Name=”radioButton1″ VerticalAlignment=”Top” HorizontalAlignment=”Left” Width=”79″ GroupName=”GioiTinh” IsChecked=”True”&gt;Nam&lt;/RadioButton&gt;</w:t>
      </w:r>
    </w:p>
    <w:p w14:paraId="05AD2F4F" w14:textId="77777777" w:rsidR="001E45CF" w:rsidRPr="001E45CF" w:rsidRDefault="001E45CF" w:rsidP="001E45CF">
      <w:pPr>
        <w:pStyle w:val="NormalWeb"/>
        <w:shd w:val="clear" w:color="auto" w:fill="FFFFFF"/>
        <w:spacing w:before="0" w:beforeAutospacing="0" w:after="240" w:afterAutospacing="0"/>
        <w:ind w:left="720"/>
        <w:rPr>
          <w:color w:val="FF0000"/>
          <w:sz w:val="22"/>
          <w:szCs w:val="22"/>
        </w:rPr>
      </w:pPr>
      <w:r w:rsidRPr="001E45CF">
        <w:rPr>
          <w:color w:val="FF0000"/>
          <w:sz w:val="22"/>
          <w:szCs w:val="22"/>
        </w:rPr>
        <w:t>        &lt;RadioButton Height=”22″ HorizontalAlignment=”Right” Margin=”0,99,30,0″ Name=”radioButton2″ VerticalAlignment=”Top” Width=”79″ GroupName=”GioiTinh”&gt;Nữ&lt;/RadioButton&gt;</w:t>
      </w:r>
    </w:p>
    <w:p w14:paraId="5FFCA7F7" w14:textId="77777777" w:rsidR="001E45CF" w:rsidRPr="001E45CF" w:rsidRDefault="001E45CF" w:rsidP="001E45CF">
      <w:pPr>
        <w:pStyle w:val="NormalWeb"/>
        <w:shd w:val="clear" w:color="auto" w:fill="FFFFFF"/>
        <w:spacing w:before="0" w:beforeAutospacing="0" w:after="240" w:afterAutospacing="0"/>
        <w:ind w:left="720"/>
        <w:rPr>
          <w:color w:val="FF0000"/>
          <w:sz w:val="22"/>
          <w:szCs w:val="22"/>
        </w:rPr>
      </w:pPr>
      <w:r w:rsidRPr="001E45CF">
        <w:rPr>
          <w:color w:val="FF0000"/>
          <w:sz w:val="22"/>
          <w:szCs w:val="22"/>
        </w:rPr>
        <w:t>        &lt;Label HorizontalAlignment=”Left” Margin=”10,127,0,105″ Name=”label4″</w:t>
      </w:r>
    </w:p>
    <w:p w14:paraId="7AC48665" w14:textId="77777777" w:rsidR="001E45CF" w:rsidRPr="001E45CF" w:rsidRDefault="001E45CF" w:rsidP="001E45CF">
      <w:pPr>
        <w:pStyle w:val="NormalWeb"/>
        <w:shd w:val="clear" w:color="auto" w:fill="FFFFFF"/>
        <w:spacing w:before="0" w:beforeAutospacing="0" w:after="240" w:afterAutospacing="0"/>
        <w:ind w:left="720"/>
        <w:rPr>
          <w:color w:val="FF0000"/>
          <w:sz w:val="22"/>
          <w:szCs w:val="22"/>
        </w:rPr>
      </w:pPr>
      <w:r w:rsidRPr="001E45CF">
        <w:rPr>
          <w:color w:val="FF0000"/>
          <w:sz w:val="22"/>
          <w:szCs w:val="22"/>
        </w:rPr>
        <w:t>Width=”69″&gt;Ngoại ngữ:&lt;/Label&gt;</w:t>
      </w:r>
    </w:p>
    <w:p w14:paraId="6064BE76" w14:textId="77777777" w:rsidR="001E45CF" w:rsidRPr="001E45CF" w:rsidRDefault="001E45CF" w:rsidP="001E45CF">
      <w:pPr>
        <w:pStyle w:val="NormalWeb"/>
        <w:shd w:val="clear" w:color="auto" w:fill="FFFFFF"/>
        <w:spacing w:before="0" w:beforeAutospacing="0" w:after="240" w:afterAutospacing="0"/>
        <w:ind w:left="720"/>
        <w:rPr>
          <w:color w:val="FF0000"/>
          <w:sz w:val="22"/>
          <w:szCs w:val="22"/>
        </w:rPr>
      </w:pPr>
      <w:r w:rsidRPr="001E45CF">
        <w:rPr>
          <w:color w:val="FF0000"/>
          <w:sz w:val="22"/>
          <w:szCs w:val="22"/>
        </w:rPr>
        <w:t>        &lt;CheckBox Margin=”84,0,119,110″ Name=”checkBox1″ Height=”20″ VerticalAlignment=”Bottom” IsChecked=”True”&gt;Tiếng Anh&lt;/CheckBox&gt;</w:t>
      </w:r>
    </w:p>
    <w:p w14:paraId="13EB92C1" w14:textId="77777777" w:rsidR="001E45CF" w:rsidRPr="001E45CF" w:rsidRDefault="001E45CF" w:rsidP="001E45CF">
      <w:pPr>
        <w:pStyle w:val="NormalWeb"/>
        <w:shd w:val="clear" w:color="auto" w:fill="FFFFFF"/>
        <w:spacing w:before="0" w:beforeAutospacing="0" w:after="240" w:afterAutospacing="0"/>
        <w:ind w:left="720"/>
        <w:rPr>
          <w:color w:val="FF0000"/>
          <w:sz w:val="22"/>
          <w:szCs w:val="22"/>
        </w:rPr>
      </w:pPr>
      <w:r w:rsidRPr="001E45CF">
        <w:rPr>
          <w:color w:val="FF0000"/>
          <w:sz w:val="22"/>
          <w:szCs w:val="22"/>
        </w:rPr>
        <w:t>        &lt;CheckBox HorizontalAlignment=”Right” Margin=”0,0,24,110″ Name=”checkBox2″ Width=”85″ Height=”20″ VerticalAlignment=”Bottom”&gt;Tiếng Trung&lt;/CheckBox&gt;</w:t>
      </w:r>
    </w:p>
    <w:p w14:paraId="4F69C071" w14:textId="77777777" w:rsidR="001E45CF" w:rsidRPr="001E45CF" w:rsidRDefault="001E45CF" w:rsidP="001E45CF">
      <w:pPr>
        <w:pStyle w:val="NormalWeb"/>
        <w:shd w:val="clear" w:color="auto" w:fill="FFFFFF"/>
        <w:spacing w:before="0" w:beforeAutospacing="0" w:after="240" w:afterAutospacing="0"/>
        <w:ind w:left="720"/>
        <w:rPr>
          <w:color w:val="FF0000"/>
          <w:sz w:val="26"/>
          <w:szCs w:val="26"/>
        </w:rPr>
      </w:pPr>
      <w:r w:rsidRPr="001E45CF">
        <w:rPr>
          <w:color w:val="FF0000"/>
          <w:sz w:val="22"/>
          <w:szCs w:val="22"/>
        </w:rPr>
        <w:t>    &lt;/Grid&gt;</w:t>
      </w:r>
    </w:p>
    <w:p w14:paraId="27089016" w14:textId="77777777" w:rsidR="001E45CF" w:rsidRPr="004D54AB" w:rsidRDefault="001E45CF" w:rsidP="001E45CF">
      <w:pPr>
        <w:pStyle w:val="NormalWeb"/>
        <w:shd w:val="clear" w:color="auto" w:fill="FFFFFF"/>
        <w:spacing w:before="0" w:beforeAutospacing="0" w:after="240" w:afterAutospacing="0"/>
        <w:ind w:left="720"/>
        <w:jc w:val="center"/>
        <w:rPr>
          <w:sz w:val="26"/>
          <w:szCs w:val="26"/>
        </w:rPr>
      </w:pPr>
      <w:r w:rsidRPr="004D54AB">
        <w:rPr>
          <w:noProof/>
        </w:rPr>
        <w:drawing>
          <wp:inline distT="0" distB="0" distL="0" distR="0" wp14:anchorId="4BC29CBA" wp14:editId="04036869">
            <wp:extent cx="4676775" cy="2563232"/>
            <wp:effectExtent l="0" t="0" r="0" b="8890"/>
            <wp:docPr id="30" name="Picture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untitl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7702" cy="2569221"/>
                    </a:xfrm>
                    <a:prstGeom prst="rect">
                      <a:avLst/>
                    </a:prstGeom>
                    <a:noFill/>
                    <a:ln>
                      <a:noFill/>
                    </a:ln>
                  </pic:spPr>
                </pic:pic>
              </a:graphicData>
            </a:graphic>
          </wp:inline>
        </w:drawing>
      </w:r>
    </w:p>
    <w:p w14:paraId="0E8C5817"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rStyle w:val="Strong"/>
          <w:sz w:val="26"/>
          <w:szCs w:val="26"/>
        </w:rPr>
        <w:t>Radio Button</w:t>
      </w:r>
      <w:r w:rsidRPr="004D54AB">
        <w:rPr>
          <w:sz w:val="26"/>
          <w:szCs w:val="26"/>
        </w:rPr>
        <w:t> được tạo bởi thẻ &lt;RadioButton&gt; và kết thúc bởi&lt;/RadioButton&gt;, giữa cặp thẻ này là nhãn của Radio Button &lt;RadioButton&gt; Nhãn &lt;/RadioButton&gt;.</w:t>
      </w:r>
    </w:p>
    <w:p w14:paraId="391C1165"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t>CheckBox được tạo bởi thẻ &lt;CheckBox &gt; và kết thúc bởi&lt;/CheckBox&gt;, giữa cặp thẻ này là nhãn của CheckBox &lt;CheckBox&gt; Nhãn &lt;/CheckBox&gt;.</w:t>
      </w:r>
    </w:p>
    <w:p w14:paraId="04D41B86"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lastRenderedPageBreak/>
        <w:t>Cả hai thẻ này đều có đặc tính IsChecked=”True” hoặc IsChecked=”False”. Mục nào có thuộc tính này sẽ được tự động chọn khi cửa sổ bắt đầu hiển thị.</w:t>
      </w:r>
    </w:p>
    <w:p w14:paraId="58309043"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t>Đối với Radio Button, vì là hộp chọn loại trừ, nếu trong một cửa sổ có nhiều nhóm Radio Button khác nhau thì các Radio Button của mỗi nhóm đuợc phân biệt bởi đặc tính GroupName=”TenNhom”. Ví dụ, trên cùng một cửa sổ có hai Radio Button chọn Giới tính (Nam; Nữ) và ba Radio Button khác chọn nghề nghiệp (Kinh doanh; Kỹ Thuật; Marketing) thì các Radio  Button Nam,  Nu phải có cùng GroupName với nhau, ba Radio  Button Kinh doanh, Ky Thuat, Marketting phải có cùng GroupName và khác với GroupName của nhóm giới tính.</w:t>
      </w:r>
    </w:p>
    <w:p w14:paraId="5A1B371A" w14:textId="77777777" w:rsidR="001E45CF" w:rsidRPr="004D54AB" w:rsidRDefault="001E45CF" w:rsidP="001E45CF">
      <w:pPr>
        <w:pStyle w:val="NormalWeb"/>
        <w:shd w:val="clear" w:color="auto" w:fill="FFFFFF"/>
        <w:spacing w:before="0" w:beforeAutospacing="0" w:after="240" w:afterAutospacing="0"/>
        <w:ind w:left="720"/>
        <w:rPr>
          <w:sz w:val="26"/>
          <w:szCs w:val="26"/>
        </w:rPr>
      </w:pPr>
    </w:p>
    <w:p w14:paraId="611DB556" w14:textId="77777777" w:rsidR="001E45CF" w:rsidRPr="004D54AB" w:rsidRDefault="001E45CF" w:rsidP="001E45CF">
      <w:pPr>
        <w:spacing w:before="0"/>
      </w:pPr>
    </w:p>
    <w:p w14:paraId="75A6086B" w14:textId="77777777" w:rsidR="001E45CF" w:rsidRPr="004D54AB" w:rsidRDefault="001E45CF" w:rsidP="001E45CF">
      <w:pPr>
        <w:pStyle w:val="Heading6"/>
        <w:spacing w:before="0"/>
      </w:pPr>
      <w:r w:rsidRPr="004D54AB">
        <w:t>ListBox</w:t>
      </w:r>
    </w:p>
    <w:p w14:paraId="7D9DE84E" w14:textId="77777777" w:rsidR="001E45CF" w:rsidRPr="004D54AB" w:rsidRDefault="001E45CF" w:rsidP="001E45CF">
      <w:pPr>
        <w:spacing w:before="0"/>
        <w:rPr>
          <w:szCs w:val="26"/>
          <w:shd w:val="clear" w:color="auto" w:fill="FFFFFF"/>
        </w:rPr>
      </w:pPr>
      <w:r w:rsidRPr="004D54AB">
        <w:rPr>
          <w:szCs w:val="26"/>
          <w:shd w:val="clear" w:color="auto" w:fill="FFFFFF"/>
        </w:rPr>
        <w:t>Hộp danh sách (ListBox) và là điều khiển hiển thị một danh sách các mục theo từng dòng và cho phép người dùng chọn một hay nhiều phẩn tử của danh sách.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4"/>
        <w:gridCol w:w="4809"/>
      </w:tblGrid>
      <w:tr w:rsidR="001E45CF" w14:paraId="37C86E2A" w14:textId="77777777" w:rsidTr="008E6B23">
        <w:tc>
          <w:tcPr>
            <w:tcW w:w="4796" w:type="dxa"/>
          </w:tcPr>
          <w:p w14:paraId="2DE5E6DB" w14:textId="77777777" w:rsidR="001E45CF" w:rsidRPr="00DA4B7F" w:rsidRDefault="001E45CF" w:rsidP="008E6B23">
            <w:pPr>
              <w:pStyle w:val="NormalWeb"/>
              <w:shd w:val="clear" w:color="auto" w:fill="FFFFFF"/>
              <w:spacing w:before="0" w:beforeAutospacing="0" w:after="240" w:afterAutospacing="0"/>
              <w:ind w:left="30"/>
              <w:rPr>
                <w:sz w:val="22"/>
                <w:szCs w:val="22"/>
              </w:rPr>
            </w:pPr>
            <w:r w:rsidRPr="00DA4B7F">
              <w:rPr>
                <w:sz w:val="22"/>
                <w:szCs w:val="22"/>
              </w:rPr>
              <w:t>&lt;Grid&gt;</w:t>
            </w:r>
          </w:p>
          <w:p w14:paraId="67D63666" w14:textId="77777777" w:rsidR="001E45CF" w:rsidRPr="00DA4B7F" w:rsidRDefault="001E45CF" w:rsidP="008E6B23">
            <w:pPr>
              <w:pStyle w:val="NormalWeb"/>
              <w:shd w:val="clear" w:color="auto" w:fill="FFFFFF"/>
              <w:spacing w:before="0" w:beforeAutospacing="0" w:after="240" w:afterAutospacing="0"/>
              <w:ind w:left="30"/>
              <w:rPr>
                <w:sz w:val="22"/>
                <w:szCs w:val="22"/>
              </w:rPr>
            </w:pPr>
            <w:r w:rsidRPr="00DA4B7F">
              <w:rPr>
                <w:sz w:val="22"/>
                <w:szCs w:val="22"/>
              </w:rPr>
              <w:t>        &lt;Label Height=”30″ HorizontalAlignment=”Left” Margin=”10,0,0,126″ Name=”label5″ VerticalAlignment=”Bottom” Width=”69″&gt;Quê quán:&lt;/Label&gt;</w:t>
            </w:r>
          </w:p>
          <w:p w14:paraId="1FF1D4E7" w14:textId="77777777" w:rsidR="001E45CF" w:rsidRPr="00DA4B7F" w:rsidRDefault="001E45CF" w:rsidP="008E6B23">
            <w:pPr>
              <w:pStyle w:val="NormalWeb"/>
              <w:shd w:val="clear" w:color="auto" w:fill="FFFFFF"/>
              <w:spacing w:before="0" w:beforeAutospacing="0" w:after="240" w:afterAutospacing="0"/>
              <w:ind w:left="30"/>
              <w:rPr>
                <w:sz w:val="22"/>
                <w:szCs w:val="22"/>
              </w:rPr>
            </w:pPr>
            <w:r w:rsidRPr="00DA4B7F">
              <w:rPr>
                <w:sz w:val="22"/>
                <w:szCs w:val="22"/>
              </w:rPr>
              <w:t>        &lt;ListBox Height=”68″ Margin=”80,0,33,77″ Name=”listBox1″ VerticalAlignment=”Bottom” SelectedIndex=”0″&gt;</w:t>
            </w:r>
          </w:p>
          <w:p w14:paraId="1B816056" w14:textId="77777777" w:rsidR="001E45CF" w:rsidRPr="00DA4B7F" w:rsidRDefault="001E45CF" w:rsidP="008E6B23">
            <w:pPr>
              <w:pStyle w:val="NormalWeb"/>
              <w:shd w:val="clear" w:color="auto" w:fill="FFFFFF"/>
              <w:spacing w:before="0" w:beforeAutospacing="0" w:after="240" w:afterAutospacing="0"/>
              <w:ind w:left="30"/>
              <w:rPr>
                <w:sz w:val="22"/>
                <w:szCs w:val="22"/>
              </w:rPr>
            </w:pPr>
            <w:r w:rsidRPr="00DA4B7F">
              <w:rPr>
                <w:sz w:val="22"/>
                <w:szCs w:val="22"/>
              </w:rPr>
              <w:t>        &lt;ListBoxItem&gt;Hà nội&lt;/ListBoxItem&gt;</w:t>
            </w:r>
          </w:p>
          <w:p w14:paraId="4D59827B" w14:textId="77777777" w:rsidR="001E45CF" w:rsidRPr="00DA4B7F" w:rsidRDefault="001E45CF" w:rsidP="008E6B23">
            <w:pPr>
              <w:pStyle w:val="NormalWeb"/>
              <w:shd w:val="clear" w:color="auto" w:fill="FFFFFF"/>
              <w:spacing w:before="0" w:beforeAutospacing="0" w:after="240" w:afterAutospacing="0"/>
              <w:ind w:left="30"/>
              <w:rPr>
                <w:sz w:val="22"/>
                <w:szCs w:val="22"/>
              </w:rPr>
            </w:pPr>
            <w:r w:rsidRPr="00DA4B7F">
              <w:rPr>
                <w:sz w:val="22"/>
                <w:szCs w:val="22"/>
              </w:rPr>
              <w:t>        &lt;ListBoxItem&gt;TP. Hồ Chí Minh&lt;/ListBoxItem&gt;</w:t>
            </w:r>
          </w:p>
          <w:p w14:paraId="7DEF8E35" w14:textId="77777777" w:rsidR="001E45CF" w:rsidRPr="00DA4B7F" w:rsidRDefault="001E45CF" w:rsidP="008E6B23">
            <w:pPr>
              <w:pStyle w:val="NormalWeb"/>
              <w:shd w:val="clear" w:color="auto" w:fill="FFFFFF"/>
              <w:spacing w:before="0" w:beforeAutospacing="0" w:after="240" w:afterAutospacing="0"/>
              <w:ind w:left="30"/>
              <w:rPr>
                <w:sz w:val="22"/>
                <w:szCs w:val="22"/>
              </w:rPr>
            </w:pPr>
            <w:r w:rsidRPr="00DA4B7F">
              <w:rPr>
                <w:sz w:val="22"/>
                <w:szCs w:val="22"/>
              </w:rPr>
              <w:t>        &lt;ListBoxItem&gt;Hải Phòng&lt;/ListBoxItem&gt;</w:t>
            </w:r>
          </w:p>
          <w:p w14:paraId="6A2F8C2D" w14:textId="77777777" w:rsidR="001E45CF" w:rsidRPr="00DA4B7F" w:rsidRDefault="001E45CF" w:rsidP="008E6B23">
            <w:pPr>
              <w:pStyle w:val="NormalWeb"/>
              <w:shd w:val="clear" w:color="auto" w:fill="FFFFFF"/>
              <w:spacing w:before="0" w:beforeAutospacing="0" w:after="240" w:afterAutospacing="0"/>
              <w:ind w:left="30"/>
              <w:rPr>
                <w:sz w:val="22"/>
                <w:szCs w:val="22"/>
              </w:rPr>
            </w:pPr>
            <w:r w:rsidRPr="00DA4B7F">
              <w:rPr>
                <w:sz w:val="22"/>
                <w:szCs w:val="22"/>
              </w:rPr>
              <w:t>        &lt;ListBoxItem&gt;Đà Nẵng&lt;/ListBoxItem&gt;</w:t>
            </w:r>
          </w:p>
          <w:p w14:paraId="3D217D2E" w14:textId="77777777" w:rsidR="001E45CF" w:rsidRDefault="001E45CF" w:rsidP="008E6B23">
            <w:pPr>
              <w:pStyle w:val="NormalWeb"/>
              <w:shd w:val="clear" w:color="auto" w:fill="FFFFFF"/>
              <w:spacing w:before="0" w:beforeAutospacing="0" w:after="240" w:afterAutospacing="0"/>
              <w:ind w:left="30"/>
              <w:rPr>
                <w:sz w:val="22"/>
                <w:szCs w:val="22"/>
              </w:rPr>
            </w:pPr>
            <w:r w:rsidRPr="00DA4B7F">
              <w:rPr>
                <w:sz w:val="22"/>
                <w:szCs w:val="22"/>
              </w:rPr>
              <w:t>        &lt;/ListBo</w:t>
            </w:r>
            <w:r>
              <w:rPr>
                <w:sz w:val="22"/>
                <w:szCs w:val="22"/>
              </w:rPr>
              <w:t>x&gt;</w:t>
            </w:r>
          </w:p>
          <w:p w14:paraId="48CC1797" w14:textId="77777777" w:rsidR="001E45CF" w:rsidRPr="00DA4B7F" w:rsidRDefault="001E45CF" w:rsidP="008E6B23">
            <w:pPr>
              <w:pStyle w:val="NormalWeb"/>
              <w:shd w:val="clear" w:color="auto" w:fill="FFFFFF"/>
              <w:spacing w:before="0" w:beforeAutospacing="0" w:after="240" w:afterAutospacing="0"/>
              <w:ind w:left="30"/>
              <w:rPr>
                <w:sz w:val="22"/>
                <w:szCs w:val="22"/>
              </w:rPr>
            </w:pPr>
            <w:r w:rsidRPr="00DA4B7F">
              <w:rPr>
                <w:sz w:val="22"/>
                <w:szCs w:val="22"/>
              </w:rPr>
              <w:t>&lt;/Grid&gt;</w:t>
            </w:r>
          </w:p>
          <w:p w14:paraId="58B1D971" w14:textId="77777777" w:rsidR="001E45CF" w:rsidRDefault="001E45CF" w:rsidP="008E6B23">
            <w:pPr>
              <w:spacing w:before="0" w:beforeAutospacing="0"/>
              <w:ind w:firstLine="0"/>
              <w:jc w:val="center"/>
              <w:rPr>
                <w:szCs w:val="26"/>
              </w:rPr>
            </w:pPr>
          </w:p>
        </w:tc>
        <w:tc>
          <w:tcPr>
            <w:tcW w:w="4797" w:type="dxa"/>
          </w:tcPr>
          <w:p w14:paraId="39EF98DF" w14:textId="77777777" w:rsidR="001E45CF" w:rsidRDefault="001E45CF" w:rsidP="008E6B23">
            <w:pPr>
              <w:spacing w:before="0" w:beforeAutospacing="0"/>
              <w:ind w:firstLine="0"/>
              <w:jc w:val="center"/>
              <w:rPr>
                <w:szCs w:val="26"/>
              </w:rPr>
            </w:pPr>
            <w:r w:rsidRPr="004D54AB">
              <w:rPr>
                <w:noProof/>
              </w:rPr>
              <w:drawing>
                <wp:inline distT="0" distB="0" distL="0" distR="0" wp14:anchorId="5D373B42" wp14:editId="2AE94C5D">
                  <wp:extent cx="2981325" cy="2073550"/>
                  <wp:effectExtent l="0" t="0" r="0" b="3175"/>
                  <wp:docPr id="31" name="Picture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untit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1197" cy="2080416"/>
                          </a:xfrm>
                          <a:prstGeom prst="rect">
                            <a:avLst/>
                          </a:prstGeom>
                          <a:noFill/>
                          <a:ln>
                            <a:noFill/>
                          </a:ln>
                        </pic:spPr>
                      </pic:pic>
                    </a:graphicData>
                  </a:graphic>
                </wp:inline>
              </w:drawing>
            </w:r>
          </w:p>
        </w:tc>
      </w:tr>
    </w:tbl>
    <w:p w14:paraId="1F372238" w14:textId="77777777" w:rsidR="001E45CF" w:rsidRPr="004D54AB" w:rsidRDefault="001E45CF" w:rsidP="001E45CF">
      <w:pPr>
        <w:spacing w:before="0"/>
        <w:jc w:val="center"/>
        <w:rPr>
          <w:szCs w:val="26"/>
        </w:rPr>
      </w:pPr>
    </w:p>
    <w:p w14:paraId="21287378" w14:textId="77777777" w:rsidR="001E45CF" w:rsidRPr="004D54AB" w:rsidRDefault="001E45CF" w:rsidP="001E45CF">
      <w:pPr>
        <w:pStyle w:val="NormalWeb"/>
        <w:shd w:val="clear" w:color="auto" w:fill="FFFFFF"/>
        <w:spacing w:before="0" w:beforeAutospacing="0" w:after="240" w:afterAutospacing="0"/>
        <w:ind w:firstLine="567"/>
        <w:rPr>
          <w:sz w:val="26"/>
          <w:szCs w:val="26"/>
        </w:rPr>
      </w:pPr>
      <w:r w:rsidRPr="004D54AB">
        <w:rPr>
          <w:sz w:val="26"/>
          <w:szCs w:val="26"/>
        </w:rPr>
        <w:t>ListBox được tạo bởi thẻ &lt;ListBox&gt;  và kết thúc bằng thẻ đóng  &lt;/ListBox&gt; .</w:t>
      </w:r>
    </w:p>
    <w:p w14:paraId="27E2941E" w14:textId="77777777" w:rsidR="001E45CF" w:rsidRPr="004D54AB" w:rsidRDefault="001E45CF" w:rsidP="001E45CF">
      <w:pPr>
        <w:pStyle w:val="NormalWeb"/>
        <w:shd w:val="clear" w:color="auto" w:fill="FFFFFF"/>
        <w:spacing w:before="0" w:beforeAutospacing="0" w:after="240" w:afterAutospacing="0"/>
        <w:ind w:firstLine="567"/>
        <w:rPr>
          <w:sz w:val="26"/>
          <w:szCs w:val="26"/>
        </w:rPr>
      </w:pPr>
      <w:r w:rsidRPr="004D54AB">
        <w:rPr>
          <w:sz w:val="26"/>
          <w:szCs w:val="26"/>
        </w:rPr>
        <w:t>Mỗi phần tử của danh sách nằm trong cặp thẻ &lt;ListBoxItem&gt; Nhãn &lt;/ListBoxItem&gt; lồng bên trong cặp thẻ trên.</w:t>
      </w:r>
    </w:p>
    <w:p w14:paraId="3A590E5A"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lastRenderedPageBreak/>
        <w:t>Đặc tính SelectedIndex=”k” để yêu cầu tự động chọn phần thử thứ n trong danh sách khi mở cửa sổ. Phần tử đầu tiên của danh sách có giá trị là 0, phần tử cuối cùng là n-1. Nếu muốn khi mở cửa sổ không chọn phần tử nào thì đặt giá trị k bằng -1.</w:t>
      </w:r>
    </w:p>
    <w:p w14:paraId="0588692B" w14:textId="77777777" w:rsidR="001E45CF" w:rsidRPr="004D54AB" w:rsidRDefault="001E45CF" w:rsidP="001E45CF">
      <w:pPr>
        <w:spacing w:before="0"/>
        <w:jc w:val="center"/>
        <w:rPr>
          <w:szCs w:val="26"/>
        </w:rPr>
      </w:pPr>
    </w:p>
    <w:p w14:paraId="7B6CA0EB" w14:textId="77777777" w:rsidR="001E45CF" w:rsidRPr="004D54AB" w:rsidRDefault="001E45CF" w:rsidP="001E45CF">
      <w:pPr>
        <w:pStyle w:val="Heading6"/>
        <w:spacing w:before="0"/>
      </w:pPr>
      <w:r w:rsidRPr="004D54AB">
        <w:t>Combobox</w:t>
      </w:r>
    </w:p>
    <w:p w14:paraId="11665421" w14:textId="77777777" w:rsidR="001E45CF" w:rsidRDefault="001E45CF" w:rsidP="001E45CF">
      <w:pPr>
        <w:spacing w:before="0"/>
        <w:rPr>
          <w:szCs w:val="26"/>
          <w:shd w:val="clear" w:color="auto" w:fill="FFFFFF"/>
        </w:rPr>
      </w:pPr>
      <w:r w:rsidRPr="004D54AB">
        <w:rPr>
          <w:szCs w:val="26"/>
          <w:shd w:val="clear" w:color="auto" w:fill="FFFFFF"/>
        </w:rPr>
        <w:t>Hộp danh sách thả xuống (ComboBox) là các điều khiển hiển thị một danh sách theo từng dòng cho người dùng chọn. Tuy nhiên, khác với ListBox, ComboBox gọn gàng hơn bởi vì nó chỉ hiển thị 1 dòng và khi nhấn vào biểu tượng tam giác bên cạnh thì danh sách mới được mở ra. Combox chỉ cho phép chọn 1 dòng tại 1 thời điểm.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1E45CF" w14:paraId="14F6236F" w14:textId="77777777" w:rsidTr="008E6B23">
        <w:tc>
          <w:tcPr>
            <w:tcW w:w="4796" w:type="dxa"/>
          </w:tcPr>
          <w:p w14:paraId="1DB63A1A" w14:textId="77777777" w:rsidR="001E45CF" w:rsidRPr="00DA4B7F" w:rsidRDefault="001E45CF" w:rsidP="008E6B23">
            <w:pPr>
              <w:pStyle w:val="NormalWeb"/>
              <w:shd w:val="clear" w:color="auto" w:fill="FFFFFF"/>
              <w:spacing w:before="0" w:beforeAutospacing="0" w:after="240" w:afterAutospacing="0"/>
              <w:ind w:left="30" w:hanging="30"/>
              <w:rPr>
                <w:sz w:val="22"/>
                <w:szCs w:val="22"/>
              </w:rPr>
            </w:pPr>
            <w:r w:rsidRPr="00DA4B7F">
              <w:rPr>
                <w:sz w:val="22"/>
                <w:szCs w:val="22"/>
              </w:rPr>
              <w:t>&lt;Grid&gt;</w:t>
            </w:r>
          </w:p>
          <w:p w14:paraId="72DFAF30" w14:textId="77777777" w:rsidR="001E45CF" w:rsidRPr="00DA4B7F" w:rsidRDefault="001E45CF" w:rsidP="008E6B23">
            <w:pPr>
              <w:pStyle w:val="NormalWeb"/>
              <w:shd w:val="clear" w:color="auto" w:fill="FFFFFF"/>
              <w:spacing w:before="0" w:beforeAutospacing="0" w:after="240" w:afterAutospacing="0"/>
              <w:ind w:left="30" w:hanging="30"/>
              <w:rPr>
                <w:sz w:val="22"/>
                <w:szCs w:val="22"/>
              </w:rPr>
            </w:pPr>
            <w:r w:rsidRPr="00DA4B7F">
              <w:rPr>
                <w:sz w:val="22"/>
                <w:szCs w:val="22"/>
              </w:rPr>
              <w:t>        &lt;Label Height=”30″ HorizontalAlignment=”Left” Margin=”10,0,0,126″ Name=”label5″ VerticalAlignment=”Bottom” Width=”69″&gt;Quê quán:&lt;/Label&gt;</w:t>
            </w:r>
          </w:p>
          <w:p w14:paraId="0A50CA0A" w14:textId="77777777" w:rsidR="001E45CF" w:rsidRPr="00DA4B7F" w:rsidRDefault="001E45CF" w:rsidP="008E6B23">
            <w:pPr>
              <w:pStyle w:val="NormalWeb"/>
              <w:shd w:val="clear" w:color="auto" w:fill="FFFFFF"/>
              <w:spacing w:before="0" w:beforeAutospacing="0" w:after="240" w:afterAutospacing="0"/>
              <w:ind w:left="30" w:hanging="30"/>
              <w:rPr>
                <w:sz w:val="22"/>
                <w:szCs w:val="22"/>
              </w:rPr>
            </w:pPr>
            <w:r w:rsidRPr="00DA4B7F">
              <w:rPr>
                <w:sz w:val="22"/>
                <w:szCs w:val="22"/>
              </w:rPr>
              <w:t>        &lt;ComboBox Height=”26″ Margin=”84,0,27,126″ Name=”comboBox1″ VerticalAlignment=”Bottom” SelectedIndex=”0″&gt;</w:t>
            </w:r>
          </w:p>
          <w:p w14:paraId="58639003" w14:textId="77777777" w:rsidR="001E45CF" w:rsidRPr="00DA4B7F" w:rsidRDefault="001E45CF" w:rsidP="008E6B23">
            <w:pPr>
              <w:pStyle w:val="NormalWeb"/>
              <w:shd w:val="clear" w:color="auto" w:fill="FFFFFF"/>
              <w:spacing w:before="0" w:beforeAutospacing="0" w:after="240" w:afterAutospacing="0"/>
              <w:ind w:left="30" w:hanging="30"/>
              <w:rPr>
                <w:sz w:val="22"/>
                <w:szCs w:val="22"/>
              </w:rPr>
            </w:pPr>
            <w:r w:rsidRPr="00DA4B7F">
              <w:rPr>
                <w:sz w:val="22"/>
                <w:szCs w:val="22"/>
              </w:rPr>
              <w:t>        &lt;ComboBoxItem&gt;Hà nội&lt;/ComboBoxItem&gt;</w:t>
            </w:r>
          </w:p>
          <w:p w14:paraId="7E98ADA2" w14:textId="77777777" w:rsidR="001E45CF" w:rsidRPr="00DA4B7F" w:rsidRDefault="001E45CF" w:rsidP="008E6B23">
            <w:pPr>
              <w:pStyle w:val="NormalWeb"/>
              <w:shd w:val="clear" w:color="auto" w:fill="FFFFFF"/>
              <w:spacing w:before="0" w:beforeAutospacing="0" w:after="240" w:afterAutospacing="0"/>
              <w:ind w:left="30" w:hanging="30"/>
              <w:rPr>
                <w:sz w:val="22"/>
                <w:szCs w:val="22"/>
              </w:rPr>
            </w:pPr>
            <w:r w:rsidRPr="00DA4B7F">
              <w:rPr>
                <w:sz w:val="22"/>
                <w:szCs w:val="22"/>
              </w:rPr>
              <w:t>        &lt;ComboBoxItem&gt;TP. Hồ Chí Minh&lt;/ComboBoxItem&gt;</w:t>
            </w:r>
          </w:p>
          <w:p w14:paraId="424A2B4B" w14:textId="77777777" w:rsidR="001E45CF" w:rsidRPr="00DA4B7F" w:rsidRDefault="001E45CF" w:rsidP="008E6B23">
            <w:pPr>
              <w:pStyle w:val="NormalWeb"/>
              <w:shd w:val="clear" w:color="auto" w:fill="FFFFFF"/>
              <w:spacing w:before="0" w:beforeAutospacing="0" w:after="240" w:afterAutospacing="0"/>
              <w:ind w:left="30" w:hanging="30"/>
              <w:rPr>
                <w:sz w:val="22"/>
                <w:szCs w:val="22"/>
              </w:rPr>
            </w:pPr>
            <w:r w:rsidRPr="00DA4B7F">
              <w:rPr>
                <w:sz w:val="22"/>
                <w:szCs w:val="22"/>
              </w:rPr>
              <w:t>        &lt;ComboBoxItem&gt;Hải Phòng&lt;/ComboBoxItem&gt;</w:t>
            </w:r>
          </w:p>
          <w:p w14:paraId="326BB76F" w14:textId="77777777" w:rsidR="001E45CF" w:rsidRPr="00DA4B7F" w:rsidRDefault="001E45CF" w:rsidP="008E6B23">
            <w:pPr>
              <w:pStyle w:val="NormalWeb"/>
              <w:shd w:val="clear" w:color="auto" w:fill="FFFFFF"/>
              <w:spacing w:before="0" w:beforeAutospacing="0" w:after="240" w:afterAutospacing="0"/>
              <w:ind w:left="30" w:hanging="30"/>
              <w:rPr>
                <w:sz w:val="22"/>
                <w:szCs w:val="22"/>
              </w:rPr>
            </w:pPr>
            <w:r w:rsidRPr="00DA4B7F">
              <w:rPr>
                <w:sz w:val="22"/>
                <w:szCs w:val="22"/>
              </w:rPr>
              <w:t>        &lt;ComboBoxItem&gt;Đà Nẵng&lt;/ComboBoxItem&gt;</w:t>
            </w:r>
          </w:p>
          <w:p w14:paraId="6968F955" w14:textId="77777777" w:rsidR="001E45CF" w:rsidRPr="00DA4B7F" w:rsidRDefault="001E45CF" w:rsidP="008E6B23">
            <w:pPr>
              <w:pStyle w:val="NormalWeb"/>
              <w:shd w:val="clear" w:color="auto" w:fill="FFFFFF"/>
              <w:spacing w:before="0" w:beforeAutospacing="0" w:after="240" w:afterAutospacing="0"/>
              <w:ind w:left="30" w:hanging="30"/>
              <w:rPr>
                <w:sz w:val="22"/>
                <w:szCs w:val="22"/>
              </w:rPr>
            </w:pPr>
            <w:r w:rsidRPr="00DA4B7F">
              <w:rPr>
                <w:sz w:val="22"/>
                <w:szCs w:val="22"/>
              </w:rPr>
              <w:t>        &lt;/ComboBox&gt;</w:t>
            </w:r>
          </w:p>
          <w:p w14:paraId="7B32342D" w14:textId="77777777" w:rsidR="001E45CF" w:rsidRPr="00DA4B7F" w:rsidRDefault="001E45CF" w:rsidP="008E6B23">
            <w:pPr>
              <w:pStyle w:val="NormalWeb"/>
              <w:shd w:val="clear" w:color="auto" w:fill="FFFFFF"/>
              <w:spacing w:before="0" w:beforeAutospacing="0" w:after="240" w:afterAutospacing="0"/>
              <w:ind w:left="30" w:hanging="30"/>
              <w:rPr>
                <w:sz w:val="22"/>
                <w:szCs w:val="22"/>
              </w:rPr>
            </w:pPr>
            <w:r w:rsidRPr="00DA4B7F">
              <w:rPr>
                <w:sz w:val="22"/>
                <w:szCs w:val="22"/>
              </w:rPr>
              <w:t>&lt;/Grid&gt;</w:t>
            </w:r>
          </w:p>
          <w:p w14:paraId="50089DAE" w14:textId="77777777" w:rsidR="001E45CF" w:rsidRDefault="001E45CF" w:rsidP="008E6B23">
            <w:pPr>
              <w:spacing w:before="0" w:beforeAutospacing="0"/>
              <w:ind w:firstLine="0"/>
              <w:rPr>
                <w:szCs w:val="26"/>
                <w:shd w:val="clear" w:color="auto" w:fill="FFFFFF"/>
              </w:rPr>
            </w:pPr>
          </w:p>
        </w:tc>
        <w:tc>
          <w:tcPr>
            <w:tcW w:w="4797" w:type="dxa"/>
          </w:tcPr>
          <w:p w14:paraId="7595F573" w14:textId="77777777" w:rsidR="001E45CF" w:rsidRDefault="001E45CF" w:rsidP="008E6B23">
            <w:pPr>
              <w:spacing w:before="0" w:beforeAutospacing="0"/>
              <w:ind w:firstLine="0"/>
              <w:rPr>
                <w:szCs w:val="26"/>
                <w:shd w:val="clear" w:color="auto" w:fill="FFFFFF"/>
              </w:rPr>
            </w:pPr>
            <w:r w:rsidRPr="004D54AB">
              <w:rPr>
                <w:noProof/>
                <w:szCs w:val="26"/>
              </w:rPr>
              <w:drawing>
                <wp:inline distT="0" distB="0" distL="0" distR="0" wp14:anchorId="64BF4D04" wp14:editId="19FA7DE7">
                  <wp:extent cx="2857500" cy="1987428"/>
                  <wp:effectExtent l="0" t="0" r="0" b="0"/>
                  <wp:docPr id="32" name="Picture 3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untit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928" cy="1996767"/>
                          </a:xfrm>
                          <a:prstGeom prst="rect">
                            <a:avLst/>
                          </a:prstGeom>
                          <a:noFill/>
                          <a:ln>
                            <a:noFill/>
                          </a:ln>
                        </pic:spPr>
                      </pic:pic>
                    </a:graphicData>
                  </a:graphic>
                </wp:inline>
              </w:drawing>
            </w:r>
          </w:p>
        </w:tc>
      </w:tr>
    </w:tbl>
    <w:p w14:paraId="41BA071B"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t>ComboBox được tạo bởi thẻ &lt;ComboBox&gt;  và kết thúc bằng thẻ đóng  &lt;/ComboBox&gt; .</w:t>
      </w:r>
    </w:p>
    <w:p w14:paraId="18AF6FFA"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t>Mỗi phần tử của danh sách nằm trong cặp thẻ &lt;ComboBoxItem&gt; Nhãn &lt;/ComboBoxItem&gt; Lồng bên trong cặp thẻ trên.</w:t>
      </w:r>
    </w:p>
    <w:p w14:paraId="1D678325" w14:textId="77777777" w:rsidR="001E45CF" w:rsidRPr="004D54AB" w:rsidRDefault="001E45CF" w:rsidP="001E45CF">
      <w:pPr>
        <w:pStyle w:val="NormalWeb"/>
        <w:shd w:val="clear" w:color="auto" w:fill="FFFFFF"/>
        <w:spacing w:before="0" w:beforeAutospacing="0" w:after="240" w:afterAutospacing="0"/>
        <w:ind w:firstLine="720"/>
        <w:rPr>
          <w:sz w:val="26"/>
          <w:szCs w:val="26"/>
        </w:rPr>
      </w:pPr>
      <w:r w:rsidRPr="004D54AB">
        <w:rPr>
          <w:sz w:val="26"/>
          <w:szCs w:val="26"/>
        </w:rPr>
        <w:t>Đặc tính SelectedIndex=”k” để yêu cầu tự động chọn phần thử thứ n trong danh sách khi mở cửa sổ. Phần tử đầu tiên của danh sách có giá trị là 0, phần tử cuối cùng là n-1. Nếu muốn khi mở cửa sổ không chọn phần tử nào thì đặt giá trị k bằng -1.</w:t>
      </w:r>
    </w:p>
    <w:p w14:paraId="271ED432" w14:textId="77777777" w:rsidR="001E45CF" w:rsidRPr="004D54AB" w:rsidRDefault="001E45CF" w:rsidP="001E45CF">
      <w:pPr>
        <w:pStyle w:val="NormalWeb"/>
        <w:shd w:val="clear" w:color="auto" w:fill="FFFFFF"/>
        <w:spacing w:before="0" w:beforeAutospacing="0" w:after="240" w:afterAutospacing="0"/>
        <w:ind w:firstLine="720"/>
        <w:rPr>
          <w:sz w:val="26"/>
          <w:szCs w:val="26"/>
        </w:rPr>
      </w:pPr>
    </w:p>
    <w:p w14:paraId="3C41C1DB" w14:textId="2C12A13D" w:rsidR="001E45CF" w:rsidRPr="00E05BB2" w:rsidRDefault="001E45CF">
      <w:pPr>
        <w:pStyle w:val="Heading4"/>
      </w:pPr>
      <w:r w:rsidRPr="00E05BB2">
        <w:lastRenderedPageBreak/>
        <w:t>UserControl</w:t>
      </w:r>
      <w:r w:rsidR="00210CD4" w:rsidRPr="00E05BB2">
        <w:t>:</w:t>
      </w:r>
    </w:p>
    <w:p w14:paraId="68D867E4" w14:textId="77777777" w:rsidR="0017123F" w:rsidRPr="00E05BB2" w:rsidRDefault="0017123F" w:rsidP="0017123F">
      <w:pPr>
        <w:spacing w:before="0"/>
        <w:rPr>
          <w:szCs w:val="26"/>
          <w:shd w:val="clear" w:color="auto" w:fill="FFFFFF"/>
        </w:rPr>
      </w:pPr>
      <w:r w:rsidRPr="00E05BB2">
        <w:rPr>
          <w:szCs w:val="26"/>
          <w:shd w:val="clear" w:color="auto" w:fill="FFFFFF"/>
        </w:rPr>
        <w:t>UserControl là một loại control do người dùng định nghĩa, thiết kế giao diện, chức năng cho nó. Cách sử dụng của UserControl cũng tương tự như các loại control thông thường khác. Sau khi xây dựng hoàn chỉnh, lập trình viên có thể sử dụng lại UserControl đó cho nhiều ứng dụng, nhiều cửa sổ khác nhau rất đơn giản. Các loại UserControl đều kế thừa từ class System.Windows.Controls.UserControl.</w:t>
      </w:r>
    </w:p>
    <w:p w14:paraId="511690EF" w14:textId="77777777" w:rsidR="0017123F" w:rsidRPr="00E05BB2" w:rsidRDefault="0017123F" w:rsidP="0017123F">
      <w:pPr>
        <w:spacing w:before="0"/>
      </w:pPr>
      <w:r w:rsidRPr="00E05BB2">
        <w:rPr>
          <w:szCs w:val="26"/>
          <w:shd w:val="clear" w:color="auto" w:fill="FFFFFF"/>
        </w:rPr>
        <w:t>Cách tạo một usercontrol:</w:t>
      </w:r>
      <w:r w:rsidRPr="00E05BB2">
        <w:t xml:space="preserve"> </w:t>
      </w:r>
    </w:p>
    <w:p w14:paraId="69C30B5F" w14:textId="77777777" w:rsidR="0017123F" w:rsidRPr="00E05BB2" w:rsidRDefault="0017123F" w:rsidP="0017123F">
      <w:pPr>
        <w:spacing w:before="0"/>
        <w:jc w:val="center"/>
        <w:rPr>
          <w:szCs w:val="26"/>
          <w:shd w:val="clear" w:color="auto" w:fill="FFFFFF"/>
        </w:rPr>
      </w:pPr>
      <w:r w:rsidRPr="00E05BB2">
        <w:rPr>
          <w:noProof/>
        </w:rPr>
        <w:drawing>
          <wp:inline distT="0" distB="0" distL="0" distR="0" wp14:anchorId="5F295EF9" wp14:editId="512D4D00">
            <wp:extent cx="4924425" cy="1338986"/>
            <wp:effectExtent l="0" t="0" r="0" b="0"/>
            <wp:docPr id="33" name="Picture 33" descr="https://www.wpf-tutorial.com/Images/ArticleImages/1/usercontrols-customcontrols/add_user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www.wpf-tutorial.com/Images/ArticleImages/1/usercontrols-customcontrols/add_user_contro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6541" cy="1347719"/>
                    </a:xfrm>
                    <a:prstGeom prst="rect">
                      <a:avLst/>
                    </a:prstGeom>
                    <a:noFill/>
                    <a:ln>
                      <a:noFill/>
                    </a:ln>
                  </pic:spPr>
                </pic:pic>
              </a:graphicData>
            </a:graphic>
          </wp:inline>
        </w:drawing>
      </w:r>
    </w:p>
    <w:p w14:paraId="7A982096" w14:textId="77777777" w:rsidR="0017123F" w:rsidRPr="00E05BB2" w:rsidRDefault="0017123F" w:rsidP="0017123F">
      <w:pPr>
        <w:autoSpaceDE w:val="0"/>
        <w:autoSpaceDN w:val="0"/>
        <w:adjustRightInd w:val="0"/>
        <w:spacing w:before="0" w:line="240" w:lineRule="auto"/>
        <w:jc w:val="left"/>
        <w:rPr>
          <w:szCs w:val="26"/>
        </w:rPr>
      </w:pPr>
      <w:r w:rsidRPr="00E05BB2">
        <w:rPr>
          <w:szCs w:val="26"/>
        </w:rPr>
        <w:t>Trong ví dụ này, chúng ta sẽ tạo một User control có thể giới hạn số ký tự văn bản trong text box, đồng thời hiện thị bao nhiêu ký tự đã nhập và tổng cộng là bao nhiêu. Thấy đơn giản, nhưng nó được sử dụng trong rất nhiều ứng dụng web như Tweeter. Chức năng này cũng có thể thêm vào từng window riêng lẻ, nhưng sẽ hợp lý hơn nếu bạn muốn sử dụng chức năng cho nhiều nơi khác nhau trong ứng dụng, thế nên chúng sẽ wrap lại thành user control.</w:t>
      </w:r>
    </w:p>
    <w:p w14:paraId="39271BF8" w14:textId="77777777" w:rsidR="0017123F" w:rsidRPr="00E05BB2" w:rsidRDefault="0017123F" w:rsidP="0017123F">
      <w:pPr>
        <w:autoSpaceDE w:val="0"/>
        <w:autoSpaceDN w:val="0"/>
        <w:adjustRightInd w:val="0"/>
        <w:spacing w:before="0" w:line="240" w:lineRule="auto"/>
        <w:jc w:val="left"/>
        <w:rPr>
          <w:szCs w:val="26"/>
        </w:rPr>
      </w:pPr>
      <w:r w:rsidRPr="00E05BB2">
        <w:rPr>
          <w:szCs w:val="26"/>
        </w:rPr>
        <w:t>Code usercontrol:</w:t>
      </w:r>
    </w:p>
    <w:p w14:paraId="2C68CE24" w14:textId="77777777" w:rsidR="0017123F" w:rsidRPr="00E05BB2" w:rsidRDefault="0017123F" w:rsidP="0017123F">
      <w:pPr>
        <w:autoSpaceDE w:val="0"/>
        <w:autoSpaceDN w:val="0"/>
        <w:adjustRightInd w:val="0"/>
        <w:spacing w:before="0" w:line="240" w:lineRule="auto"/>
        <w:jc w:val="left"/>
        <w:rPr>
          <w:szCs w:val="26"/>
        </w:rPr>
      </w:pPr>
    </w:p>
    <w:p w14:paraId="4BB8F4C6"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&lt;Grid&gt;</w:t>
      </w:r>
    </w:p>
    <w:p w14:paraId="11932487"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&lt;Grid.RowDefinitions&gt;</w:t>
      </w:r>
    </w:p>
    <w:p w14:paraId="54ED054A"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&lt;RowDefinition Height="Auto" /&gt;</w:t>
      </w:r>
    </w:p>
    <w:p w14:paraId="23F0D535"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&lt;RowDefinition Height="*" /&gt;</w:t>
      </w:r>
    </w:p>
    <w:p w14:paraId="69300641"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&lt;/Grid.RowDefinitions&gt;</w:t>
      </w:r>
    </w:p>
    <w:p w14:paraId="726CC7B3"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&lt;Grid.ColumnDefinitions&gt;</w:t>
      </w:r>
    </w:p>
    <w:p w14:paraId="523600EF"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&lt;ColumnDefinition Width="*" /&gt;</w:t>
      </w:r>
    </w:p>
    <w:p w14:paraId="7CCEA1AB"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&lt;ColumnDefinition Width="Auto" /&gt;</w:t>
      </w:r>
    </w:p>
    <w:p w14:paraId="1E1D1CF3"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&lt;/Grid.ColumnDefinitions&gt;</w:t>
      </w:r>
    </w:p>
    <w:p w14:paraId="5DEC6B9F"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&lt;Label Content="{Binding Title}" /&gt;</w:t>
      </w:r>
    </w:p>
    <w:p w14:paraId="51E98854"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&lt;Label Grid.Column="1"&gt;</w:t>
      </w:r>
    </w:p>
    <w:p w14:paraId="071FE8FE"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&lt;StackPanel Orientation="Horizontal"&gt;</w:t>
      </w:r>
    </w:p>
    <w:p w14:paraId="6E3A1005"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&lt;TextBlock Text="{Binding ElementName=txtLimitedInput, Path=Text.Length}" /&gt;</w:t>
      </w:r>
    </w:p>
    <w:p w14:paraId="44856F0D"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&lt;TextBlock Text="/" /&gt;</w:t>
      </w:r>
    </w:p>
    <w:p w14:paraId="4E021A77"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&lt;TextBlock Text="{Binding MaxLength}" /&gt;</w:t>
      </w:r>
    </w:p>
    <w:p w14:paraId="41BE31C7"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&lt;/StackPanel&gt;</w:t>
      </w:r>
    </w:p>
    <w:p w14:paraId="3888845F"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&lt;/Label&gt;</w:t>
      </w:r>
    </w:p>
    <w:p w14:paraId="684B0B9F"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 xml:space="preserve">        &lt;TextBox MaxLength="{Binding MaxLength}" Grid.Row="1" Grid.ColumnSpan="2" Name="txtLimitedInput" ScrollViewer.VerticalScrollBarVisibility="Auto" TextWrapping="Wrap" /&gt;</w:t>
      </w:r>
    </w:p>
    <w:p w14:paraId="2209CE2C" w14:textId="77777777" w:rsidR="0017123F" w:rsidRPr="00E05BB2" w:rsidRDefault="0017123F" w:rsidP="0017123F">
      <w:pPr>
        <w:autoSpaceDE w:val="0"/>
        <w:autoSpaceDN w:val="0"/>
        <w:adjustRightInd w:val="0"/>
        <w:spacing w:before="0" w:line="240" w:lineRule="auto"/>
        <w:ind w:left="720" w:firstLine="0"/>
        <w:jc w:val="left"/>
        <w:rPr>
          <w:color w:val="FF0000"/>
          <w:sz w:val="22"/>
          <w:szCs w:val="22"/>
        </w:rPr>
      </w:pPr>
      <w:r w:rsidRPr="00E05BB2">
        <w:rPr>
          <w:color w:val="FF0000"/>
          <w:sz w:val="22"/>
          <w:szCs w:val="22"/>
        </w:rPr>
        <w:t>&lt;/Grid&gt;</w:t>
      </w:r>
    </w:p>
    <w:p w14:paraId="6D3727AD" w14:textId="77777777" w:rsidR="0017123F" w:rsidRPr="00E05BB2" w:rsidRDefault="0017123F" w:rsidP="0017123F">
      <w:pPr>
        <w:autoSpaceDE w:val="0"/>
        <w:autoSpaceDN w:val="0"/>
        <w:adjustRightInd w:val="0"/>
        <w:spacing w:before="0" w:line="240" w:lineRule="auto"/>
        <w:ind w:left="720" w:firstLine="0"/>
        <w:jc w:val="left"/>
        <w:rPr>
          <w:sz w:val="19"/>
          <w:szCs w:val="19"/>
        </w:rPr>
      </w:pPr>
    </w:p>
    <w:p w14:paraId="77FA12CD" w14:textId="77777777" w:rsidR="0017123F" w:rsidRPr="00E05BB2" w:rsidRDefault="0017123F" w:rsidP="0017123F">
      <w:pPr>
        <w:spacing w:before="0"/>
      </w:pPr>
      <w:r w:rsidRPr="00E05BB2">
        <w:t>Và:</w:t>
      </w:r>
    </w:p>
    <w:p w14:paraId="4FB04586"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lastRenderedPageBreak/>
        <w:t>using System;</w:t>
      </w:r>
    </w:p>
    <w:p w14:paraId="3867F3AE"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using System.Windows.Controls;</w:t>
      </w:r>
    </w:p>
    <w:p w14:paraId="06FC376D"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p>
    <w:p w14:paraId="14E70294"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namespace WpfTutorialSamples.User_Controls</w:t>
      </w:r>
    </w:p>
    <w:p w14:paraId="7D5AA128"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w:t>
      </w:r>
    </w:p>
    <w:p w14:paraId="18E580FB"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public partial class LimitedInputUserControl : UserControl</w:t>
      </w:r>
    </w:p>
    <w:p w14:paraId="3791E3FE"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w:t>
      </w:r>
    </w:p>
    <w:p w14:paraId="72E453B3"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public LimitedInputUserControl()</w:t>
      </w:r>
    </w:p>
    <w:p w14:paraId="3C6BDE5B"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w:t>
      </w:r>
    </w:p>
    <w:p w14:paraId="113E2B4B"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InitializeComponent();</w:t>
      </w:r>
    </w:p>
    <w:p w14:paraId="190F94BF"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this.DataContext = this;</w:t>
      </w:r>
    </w:p>
    <w:p w14:paraId="05CA1538"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w:t>
      </w:r>
    </w:p>
    <w:p w14:paraId="349CB0CE"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p>
    <w:p w14:paraId="7A378FCC"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public string Title { get; set; }</w:t>
      </w:r>
    </w:p>
    <w:p w14:paraId="40947175"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p>
    <w:p w14:paraId="19D16229"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public int MaxLength { get; set; }</w:t>
      </w:r>
    </w:p>
    <w:p w14:paraId="10AF6B68"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 xml:space="preserve">    }</w:t>
      </w:r>
    </w:p>
    <w:p w14:paraId="34B82436" w14:textId="77777777" w:rsidR="0017123F" w:rsidRPr="00E05BB2" w:rsidRDefault="0017123F" w:rsidP="0017123F">
      <w:pPr>
        <w:autoSpaceDE w:val="0"/>
        <w:autoSpaceDN w:val="0"/>
        <w:adjustRightInd w:val="0"/>
        <w:spacing w:before="0" w:line="240" w:lineRule="auto"/>
        <w:ind w:left="2160" w:firstLine="0"/>
        <w:jc w:val="left"/>
        <w:rPr>
          <w:color w:val="FF0000"/>
          <w:sz w:val="22"/>
          <w:szCs w:val="22"/>
        </w:rPr>
      </w:pPr>
      <w:r w:rsidRPr="00E05BB2">
        <w:rPr>
          <w:color w:val="FF0000"/>
          <w:sz w:val="22"/>
          <w:szCs w:val="22"/>
        </w:rPr>
        <w:t>}</w:t>
      </w:r>
    </w:p>
    <w:p w14:paraId="175204A3" w14:textId="77777777" w:rsidR="0017123F" w:rsidRPr="00E05BB2" w:rsidRDefault="0017123F" w:rsidP="0017123F">
      <w:pPr>
        <w:autoSpaceDE w:val="0"/>
        <w:autoSpaceDN w:val="0"/>
        <w:adjustRightInd w:val="0"/>
        <w:spacing w:before="0" w:line="240" w:lineRule="auto"/>
        <w:ind w:left="720" w:firstLine="0"/>
        <w:jc w:val="left"/>
        <w:rPr>
          <w:color w:val="FF0000"/>
          <w:sz w:val="19"/>
          <w:szCs w:val="19"/>
        </w:rPr>
      </w:pPr>
    </w:p>
    <w:p w14:paraId="40888C99" w14:textId="77777777" w:rsidR="0017123F" w:rsidRPr="00E05BB2" w:rsidRDefault="0017123F" w:rsidP="0017123F">
      <w:pPr>
        <w:autoSpaceDE w:val="0"/>
        <w:autoSpaceDN w:val="0"/>
        <w:adjustRightInd w:val="0"/>
        <w:spacing w:before="0" w:line="240" w:lineRule="auto"/>
        <w:jc w:val="left"/>
        <w:rPr>
          <w:shd w:val="clear" w:color="auto" w:fill="FFFFFF"/>
        </w:rPr>
      </w:pPr>
      <w:r w:rsidRPr="00E05BB2">
        <w:rPr>
          <w:shd w:val="clear" w:color="auto" w:fill="FFFFFF"/>
        </w:rPr>
        <w:t xml:space="preserve">Từ trên xuống dưới vài từ ngoài vào trong: một Grid với 2 hàng và 2 cột. Hàng bên trên của Grid chứa 2 labels, một hiện thị tiêu đề và cái còn lại là thống kê. Chúng đều sủ dụng datta binding để liên kết những thông tin cần sử dụng - </w:t>
      </w:r>
      <w:r w:rsidRPr="00E05BB2">
        <w:rPr>
          <w:b/>
          <w:shd w:val="clear" w:color="auto" w:fill="FFFFFF"/>
        </w:rPr>
        <w:t>Title</w:t>
      </w:r>
      <w:r w:rsidRPr="00E05BB2">
        <w:rPr>
          <w:shd w:val="clear" w:color="auto" w:fill="FFFFFF"/>
        </w:rPr>
        <w:t xml:space="preserve"> và </w:t>
      </w:r>
      <w:r w:rsidRPr="00E05BB2">
        <w:rPr>
          <w:b/>
          <w:shd w:val="clear" w:color="auto" w:fill="FFFFFF"/>
        </w:rPr>
        <w:t>MaxLength</w:t>
      </w:r>
      <w:r w:rsidRPr="00E05BB2">
        <w:rPr>
          <w:shd w:val="clear" w:color="auto" w:fill="FFFFFF"/>
        </w:rPr>
        <w:t xml:space="preserve"> là những thuộc tính của một class, bên trong code.</w:t>
      </w:r>
    </w:p>
    <w:p w14:paraId="5186A9F0" w14:textId="77777777" w:rsidR="0017123F" w:rsidRPr="00E05BB2" w:rsidRDefault="0017123F" w:rsidP="0017123F">
      <w:pPr>
        <w:autoSpaceDE w:val="0"/>
        <w:autoSpaceDN w:val="0"/>
        <w:adjustRightInd w:val="0"/>
        <w:spacing w:before="0" w:line="240" w:lineRule="auto"/>
        <w:jc w:val="left"/>
        <w:rPr>
          <w:shd w:val="clear" w:color="auto" w:fill="FFFFFF"/>
        </w:rPr>
      </w:pPr>
      <w:r w:rsidRPr="00E05BB2">
        <w:rPr>
          <w:shd w:val="clear" w:color="auto" w:fill="FFFFFF"/>
        </w:rPr>
        <w:t>Số ký tự hiện tại có thể lấy được bằng cách liên kết trực tiếp với thuộc tính Text.Length của TextBox sẽ được đặt ở hàng thứ 2, Kết quả giống như ảnh chụp màn hình bên trên. Lưu ý, do databinding được sử dụng, không cần update các label bên trong code C# nữa, và cả MaxLength của textBox, thay vào đó, chúng sẽ được liên kết trực tiếp với các thuộc tính.</w:t>
      </w:r>
    </w:p>
    <w:p w14:paraId="36324CA8" w14:textId="77777777" w:rsidR="0017123F" w:rsidRPr="00E05BB2" w:rsidRDefault="0017123F" w:rsidP="0017123F">
      <w:pPr>
        <w:autoSpaceDE w:val="0"/>
        <w:autoSpaceDN w:val="0"/>
        <w:adjustRightInd w:val="0"/>
        <w:spacing w:before="0" w:line="240" w:lineRule="auto"/>
        <w:ind w:firstLine="0"/>
        <w:jc w:val="left"/>
        <w:rPr>
          <w:shd w:val="clear" w:color="auto" w:fill="FFFFFF"/>
        </w:rPr>
      </w:pPr>
      <w:r w:rsidRPr="00E05BB2">
        <w:rPr>
          <w:shd w:val="clear" w:color="auto" w:fill="FFFFFF"/>
        </w:rPr>
        <w:tab/>
        <w:t>Với đoạn code bên trên, chúng ta cần sử dụng User Control bên trong một window. Chúng ta thêm tham chiếu tới namespace chứa UserControl, ở phần trên cùng của file XAML trong Window:</w:t>
      </w:r>
    </w:p>
    <w:p w14:paraId="42B39529" w14:textId="77777777" w:rsidR="0017123F" w:rsidRPr="004D54AB" w:rsidRDefault="0017123F" w:rsidP="0017123F">
      <w:pPr>
        <w:autoSpaceDE w:val="0"/>
        <w:autoSpaceDN w:val="0"/>
        <w:adjustRightInd w:val="0"/>
        <w:spacing w:before="0" w:line="240" w:lineRule="auto"/>
        <w:ind w:firstLine="0"/>
        <w:jc w:val="left"/>
        <w:rPr>
          <w:color w:val="212529"/>
          <w:shd w:val="clear" w:color="auto" w:fill="FFFFE0"/>
        </w:rPr>
      </w:pPr>
    </w:p>
    <w:p w14:paraId="7E6E0E59" w14:textId="77777777" w:rsidR="0017123F" w:rsidRPr="004D54AB" w:rsidRDefault="0017123F" w:rsidP="0017123F">
      <w:pPr>
        <w:autoSpaceDE w:val="0"/>
        <w:autoSpaceDN w:val="0"/>
        <w:adjustRightInd w:val="0"/>
        <w:spacing w:before="0" w:line="240" w:lineRule="auto"/>
        <w:jc w:val="center"/>
        <w:rPr>
          <w:color w:val="212529"/>
          <w:shd w:val="clear" w:color="auto" w:fill="FFFFE0"/>
        </w:rPr>
      </w:pPr>
      <w:r w:rsidRPr="004D54AB">
        <w:rPr>
          <w:noProof/>
        </w:rPr>
        <w:drawing>
          <wp:inline distT="0" distB="0" distL="0" distR="0" wp14:anchorId="51EFCAF9" wp14:editId="774A815A">
            <wp:extent cx="2857500" cy="1905000"/>
            <wp:effectExtent l="0" t="0" r="0" b="0"/>
            <wp:docPr id="8" name="Picture 8" descr="https://www.wpf-tutorial.com/Images/ArticleImages/1/usercontrols-customcontrols/limited_inpu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pf-tutorial.com/Images/ArticleImages/1/usercontrols-customcontrols/limited_input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61C05B61" w14:textId="23A40B6A" w:rsidR="00210CD4" w:rsidRDefault="00210CD4" w:rsidP="00210CD4"/>
    <w:p w14:paraId="675699C7" w14:textId="77777777" w:rsidR="00210CD4" w:rsidRPr="00210CD4" w:rsidRDefault="00210CD4" w:rsidP="00210CD4"/>
    <w:p w14:paraId="42566BFD" w14:textId="77777777" w:rsidR="008C1E09" w:rsidRPr="004D54AB" w:rsidRDefault="008C1E09" w:rsidP="00591D31">
      <w:pPr>
        <w:pStyle w:val="Heading4"/>
        <w:spacing w:before="0" w:line="360" w:lineRule="auto"/>
      </w:pPr>
      <w:r w:rsidRPr="004D54AB">
        <w:lastRenderedPageBreak/>
        <w:t>Style và Template</w:t>
      </w:r>
    </w:p>
    <w:p w14:paraId="08799916" w14:textId="77777777" w:rsidR="008C1E09" w:rsidRPr="004D54AB" w:rsidRDefault="008C1E09" w:rsidP="00591D31">
      <w:pPr>
        <w:spacing w:before="0" w:line="360" w:lineRule="auto"/>
      </w:pPr>
      <w:r w:rsidRPr="004D54AB">
        <w:t xml:space="preserve">Giống như sử dụng Cascading Style Sheets (CSS) đối với HTML, việc định ra thuộc tính đồ họa cho các đối tượng giao diện một lần, rồi sau đó áp dụng lại cho các đối tượng khác cùng loại thường rất tiện lợi. WPF cũng cung cấp tính năng tương tự bằng việc sử dụng thành phần Style của XAML. Ví dụ, kiểu ButtonStyle có thể được định nghĩa như sau: </w:t>
      </w:r>
    </w:p>
    <w:p w14:paraId="3BF2A21B" w14:textId="77777777" w:rsidR="008C1E09" w:rsidRPr="00BE40DB" w:rsidRDefault="008C1E09" w:rsidP="00591D31">
      <w:pPr>
        <w:spacing w:before="0" w:line="360" w:lineRule="auto"/>
        <w:rPr>
          <w:color w:val="FF0000"/>
          <w:sz w:val="22"/>
          <w:szCs w:val="22"/>
        </w:rPr>
      </w:pPr>
      <w:r w:rsidRPr="00E42349">
        <w:rPr>
          <w:sz w:val="22"/>
          <w:szCs w:val="22"/>
        </w:rPr>
        <w:t xml:space="preserve">                   </w:t>
      </w:r>
      <w:r w:rsidRPr="00BE40DB">
        <w:rPr>
          <w:color w:val="FF0000"/>
          <w:sz w:val="22"/>
          <w:szCs w:val="22"/>
        </w:rPr>
        <w:t>&lt;Style x:Key="ButtonStyle"&gt;</w:t>
      </w:r>
    </w:p>
    <w:p w14:paraId="6641B9BA" w14:textId="77777777" w:rsidR="008C1E09" w:rsidRPr="00BE40DB" w:rsidRDefault="008C1E09" w:rsidP="00591D31">
      <w:pPr>
        <w:spacing w:before="0" w:line="360" w:lineRule="auto"/>
        <w:ind w:left="2007"/>
        <w:rPr>
          <w:color w:val="FF0000"/>
          <w:sz w:val="22"/>
          <w:szCs w:val="22"/>
        </w:rPr>
      </w:pPr>
      <w:r w:rsidRPr="00BE40DB">
        <w:rPr>
          <w:color w:val="FF0000"/>
          <w:sz w:val="22"/>
          <w:szCs w:val="22"/>
        </w:rPr>
        <w:t>&lt;Setter Property="Control.Background" Value="Red"/&gt;</w:t>
      </w:r>
    </w:p>
    <w:p w14:paraId="027EFF33" w14:textId="77777777" w:rsidR="008C1E09" w:rsidRPr="00BE40DB" w:rsidRDefault="008C1E09" w:rsidP="00591D31">
      <w:pPr>
        <w:spacing w:before="0" w:line="360" w:lineRule="auto"/>
        <w:ind w:left="2007"/>
        <w:rPr>
          <w:color w:val="FF0000"/>
          <w:sz w:val="22"/>
          <w:szCs w:val="22"/>
        </w:rPr>
      </w:pPr>
      <w:r w:rsidRPr="00BE40DB">
        <w:rPr>
          <w:color w:val="FF0000"/>
          <w:sz w:val="22"/>
          <w:szCs w:val="22"/>
        </w:rPr>
        <w:t>&lt;Setter Property="Control.FontSize" Value="16"/&gt;</w:t>
      </w:r>
    </w:p>
    <w:p w14:paraId="5D10E6D9" w14:textId="77777777" w:rsidR="008C1E09" w:rsidRPr="00BE40DB" w:rsidRDefault="008C1E09" w:rsidP="00591D31">
      <w:pPr>
        <w:spacing w:before="0" w:line="360" w:lineRule="auto"/>
        <w:ind w:left="1287"/>
        <w:rPr>
          <w:color w:val="FF0000"/>
          <w:sz w:val="22"/>
          <w:szCs w:val="22"/>
        </w:rPr>
      </w:pPr>
      <w:r w:rsidRPr="00BE40DB">
        <w:rPr>
          <w:color w:val="FF0000"/>
          <w:sz w:val="22"/>
          <w:szCs w:val="22"/>
        </w:rPr>
        <w:t>&lt;/Style&gt;</w:t>
      </w:r>
    </w:p>
    <w:p w14:paraId="6C74E9D3" w14:textId="77777777" w:rsidR="007439E2" w:rsidRPr="004D54AB" w:rsidRDefault="008C1E09" w:rsidP="00591D31">
      <w:pPr>
        <w:spacing w:before="0" w:line="360" w:lineRule="auto"/>
      </w:pPr>
      <w:r w:rsidRPr="004D54AB">
        <w:t xml:space="preserve">Bất kỳ nút bấm nào sử dụng kiểu này sẽ có nền màu đỏ và sử dụng font chữ kích thước 16. </w:t>
      </w:r>
    </w:p>
    <w:p w14:paraId="5C3B3012" w14:textId="77777777" w:rsidR="008C1E09" w:rsidRPr="004D54AB" w:rsidRDefault="008C1E09" w:rsidP="00591D31">
      <w:pPr>
        <w:spacing w:before="0" w:line="360" w:lineRule="auto"/>
      </w:pPr>
      <w:r w:rsidRPr="004D54AB">
        <w:t xml:space="preserve">Ví dụ: </w:t>
      </w:r>
    </w:p>
    <w:p w14:paraId="296D5B3D" w14:textId="455A5F32" w:rsidR="008C1E09" w:rsidRPr="00BE40DB" w:rsidRDefault="008C1E09" w:rsidP="00591D31">
      <w:pPr>
        <w:spacing w:before="0" w:line="360" w:lineRule="auto"/>
        <w:rPr>
          <w:color w:val="FF0000"/>
          <w:sz w:val="22"/>
          <w:szCs w:val="22"/>
        </w:rPr>
      </w:pPr>
      <w:r w:rsidRPr="00BE40DB">
        <w:rPr>
          <w:color w:val="FF0000"/>
          <w:sz w:val="22"/>
          <w:szCs w:val="22"/>
        </w:rPr>
        <w:t xml:space="preserve">           &lt;Button Style="{StaticResource ButtonStyle}"&gt; Click Here  &lt;/Button&gt; </w:t>
      </w:r>
    </w:p>
    <w:p w14:paraId="63520847" w14:textId="77777777" w:rsidR="008C1E09" w:rsidRPr="004D54AB" w:rsidRDefault="008C1E09" w:rsidP="00591D31">
      <w:pPr>
        <w:spacing w:before="0" w:line="360" w:lineRule="auto"/>
      </w:pPr>
      <w:r w:rsidRPr="004D54AB">
        <w:t xml:space="preserve">Một Style có thể được dẫn xuất từ một Style khác, thừa kế hoặc chồng lên những thuộc tính đã thiết lập. Mỗi style có thể định nghĩa các trigger cho phép tạo ra những hiệu ứng tương tác đặc biệt, chẳng hạn như khi lướt chuột qua nút bấm, nút bấm chuyển thành màu vàng. WPF cũng hỗ trợ sử dụng template. Mỗi template tương tự như một style, và ở hai dạng: </w:t>
      </w:r>
    </w:p>
    <w:p w14:paraId="5D1472D1" w14:textId="77777777" w:rsidR="008C1E09" w:rsidRPr="004D54AB" w:rsidRDefault="008C1E09" w:rsidP="00591D31">
      <w:pPr>
        <w:spacing w:before="0" w:line="360" w:lineRule="auto"/>
      </w:pPr>
      <w:r w:rsidRPr="004D54AB">
        <w:t xml:space="preserve">- Template cho dữ liệu: sử dụng thành phần DataTemplate của XAML để thiết lập một nhóm thuộc tính hiển thị của dữ liệu như màu sắc, phương thức căn lề... </w:t>
      </w:r>
    </w:p>
    <w:p w14:paraId="7485B2C2" w14:textId="3A0E21F0" w:rsidR="008C1E09" w:rsidRDefault="008C1E09" w:rsidP="00591D31">
      <w:pPr>
        <w:spacing w:before="0" w:line="360" w:lineRule="auto"/>
      </w:pPr>
      <w:r w:rsidRPr="004D54AB">
        <w:t>- Template cho control: sử dụng thành phần ControlTemplate của XAML để định ra diện mạo của một control.</w:t>
      </w:r>
    </w:p>
    <w:p w14:paraId="4B38BE4B" w14:textId="77777777" w:rsidR="00BE40DB" w:rsidRPr="004D54AB" w:rsidRDefault="00BE40DB" w:rsidP="00591D31">
      <w:pPr>
        <w:spacing w:before="0" w:line="360" w:lineRule="auto"/>
      </w:pPr>
    </w:p>
    <w:p w14:paraId="4827BFD3" w14:textId="77777777" w:rsidR="008C1E09" w:rsidRPr="004D54AB" w:rsidRDefault="008C1E09" w:rsidP="00591D31">
      <w:pPr>
        <w:pStyle w:val="Heading4"/>
        <w:spacing w:before="0" w:line="360" w:lineRule="auto"/>
      </w:pPr>
      <w:r w:rsidRPr="004D54AB">
        <w:t>Text</w:t>
      </w:r>
    </w:p>
    <w:p w14:paraId="37F6EB87" w14:textId="77777777" w:rsidR="008C1E09" w:rsidRPr="004D54AB" w:rsidRDefault="008C1E09" w:rsidP="00591D31">
      <w:pPr>
        <w:spacing w:before="0" w:line="360" w:lineRule="auto"/>
      </w:pPr>
      <w:r w:rsidRPr="004D54AB">
        <w:t xml:space="preserve">Giao diện người dùng ít nhiều đều hiển thị chữ hay text. Đối với phần lớn mọi người, đọc text trên màn hình thường khó hơn đọc trên giấy in. Đó là do chất lượng hiển thị text trên màn hình kém hơn so với khi in ra giấy. WPF tập trung giải quyết vấn đề này, làm chất lượng text hiển thị trên màn hình tương đương trên giấy in. Cụ thể, WPF hỗ trợ các font chữ OpenType chuẩn, cho phép sử dụng các thư viện font đã có. WPF cũng hỗ trợ công nghệ font chữ mới ClearType, cho phép hiển thị các ký tự mịn hơn đối với mắt người, đặc biệt là trên màn hình tinh thể lỏng (LCD). </w:t>
      </w:r>
    </w:p>
    <w:p w14:paraId="16B666C6" w14:textId="50811C15" w:rsidR="008C1E09" w:rsidRDefault="008C1E09" w:rsidP="00591D31">
      <w:pPr>
        <w:spacing w:before="0" w:line="360" w:lineRule="auto"/>
      </w:pPr>
      <w:r w:rsidRPr="004D54AB">
        <w:lastRenderedPageBreak/>
        <w:t>Để nâng cao hơn nữa chất lượng hiển thị text, WPF cho phép một số công nghệ khác như chữ ghép, theo đó một nhóm ký tự được thay thế bằng một ảnh đơn nhất, tạo tâm lý thoải mái h</w:t>
      </w:r>
      <w:r w:rsidR="00BE40DB">
        <w:t>ơn khi đọc đối với người dùng.</w:t>
      </w:r>
    </w:p>
    <w:p w14:paraId="041F3776" w14:textId="77777777" w:rsidR="00BE40DB" w:rsidRPr="004D54AB" w:rsidRDefault="00BE40DB" w:rsidP="00591D31">
      <w:pPr>
        <w:spacing w:before="0" w:line="360" w:lineRule="auto"/>
      </w:pPr>
    </w:p>
    <w:p w14:paraId="6E916D67" w14:textId="77777777" w:rsidR="008C1E09" w:rsidRPr="004D54AB" w:rsidRDefault="008C1E09" w:rsidP="00591D31">
      <w:pPr>
        <w:pStyle w:val="Heading4"/>
        <w:spacing w:before="0" w:line="360" w:lineRule="auto"/>
      </w:pPr>
      <w:r w:rsidRPr="004D54AB">
        <w:t>Văn bản</w:t>
      </w:r>
    </w:p>
    <w:p w14:paraId="5C1F0074" w14:textId="77777777" w:rsidR="008C1E09" w:rsidRPr="004D54AB" w:rsidRDefault="008C1E09" w:rsidP="00591D31">
      <w:pPr>
        <w:pStyle w:val="Default"/>
        <w:spacing w:line="360" w:lineRule="auto"/>
        <w:ind w:firstLine="540"/>
        <w:jc w:val="both"/>
        <w:rPr>
          <w:color w:val="auto"/>
          <w:sz w:val="26"/>
          <w:szCs w:val="26"/>
        </w:rPr>
      </w:pPr>
      <w:r w:rsidRPr="004D54AB">
        <w:rPr>
          <w:bCs/>
          <w:color w:val="auto"/>
          <w:sz w:val="26"/>
          <w:szCs w:val="26"/>
        </w:rPr>
        <w:t>WPF hỗ trợ ba dạng văn bản: văn bản cố định (fixed), văn bản thích nghi</w:t>
      </w:r>
      <w:r w:rsidRPr="004D54AB">
        <w:rPr>
          <w:color w:val="auto"/>
          <w:sz w:val="26"/>
          <w:szCs w:val="26"/>
        </w:rPr>
        <w:t xml:space="preserve"> (flow/adaptive) và văn bản XPS (XML Paper Specification). Kèm theo đó, WPF cũng cung cấp các dịch vụ để tạo, xem, quản lý, ghi chú, đóng gói và in ấn văn bản. </w:t>
      </w:r>
    </w:p>
    <w:p w14:paraId="2C613BAE" w14:textId="77777777" w:rsidR="008C1E09" w:rsidRPr="004D54AB" w:rsidRDefault="008C1E09" w:rsidP="00591D31">
      <w:pPr>
        <w:pStyle w:val="Default"/>
        <w:spacing w:line="360" w:lineRule="auto"/>
        <w:ind w:firstLine="540"/>
        <w:jc w:val="both"/>
        <w:rPr>
          <w:color w:val="auto"/>
          <w:sz w:val="26"/>
          <w:szCs w:val="26"/>
        </w:rPr>
      </w:pPr>
      <w:r w:rsidRPr="004D54AB">
        <w:rPr>
          <w:color w:val="auto"/>
          <w:sz w:val="26"/>
          <w:szCs w:val="26"/>
        </w:rPr>
        <w:t>Văn bản cố định trông không đổi bất kể chúng được hiển thị trên màn hình hay in ra máy in. Trong WPF, những văn bản dạng này được định nghĩa bằng phần tử FixedDocument trong XAML và được hiển thị bằng control DocumentViewer.</w:t>
      </w:r>
    </w:p>
    <w:p w14:paraId="293B5E60" w14:textId="77777777" w:rsidR="008C1E09" w:rsidRPr="004D54AB" w:rsidRDefault="008C1E09" w:rsidP="00591D31">
      <w:pPr>
        <w:pStyle w:val="Default"/>
        <w:spacing w:line="360" w:lineRule="auto"/>
        <w:ind w:firstLine="540"/>
        <w:jc w:val="both"/>
        <w:rPr>
          <w:color w:val="auto"/>
          <w:sz w:val="26"/>
          <w:szCs w:val="26"/>
        </w:rPr>
      </w:pPr>
      <w:r w:rsidRPr="004D54AB">
        <w:rPr>
          <w:color w:val="auto"/>
          <w:sz w:val="26"/>
          <w:szCs w:val="26"/>
        </w:rPr>
        <w:t xml:space="preserve"> Trong khi đó, văn bản thích nghi thường chỉ dùng để đọc trên màn hình, và có khả năng tự động thay đổi các thuộc tính hiển thị ảnh và text cho phù hợp với kích thước cửa số hay các yếu tố môi trường khác nhằm nâng cao chất lượng đọc cho người dùng. Văn bản thích nghi được định nghĩa bằng phần tử FlowDocument. Để hiển thị văn bản thích nghi, WPF sử dụng một số control khác nhau, chẳng hạn như FlowDocumentPageViewer, FlowDocumentScrollViewer, FlowDocumentReader… </w:t>
      </w:r>
    </w:p>
    <w:p w14:paraId="65A04C62" w14:textId="72377020" w:rsidR="008C1E09" w:rsidRDefault="008C1E09" w:rsidP="00591D31">
      <w:pPr>
        <w:spacing w:before="0" w:line="360" w:lineRule="auto"/>
        <w:rPr>
          <w:szCs w:val="26"/>
        </w:rPr>
      </w:pPr>
      <w:r w:rsidRPr="004D54AB">
        <w:rPr>
          <w:szCs w:val="26"/>
        </w:rPr>
        <w:t>Văn bản XPS xây dựng trên cơ sở văn bản bất động của WPF. XPS là một định dạng mở theo đặc tả XML, có khả năng sử dụng trên nhiều nền tảng khác nhau, được thiết kế nhằm tạo thuận lợi cho việc xây dựng, chia sẻ, in ấn và lưu trữ văn bản. Cũng như văn bản cố định, văn bản XPS được hiển thị bằng DocumentViewer.</w:t>
      </w:r>
    </w:p>
    <w:p w14:paraId="53D56D24" w14:textId="77777777" w:rsidR="00BE40DB" w:rsidRPr="004D54AB" w:rsidRDefault="00BE40DB" w:rsidP="00591D31">
      <w:pPr>
        <w:spacing w:before="0" w:line="360" w:lineRule="auto"/>
      </w:pPr>
    </w:p>
    <w:p w14:paraId="519F3EB1" w14:textId="77777777" w:rsidR="008C1E09" w:rsidRPr="004D54AB" w:rsidRDefault="008C1E09" w:rsidP="00591D31">
      <w:pPr>
        <w:pStyle w:val="Heading4"/>
        <w:spacing w:before="0" w:line="360" w:lineRule="auto"/>
      </w:pPr>
      <w:r w:rsidRPr="004D54AB">
        <w:t>Hình ảnh</w:t>
      </w:r>
    </w:p>
    <w:p w14:paraId="6534E623" w14:textId="77777777" w:rsidR="008C1E09" w:rsidRPr="004D54AB" w:rsidRDefault="008C1E09" w:rsidP="00591D31">
      <w:pPr>
        <w:spacing w:before="0" w:line="360" w:lineRule="auto"/>
      </w:pPr>
      <w:r w:rsidRPr="004D54AB">
        <w:t xml:space="preserve">Trong WPF, hình ảnh được hiển thị nhờ control </w:t>
      </w:r>
      <w:r w:rsidRPr="004D54AB">
        <w:rPr>
          <w:b/>
        </w:rPr>
        <w:t>Image</w:t>
      </w:r>
      <w:r w:rsidRPr="004D54AB">
        <w:t xml:space="preserve">, ví dụ: </w:t>
      </w:r>
    </w:p>
    <w:p w14:paraId="396DC4C0" w14:textId="77777777" w:rsidR="008C1E09" w:rsidRPr="00E42349" w:rsidRDefault="00011787" w:rsidP="00591D31">
      <w:pPr>
        <w:spacing w:before="0" w:line="360" w:lineRule="auto"/>
        <w:rPr>
          <w:sz w:val="22"/>
          <w:szCs w:val="22"/>
        </w:rPr>
      </w:pPr>
      <w:r w:rsidRPr="00E42349">
        <w:rPr>
          <w:sz w:val="22"/>
          <w:szCs w:val="22"/>
        </w:rPr>
        <w:t>&lt;ImageWidth="200 Source="C:\DocumentsandSettings\All</w:t>
      </w:r>
      <w:r w:rsidR="008C1E09" w:rsidRPr="00E42349">
        <w:rPr>
          <w:sz w:val="22"/>
          <w:szCs w:val="22"/>
        </w:rPr>
        <w:t xml:space="preserve">Users\Documents\MyPictures\Ava.jpg" /&gt; </w:t>
      </w:r>
    </w:p>
    <w:p w14:paraId="4321D324" w14:textId="3BC91B03" w:rsidR="008C1E09" w:rsidRPr="004D54AB" w:rsidRDefault="008C1E09" w:rsidP="00591D31">
      <w:pPr>
        <w:spacing w:before="0" w:line="360" w:lineRule="auto"/>
      </w:pPr>
      <w:r w:rsidRPr="004D54AB">
        <w:t>Control Image có thể hiển thị hình ảnh lưu trữ dưới nhiều khuôn dạng khác nhau, bao gồm JPEG, BMP, TIFF, GIF và PNG. Nó cũng có thể hiển thị hình ảnh dạng Windows Media Photo mới được sử dụng trong Windows Vista. Bất kể ở khuôn dạng nào, WPF sử dụng Windows Imaging Component (WIC) để tạo ra hình ảnh. Cùng với các codec dùng cho các khuôn dạng ảnh kể trên, WIC cũng cung cấp một nền tản</w:t>
      </w:r>
      <w:r w:rsidR="004E30D5" w:rsidRPr="004D54AB">
        <w:t xml:space="preserve">g chung để bổ sung codec khác. </w:t>
      </w:r>
    </w:p>
    <w:p w14:paraId="2D1E13C3" w14:textId="77777777" w:rsidR="00B02185" w:rsidRPr="004D54AB" w:rsidRDefault="00B02185" w:rsidP="00591D31">
      <w:pPr>
        <w:spacing w:before="0" w:line="360" w:lineRule="auto"/>
      </w:pPr>
    </w:p>
    <w:p w14:paraId="03ADDA4F" w14:textId="77777777" w:rsidR="008C1E09" w:rsidRPr="004D54AB" w:rsidRDefault="008C1E09" w:rsidP="00591D31">
      <w:pPr>
        <w:pStyle w:val="Heading4"/>
        <w:spacing w:before="0" w:line="360" w:lineRule="auto"/>
      </w:pPr>
      <w:r w:rsidRPr="004D54AB">
        <w:t>Video và âm thanh</w:t>
      </w:r>
    </w:p>
    <w:p w14:paraId="3F9CAE17" w14:textId="77777777" w:rsidR="008C1E09" w:rsidRPr="004D54AB" w:rsidRDefault="008C1E09" w:rsidP="00591D31">
      <w:pPr>
        <w:spacing w:before="0" w:line="360" w:lineRule="auto"/>
      </w:pPr>
      <w:r w:rsidRPr="004D54AB">
        <w:t xml:space="preserve">Khi tốc độ của các bộ xử lý và truyền thông mạng ngày một nâng cao, video trở thành một phần tương tác lớn của người dùng với phần mềm. Người dùng cũng sử dụng nhiều thời gian để nghe nhạc và các dạng âm thanh khác trên máy tính. Do đó, WPF cung cấp tính năng hỗ trợ cả hai dạng media này thông qua phần tử MediaElement. Control này có thể chơi các định dạng video WMV, MPEG và AVI, và nhiều định dạng âm thanh khác nhau. Việc lập trình để chạy một đoạn video trở nên khá đơn giản, như trong ví dụ sau: </w:t>
      </w:r>
    </w:p>
    <w:p w14:paraId="78CF7454" w14:textId="3AFC530E" w:rsidR="008C1E09" w:rsidRPr="00BE40DB" w:rsidRDefault="00F83FA1" w:rsidP="00591D31">
      <w:pPr>
        <w:spacing w:before="0" w:line="360" w:lineRule="auto"/>
        <w:jc w:val="center"/>
        <w:rPr>
          <w:color w:val="FF0000"/>
          <w:sz w:val="22"/>
          <w:szCs w:val="22"/>
        </w:rPr>
      </w:pPr>
      <w:r w:rsidRPr="00BE40DB">
        <w:rPr>
          <w:color w:val="FF0000"/>
          <w:sz w:val="22"/>
          <w:szCs w:val="22"/>
        </w:rPr>
        <w:t>&lt;MediaElement Source</w:t>
      </w:r>
      <w:r w:rsidR="008C1E09" w:rsidRPr="00BE40DB">
        <w:rPr>
          <w:color w:val="FF0000"/>
          <w:sz w:val="22"/>
          <w:szCs w:val="22"/>
        </w:rPr>
        <w:t>=</w:t>
      </w:r>
      <w:r w:rsidR="0020033A" w:rsidRPr="00BE40DB">
        <w:rPr>
          <w:color w:val="FF0000"/>
          <w:sz w:val="22"/>
          <w:szCs w:val="22"/>
        </w:rPr>
        <w:t xml:space="preserve"> </w:t>
      </w:r>
      <w:r w:rsidR="008C1E09" w:rsidRPr="00BE40DB">
        <w:rPr>
          <w:color w:val="FF0000"/>
          <w:sz w:val="22"/>
          <w:szCs w:val="22"/>
        </w:rPr>
        <w:t>"</w:t>
      </w:r>
      <w:r w:rsidR="0020033A" w:rsidRPr="00BE40DB">
        <w:rPr>
          <w:color w:val="FF0000"/>
          <w:sz w:val="22"/>
          <w:szCs w:val="22"/>
        </w:rPr>
        <w:t>..</w:t>
      </w:r>
      <w:r w:rsidR="008C1E09" w:rsidRPr="00BE40DB">
        <w:rPr>
          <w:color w:val="FF0000"/>
          <w:sz w:val="22"/>
          <w:szCs w:val="22"/>
        </w:rPr>
        <w:t>\My Videos\Ruby.wmv" /&gt;</w:t>
      </w:r>
    </w:p>
    <w:p w14:paraId="7D0B2084" w14:textId="77777777" w:rsidR="008464AA" w:rsidRPr="004D54AB" w:rsidRDefault="008464AA" w:rsidP="00591D31">
      <w:pPr>
        <w:spacing w:before="0" w:line="360" w:lineRule="auto"/>
        <w:jc w:val="center"/>
      </w:pPr>
    </w:p>
    <w:p w14:paraId="49AEC1C3" w14:textId="77777777" w:rsidR="008C1E09" w:rsidRPr="004D54AB" w:rsidRDefault="008C1E09" w:rsidP="00591D31">
      <w:pPr>
        <w:pStyle w:val="Heading4"/>
        <w:spacing w:before="0" w:line="360" w:lineRule="auto"/>
      </w:pPr>
      <w:r w:rsidRPr="004D54AB">
        <w:t>Đồ họa hai chiều</w:t>
      </w:r>
    </w:p>
    <w:p w14:paraId="504C2A6F" w14:textId="77777777" w:rsidR="008C1E09" w:rsidRPr="004D54AB" w:rsidRDefault="008C1E09" w:rsidP="00591D31">
      <w:pPr>
        <w:spacing w:before="0" w:line="360" w:lineRule="auto"/>
      </w:pPr>
      <w:r w:rsidRPr="004D54AB">
        <w:t>Trong 20 năm gần đây, việc tạo ra đồ họa hai chiều trên Windows dựa trên Graphics Device Interface (GDI) và phiên bản sau của nó GDI+. Các ứng dụng Windows Forms phải sử dụng chức năng này thông qua một namespace khác hoàn toàn, bởi bản thân Windows Forms không tích hợp đồ họa 2 chiều. Đối với đồ họa 3 chiều thì càng tồi hơn, Windows Forms phải dựa trên công nghệ hoàn toàn biệt lập là Direct3D. Với WPF, vấn đề trở nên đơn giản hơn nhiều. Cả đồ họa 2 chiều và 3 chiều đều có thể được tạo ra trực tiếp trong XAML hoặc trong code sử dụng thư viện WPF tương ứng.</w:t>
      </w:r>
    </w:p>
    <w:p w14:paraId="1504C0F0" w14:textId="77777777" w:rsidR="008C1E09" w:rsidRPr="004D54AB" w:rsidRDefault="008C1E09" w:rsidP="00591D31">
      <w:pPr>
        <w:spacing w:before="0" w:line="360" w:lineRule="auto"/>
      </w:pPr>
      <w:r w:rsidRPr="004D54AB">
        <w:t xml:space="preserve"> Đối với đồ họa 2 chiều, WPF định ra nhóm control của các khuôn hình (shapes) mà ứng dụng có thể sử dụng để tạo nên hình ảnh, gồm: </w:t>
      </w:r>
    </w:p>
    <w:p w14:paraId="726A7E24" w14:textId="3BA3835F" w:rsidR="008C1E09" w:rsidRPr="004D54AB" w:rsidRDefault="008C1E09" w:rsidP="00E22C27">
      <w:pPr>
        <w:pStyle w:val="ListParagraph"/>
        <w:numPr>
          <w:ilvl w:val="1"/>
          <w:numId w:val="13"/>
        </w:numPr>
        <w:spacing w:before="0" w:line="360" w:lineRule="auto"/>
      </w:pPr>
      <w:r w:rsidRPr="004D54AB">
        <w:rPr>
          <w:b/>
        </w:rPr>
        <w:t>Line</w:t>
      </w:r>
      <w:r w:rsidRPr="004D54AB">
        <w:t xml:space="preserve">: vẽ đường thẳng qua 2 điểm. </w:t>
      </w:r>
    </w:p>
    <w:p w14:paraId="7A762BCD" w14:textId="771057E2" w:rsidR="008C1E09" w:rsidRPr="004D54AB" w:rsidRDefault="008C1E09" w:rsidP="00E22C27">
      <w:pPr>
        <w:pStyle w:val="ListParagraph"/>
        <w:numPr>
          <w:ilvl w:val="1"/>
          <w:numId w:val="13"/>
        </w:numPr>
        <w:spacing w:before="0" w:line="360" w:lineRule="auto"/>
        <w:rPr>
          <w:lang w:val="fr-FR"/>
        </w:rPr>
      </w:pPr>
      <w:r w:rsidRPr="004D54AB">
        <w:rPr>
          <w:b/>
          <w:lang w:val="fr-FR"/>
        </w:rPr>
        <w:t>Elllipse</w:t>
      </w:r>
      <w:r w:rsidRPr="004D54AB">
        <w:rPr>
          <w:lang w:val="fr-FR"/>
        </w:rPr>
        <w:t xml:space="preserve">: vẽ ellipse. </w:t>
      </w:r>
    </w:p>
    <w:p w14:paraId="227B5A13" w14:textId="39606D72" w:rsidR="008C1E09" w:rsidRPr="004D54AB" w:rsidRDefault="008C1E09" w:rsidP="00E22C27">
      <w:pPr>
        <w:pStyle w:val="ListParagraph"/>
        <w:numPr>
          <w:ilvl w:val="1"/>
          <w:numId w:val="13"/>
        </w:numPr>
        <w:spacing w:before="0" w:line="360" w:lineRule="auto"/>
        <w:rPr>
          <w:lang w:val="fr-FR"/>
        </w:rPr>
      </w:pPr>
      <w:r w:rsidRPr="004D54AB">
        <w:rPr>
          <w:b/>
          <w:lang w:val="fr-FR"/>
        </w:rPr>
        <w:t>Rectangle</w:t>
      </w:r>
      <w:r w:rsidRPr="004D54AB">
        <w:rPr>
          <w:lang w:val="fr-FR"/>
        </w:rPr>
        <w:t xml:space="preserve">: vẽ chữ nhật. </w:t>
      </w:r>
    </w:p>
    <w:p w14:paraId="713B5574" w14:textId="41DECFDA" w:rsidR="008C1E09" w:rsidRPr="004D54AB" w:rsidRDefault="008C1E09" w:rsidP="00E22C27">
      <w:pPr>
        <w:pStyle w:val="ListParagraph"/>
        <w:numPr>
          <w:ilvl w:val="1"/>
          <w:numId w:val="13"/>
        </w:numPr>
        <w:spacing w:before="0" w:line="360" w:lineRule="auto"/>
        <w:rPr>
          <w:lang w:val="fr-FR"/>
        </w:rPr>
      </w:pPr>
      <w:r w:rsidRPr="004D54AB">
        <w:rPr>
          <w:b/>
          <w:lang w:val="fr-FR"/>
        </w:rPr>
        <w:t>Polygon</w:t>
      </w:r>
      <w:r w:rsidRPr="004D54AB">
        <w:rPr>
          <w:lang w:val="fr-FR"/>
        </w:rPr>
        <w:t xml:space="preserve">: vẽ đa giác. </w:t>
      </w:r>
    </w:p>
    <w:p w14:paraId="0C4A3915" w14:textId="2E8B378F" w:rsidR="008C1E09" w:rsidRPr="004D54AB" w:rsidRDefault="008C1E09" w:rsidP="00E22C27">
      <w:pPr>
        <w:pStyle w:val="ListParagraph"/>
        <w:numPr>
          <w:ilvl w:val="1"/>
          <w:numId w:val="13"/>
        </w:numPr>
        <w:spacing w:before="0" w:line="360" w:lineRule="auto"/>
        <w:rPr>
          <w:lang w:val="fr-FR"/>
        </w:rPr>
      </w:pPr>
      <w:r w:rsidRPr="004D54AB">
        <w:rPr>
          <w:b/>
          <w:lang w:val="fr-FR"/>
        </w:rPr>
        <w:t>Polyline</w:t>
      </w:r>
      <w:r w:rsidRPr="004D54AB">
        <w:rPr>
          <w:lang w:val="fr-FR"/>
        </w:rPr>
        <w:t xml:space="preserve">: vẽ đa giác mở. </w:t>
      </w:r>
    </w:p>
    <w:p w14:paraId="167C8A83" w14:textId="0975C53E" w:rsidR="008C1E09" w:rsidRPr="004D54AB" w:rsidRDefault="008C1E09" w:rsidP="00E22C27">
      <w:pPr>
        <w:pStyle w:val="ListParagraph"/>
        <w:numPr>
          <w:ilvl w:val="1"/>
          <w:numId w:val="13"/>
        </w:numPr>
        <w:spacing w:before="0" w:line="360" w:lineRule="auto"/>
        <w:rPr>
          <w:lang w:val="fr-FR"/>
        </w:rPr>
      </w:pPr>
      <w:r w:rsidRPr="004D54AB">
        <w:rPr>
          <w:b/>
          <w:lang w:val="fr-FR"/>
        </w:rPr>
        <w:t>Path</w:t>
      </w:r>
      <w:r w:rsidRPr="004D54AB">
        <w:rPr>
          <w:lang w:val="fr-FR"/>
        </w:rPr>
        <w:t xml:space="preserve">: vẽ hình theo một đường bất kỳ. </w:t>
      </w:r>
    </w:p>
    <w:p w14:paraId="42DA79B0" w14:textId="77777777" w:rsidR="008C1E09" w:rsidRPr="004D54AB" w:rsidRDefault="008C1E09" w:rsidP="00591D31">
      <w:pPr>
        <w:spacing w:before="0" w:line="360" w:lineRule="auto"/>
        <w:rPr>
          <w:lang w:val="fr-FR"/>
        </w:rPr>
      </w:pPr>
      <w:r w:rsidRPr="004D54AB">
        <w:rPr>
          <w:lang w:val="fr-FR"/>
        </w:rPr>
        <w:t xml:space="preserve">Mỗi khuôn hình đều có các thuộc tính phong phú cho phép hiển thị với nhiều tính chất khác nhau: màu nền, màu biên… Một đặc điểm quan trọng trong WPF là: vì mọi thứ đều được xây dựng trên một nền chung, việc kết hợp các đặc tính và đối tượng khác nhau, chẳng hạn, lồng một ảnh vào một hình chữ nhật, trở nên đơn giản. Điểm thú vị nữa là các đối tượng </w:t>
      </w:r>
      <w:r w:rsidRPr="004D54AB">
        <w:rPr>
          <w:lang w:val="fr-FR"/>
        </w:rPr>
        <w:lastRenderedPageBreak/>
        <w:t xml:space="preserve">hình học này còn có thể thu nhận các sự kiện từ phía người dùng như một control, chẳng hạn sự kiện nhắp chuột. </w:t>
      </w:r>
    </w:p>
    <w:p w14:paraId="527B3452" w14:textId="77777777" w:rsidR="008C1E09" w:rsidRPr="004D54AB" w:rsidRDefault="008C1E09" w:rsidP="00591D31">
      <w:pPr>
        <w:spacing w:before="0" w:line="360" w:lineRule="auto"/>
        <w:rPr>
          <w:lang w:val="fr-FR"/>
        </w:rPr>
      </w:pPr>
      <w:r w:rsidRPr="004D54AB">
        <w:rPr>
          <w:lang w:val="fr-FR"/>
        </w:rPr>
        <w:t xml:space="preserve">Ngoài ra, WPF cũng cung cấp một nhóm chức năng hình học khác, gọi là geometries, để làm việc với đồ họa hai chiều, như LineGeometry, RectangleGeometry, EllipseGeometry, và PathGeometry. Dạng hình học này có nhiều thuộc tính và chức năng tương tự như các khuôn hình đã nêu trên. Điểm khác biệt quan trọng nhất là các geometries không được dùng để hiển thị, chúng được dùng chủ yếu để tính toán hình học, ví dụ như để định ra các vùng miền, theo dõi vị trí bấm chuột... </w:t>
      </w:r>
    </w:p>
    <w:p w14:paraId="5B931065" w14:textId="5C8F24D3" w:rsidR="008C1E09" w:rsidRDefault="008C1E09" w:rsidP="00591D31">
      <w:pPr>
        <w:spacing w:before="0" w:line="360" w:lineRule="auto"/>
        <w:rPr>
          <w:lang w:val="fr-FR"/>
        </w:rPr>
      </w:pPr>
      <w:r w:rsidRPr="004D54AB">
        <w:rPr>
          <w:lang w:val="fr-FR"/>
        </w:rPr>
        <w:t>Thêm vào đó, WPF cung cấp lớp Transform cho phép thực hiện các biến đổi hình học như xoay, dịch chuyển, co giãn đối tượng đồ họa; hoặc cho phép thực hiện các hiệu ứng hoạt họa theo thời gian thông q</w:t>
      </w:r>
      <w:r w:rsidR="004E30D5" w:rsidRPr="004D54AB">
        <w:rPr>
          <w:lang w:val="fr-FR"/>
        </w:rPr>
        <w:t>ua các lớp Animation và Timing.</w:t>
      </w:r>
    </w:p>
    <w:p w14:paraId="7A84A85D" w14:textId="77777777" w:rsidR="00BE40DB" w:rsidRPr="004D54AB" w:rsidRDefault="00BE40DB" w:rsidP="00591D31">
      <w:pPr>
        <w:spacing w:before="0" w:line="360" w:lineRule="auto"/>
        <w:rPr>
          <w:lang w:val="fr-FR"/>
        </w:rPr>
      </w:pPr>
    </w:p>
    <w:p w14:paraId="33E8CE08" w14:textId="77777777" w:rsidR="008C1E09" w:rsidRPr="004D54AB" w:rsidRDefault="008C1E09" w:rsidP="00591D31">
      <w:pPr>
        <w:pStyle w:val="Heading4"/>
        <w:spacing w:before="0" w:line="360" w:lineRule="auto"/>
      </w:pPr>
      <w:r w:rsidRPr="004D54AB">
        <w:t>Đồ họa ba chiều</w:t>
      </w:r>
    </w:p>
    <w:p w14:paraId="0534CC7F" w14:textId="77777777" w:rsidR="008C1E09" w:rsidRPr="004D54AB" w:rsidRDefault="008C1E09" w:rsidP="00591D31">
      <w:pPr>
        <w:spacing w:before="0" w:line="360" w:lineRule="auto"/>
      </w:pPr>
      <w:r w:rsidRPr="004D54AB">
        <w:t xml:space="preserve">WPF hỗ trợ đồ họa 3 chiều bằng việc gói các lời gọi API của Direct3D, và do vậy, việc sử dụng chúng trở nên thống nhất và đơn giản hơn đáng kể. Để hiển thị đồ họa ba chiều, ứng dụng WPF sử dụng control Viewport3D. Để tạo ra các cảnh ba chiều, lập trình viên mô tả một hay nhiều mô hình, sau đó, phân định cách thức các mô hình này được chiếu sáng hay hiển thị. Như thường lệ, điều này được thực hiện bằng XAML, bằng code hay trộn cả hai. Để mô tả mô hình, WPF cung cấp lớp GeometryModel3D để tạo ra hình dạng của mô hình. Khi mô hình đã được định hình, diện mạo bên ngoài của nó có thể được điều khiển bằng việc phủ lên các vật liệu (material). Chẳng hạn, lớp SpecularMaterial cho phép tạo bóng trên bề mặt mô hình. </w:t>
      </w:r>
    </w:p>
    <w:p w14:paraId="5595D178" w14:textId="77777777" w:rsidR="008C1E09" w:rsidRPr="004D54AB" w:rsidRDefault="008C1E09" w:rsidP="00591D31">
      <w:pPr>
        <w:spacing w:before="0" w:line="360" w:lineRule="auto"/>
      </w:pPr>
      <w:r w:rsidRPr="004D54AB">
        <w:t xml:space="preserve">Bất kể được làm từ vật liệu gì, một mô hình có thể được chiếu sáng theo nhiều cách. Lớp DirectionalLight cho phép ánh sáng tới từ một hướng xác định, trong khi lớp AmbientLight tạo ra ánh sáng đồng đều trên mọi vật trong cảnh. Cuối cùng, để định ra cách nhìn cảnh, lập trình viên phải định ra một </w:t>
      </w:r>
      <w:r w:rsidRPr="004D54AB">
        <w:rPr>
          <w:i/>
        </w:rPr>
        <w:t>camera</w:t>
      </w:r>
      <w:r w:rsidRPr="004D54AB">
        <w:t xml:space="preserve">. Ví dụ, PerspectiveCamera cho phép phân định khoảng cách từ vị trí nhìn tới vật thể và kiểu nhìn phối cảnh (tuân theo luật gần xa). </w:t>
      </w:r>
    </w:p>
    <w:p w14:paraId="6F91BE4F" w14:textId="261D753B" w:rsidR="008C1E09" w:rsidRDefault="008C1E09" w:rsidP="00591D31">
      <w:pPr>
        <w:spacing w:before="0" w:line="360" w:lineRule="auto"/>
      </w:pPr>
      <w:r w:rsidRPr="004D54AB">
        <w:lastRenderedPageBreak/>
        <w:t>Xây dựng cảnh ba chiều trực tiếp bằng XAML hay mã trình đều không đơn giản. Do đó, chỉ nên dùng ứng dụng WPF để hiển thị cảnh ba chiều, việc xây dựng cảnh nên được thực hiện bằng những công cụ đồ họ</w:t>
      </w:r>
      <w:r w:rsidR="004E30D5" w:rsidRPr="004D54AB">
        <w:t xml:space="preserve">a chuyên biệt. </w:t>
      </w:r>
    </w:p>
    <w:p w14:paraId="53272190" w14:textId="77777777" w:rsidR="00BE40DB" w:rsidRPr="004D54AB" w:rsidRDefault="00BE40DB" w:rsidP="00591D31">
      <w:pPr>
        <w:spacing w:before="0" w:line="360" w:lineRule="auto"/>
      </w:pPr>
    </w:p>
    <w:p w14:paraId="453ED51C" w14:textId="77777777" w:rsidR="008C1E09" w:rsidRPr="004D54AB" w:rsidRDefault="008C1E09" w:rsidP="00591D31">
      <w:pPr>
        <w:pStyle w:val="Heading4"/>
        <w:spacing w:before="0" w:line="360" w:lineRule="auto"/>
      </w:pPr>
      <w:r w:rsidRPr="004D54AB">
        <w:t>Móc nối dữ liệu</w:t>
      </w:r>
    </w:p>
    <w:p w14:paraId="1682691E" w14:textId="77777777" w:rsidR="008C1E09" w:rsidRPr="004D54AB" w:rsidRDefault="008C1E09" w:rsidP="00591D31">
      <w:pPr>
        <w:spacing w:before="0" w:line="360" w:lineRule="auto"/>
      </w:pPr>
      <w:r w:rsidRPr="004D54AB">
        <w:t xml:space="preserve">Phần lớn các ứng dụng được tạo ra đều cung cấp cho người dùng phương tiện để xem và sửa đổi dữ liệu. Trong các ứng dụng WPF, việc lưu trữ và truy xuất dữ liệu đã được thực hiện bởi các công nghệ như Microsoft SQL Server và ADO.NET. Sau khi dữ liệu được truy xuất và tải vào các đối tượng quản lý dữ liệu trên ứng dụng, phần việc khó khăn của ứng dụng WPF mới bắt đầu. Về cơ bản, có hai công việc phải thực hiện: </w:t>
      </w:r>
    </w:p>
    <w:p w14:paraId="2407647D" w14:textId="77777777" w:rsidR="008C1E09" w:rsidRPr="004D54AB" w:rsidRDefault="008C1E09" w:rsidP="00591D31">
      <w:pPr>
        <w:spacing w:before="0" w:line="360" w:lineRule="auto"/>
      </w:pPr>
      <w:r w:rsidRPr="004D54AB">
        <w:t xml:space="preserve">1) Sao chép dữ liệu từ các đối tượng quản lý dữ liệu vào các control trên giao diện, qua đó, dữ liệu có thể được hiển thị hay sửa đổi. </w:t>
      </w:r>
    </w:p>
    <w:p w14:paraId="4AA6D8EA" w14:textId="77777777" w:rsidR="008C1E09" w:rsidRPr="004D54AB" w:rsidRDefault="008C1E09" w:rsidP="00591D31">
      <w:pPr>
        <w:spacing w:before="0" w:line="360" w:lineRule="auto"/>
      </w:pPr>
      <w:r w:rsidRPr="004D54AB">
        <w:t xml:space="preserve">2) Đảm bảo rằng những thay đổi trên dữ liệu từ các control được cập nhật trở lại các đối tượng quản lý dữ liệu. </w:t>
      </w:r>
    </w:p>
    <w:p w14:paraId="594AB72E" w14:textId="2CC409CE" w:rsidR="00956BF2" w:rsidRPr="004D54AB" w:rsidRDefault="008C1E09" w:rsidP="00591D31">
      <w:pPr>
        <w:spacing w:before="0" w:line="360" w:lineRule="auto"/>
      </w:pPr>
      <w:r w:rsidRPr="004D54AB">
        <w:t>Để đơn giản hóa quá trình phát triển ứng dụng, WPF cung cấp một cơ chế móc nối dữ liệu để thực hiện tự động những bước này. Phần nhân của cơ chế móc nối dữ liệu là lớp Binding mà nhiệm vụ của nó là liên kết control trên giao diện (đích) với đối tượng quản lý dữ liệu (nguồn). Mối quan hệ này được minh</w:t>
      </w:r>
      <w:r w:rsidR="00E42349">
        <w:t xml:space="preserve"> họa trong hình 4 dưới đây: </w:t>
      </w:r>
    </w:p>
    <w:p w14:paraId="4F448705" w14:textId="77777777" w:rsidR="00A25CEE" w:rsidRPr="004D54AB" w:rsidRDefault="008C1E09" w:rsidP="00591D31">
      <w:pPr>
        <w:keepNext/>
        <w:spacing w:before="0" w:line="360" w:lineRule="auto"/>
      </w:pPr>
      <w:r w:rsidRPr="004D54AB">
        <w:object w:dxaOrig="12008" w:dyaOrig="3655" w14:anchorId="1B45D30B">
          <v:shape id="_x0000_i1027" type="#_x0000_t75" style="width:420pt;height:128.25pt" o:ole="">
            <v:imagedata r:id="rId35" o:title=""/>
          </v:shape>
          <o:OLEObject Type="Embed" ProgID="Visio.Drawing.11" ShapeID="_x0000_i1027" DrawAspect="Content" ObjectID="_1656018315" r:id="rId36"/>
        </w:object>
      </w:r>
    </w:p>
    <w:p w14:paraId="0BDFC3F6" w14:textId="7EDF8515" w:rsidR="008C1E09" w:rsidRPr="004D54AB" w:rsidRDefault="00A25CEE" w:rsidP="00591D31">
      <w:pPr>
        <w:pStyle w:val="Caption"/>
        <w:spacing w:line="360" w:lineRule="auto"/>
      </w:pPr>
      <w:bookmarkStart w:id="43" w:name="_Toc45399995"/>
      <w:r w:rsidRPr="004D54AB">
        <w:t xml:space="preserve">Hình </w:t>
      </w:r>
      <w:fldSimple w:instr=" STYLEREF 1 \s ">
        <w:r w:rsidR="00016D79">
          <w:rPr>
            <w:noProof/>
          </w:rPr>
          <w:t>2</w:t>
        </w:r>
      </w:fldSimple>
      <w:r w:rsidR="00016D79">
        <w:noBreakHyphen/>
      </w:r>
      <w:fldSimple w:instr=" SEQ Hình \* ARABIC \s 1 ">
        <w:r w:rsidR="00016D79">
          <w:rPr>
            <w:noProof/>
          </w:rPr>
          <w:t>4</w:t>
        </w:r>
      </w:fldSimple>
      <w:r w:rsidRPr="004D54AB">
        <w:t xml:space="preserve"> Quan hệ giữa đối tượng dữ liệu và đối tượng phụ thuộc.</w:t>
      </w:r>
      <w:bookmarkEnd w:id="43"/>
    </w:p>
    <w:p w14:paraId="699E308B" w14:textId="77777777" w:rsidR="00956BF2" w:rsidRPr="004D54AB" w:rsidRDefault="00956BF2" w:rsidP="00591D31">
      <w:pPr>
        <w:spacing w:before="0" w:line="360" w:lineRule="auto"/>
      </w:pPr>
    </w:p>
    <w:p w14:paraId="5D7CF560" w14:textId="77777777" w:rsidR="008C1E09" w:rsidRPr="004D54AB" w:rsidRDefault="008C1E09" w:rsidP="00591D31">
      <w:pPr>
        <w:spacing w:before="0" w:line="360" w:lineRule="auto"/>
      </w:pPr>
      <w:r w:rsidRPr="004D54AB">
        <w:t xml:space="preserve">Việc hỗ trợ móc nối dữ liệu được xây dựng ngay từ nhân của WPF. Tất cả các đối tượng đồ họa trong WPF đều kế thừa từ DependencyObject, chúng là các đối tượng phụ thuộc. Chức năng mà lớp cơ sở này hỗ trợ cho phép thực hiện hiệu ứng hoạt họa, tạo kiểu mẫu (styling) </w:t>
      </w:r>
      <w:r w:rsidRPr="004D54AB">
        <w:lastRenderedPageBreak/>
        <w:t xml:space="preserve">và móc nối dữ liệu. Các đối tượng này đều mang một thuộc tính đặc biệt gọi là DependencyProperty, thuộc tính phụ thuộc. Phần lớn các thuộc tính hay dùng như Text, Content, Width, Height, vân vân đều là các thuộc tính phụ thuộc. Tất cả các thuộc tính phụ thuộc đều có thể tạo hiệu ứng hoạt họa, tạo kiểu và kết nối dữ liệu. </w:t>
      </w:r>
    </w:p>
    <w:p w14:paraId="1DDE558B" w14:textId="0A8F21CE" w:rsidR="008C1E09" w:rsidRDefault="008C1E09" w:rsidP="00591D31">
      <w:pPr>
        <w:spacing w:before="0" w:line="360" w:lineRule="auto"/>
      </w:pPr>
      <w:r w:rsidRPr="004D54AB">
        <w:t>Cơ chế móc nối dữ liệu trong WPF còn cung cấp thêm những tính năng như xác thực tính hợp lệ, sắp xếp, lọc và phân nhóm dữ liệu. Thêm vào đó, tính năng móc nối dữ liệu cũng hỗ trợ sử dụng khuôn mẫu dữ liệu (data template) để tạo ra các đối tượng giao diện tùy biến có kết nối dữ liệu, khi các control chuẩn không phù hợp. Móc nối dữ liệu và khuôn dạng dữ liệu có thể được coi là tính năng mạnh nhất của WPF.</w:t>
      </w:r>
    </w:p>
    <w:p w14:paraId="30108FFD" w14:textId="77777777" w:rsidR="00BE40DB" w:rsidRPr="004D54AB" w:rsidRDefault="00BE40DB" w:rsidP="00591D31">
      <w:pPr>
        <w:spacing w:before="0" w:line="360" w:lineRule="auto"/>
      </w:pPr>
    </w:p>
    <w:p w14:paraId="0CF3DA41" w14:textId="0437ABF8" w:rsidR="006149D2" w:rsidRPr="004D54AB" w:rsidRDefault="006149D2" w:rsidP="00591D31">
      <w:pPr>
        <w:pStyle w:val="Heading2"/>
        <w:spacing w:before="0" w:line="360" w:lineRule="auto"/>
        <w:rPr>
          <w:rFonts w:cs="Times New Roman"/>
          <w:szCs w:val="26"/>
        </w:rPr>
      </w:pPr>
      <w:bookmarkStart w:id="44" w:name="_Toc45400054"/>
      <w:bookmarkStart w:id="45" w:name="_Toc35857417"/>
      <w:bookmarkStart w:id="46" w:name="_Toc169424247"/>
      <w:r w:rsidRPr="004D54AB">
        <w:rPr>
          <w:rFonts w:cs="Times New Roman"/>
          <w:szCs w:val="26"/>
        </w:rPr>
        <w:t>Material Design</w:t>
      </w:r>
      <w:bookmarkEnd w:id="44"/>
    </w:p>
    <w:p w14:paraId="5B3CA7D0" w14:textId="052D953A" w:rsidR="006149D2" w:rsidRPr="004D54AB" w:rsidRDefault="006149D2" w:rsidP="00591D31">
      <w:pPr>
        <w:pStyle w:val="Heading3"/>
        <w:spacing w:before="0" w:line="360" w:lineRule="auto"/>
        <w:rPr>
          <w:rFonts w:cs="Times New Roman"/>
          <w:i w:val="0"/>
        </w:rPr>
      </w:pPr>
      <w:bookmarkStart w:id="47" w:name="_Toc45400055"/>
      <w:r w:rsidRPr="004D54AB">
        <w:rPr>
          <w:rFonts w:cs="Times New Roman"/>
          <w:i w:val="0"/>
        </w:rPr>
        <w:t>Material Design là gì?</w:t>
      </w:r>
      <w:bookmarkEnd w:id="47"/>
    </w:p>
    <w:p w14:paraId="40C28F49" w14:textId="3E643DCD" w:rsidR="006149D2" w:rsidRPr="004D54AB" w:rsidRDefault="006149D2" w:rsidP="00591D31">
      <w:pPr>
        <w:spacing w:before="0" w:line="360" w:lineRule="auto"/>
        <w:rPr>
          <w:szCs w:val="26"/>
          <w:shd w:val="clear" w:color="auto" w:fill="FFFFFF"/>
        </w:rPr>
      </w:pPr>
      <w:r w:rsidRPr="004D54AB">
        <w:rPr>
          <w:b/>
          <w:bCs/>
          <w:szCs w:val="26"/>
          <w:shd w:val="clear" w:color="auto" w:fill="FFFFFF"/>
        </w:rPr>
        <w:t>Material Design</w:t>
      </w:r>
      <w:r w:rsidRPr="004D54AB">
        <w:rPr>
          <w:szCs w:val="26"/>
          <w:shd w:val="clear" w:color="auto" w:fill="FFFFFF"/>
        </w:rPr>
        <w:t>  là một ngôn ngữ thiết kế được phát triển vào năm 2014 bởi Google, được mở rộng dựa trên mô típ "Flat" . Thay vì mang đến cảm giác ‘phẳng lì’ trên toàn bộ giao diện, Material Design là những lớp Flat xếp chồng lên nhau, tạo chiều sâu và điểm nhấn hơn thiết kế phẳng thông thường.</w:t>
      </w:r>
    </w:p>
    <w:p w14:paraId="26A3B71E" w14:textId="588E9604" w:rsidR="006149D2" w:rsidRDefault="006149D2" w:rsidP="00591D31">
      <w:pPr>
        <w:spacing w:before="0" w:line="360" w:lineRule="auto"/>
        <w:rPr>
          <w:szCs w:val="26"/>
          <w:shd w:val="clear" w:color="auto" w:fill="FFFFFF"/>
        </w:rPr>
      </w:pPr>
      <w:r w:rsidRPr="004D54AB">
        <w:rPr>
          <w:szCs w:val="26"/>
          <w:shd w:val="clear" w:color="auto" w:fill="FFFFFF"/>
        </w:rPr>
        <w:t>Material Design chủ yếu tập trung vào những đường nét đơn giản, sử dụng những gam màu đậm, nổi bật. Đồng thời, chúng thường sử dụng những yếu tố đồ họa có cảm giác 3D, có hiệu ứng ‘nổi lên’ trên giao diện. Ngoài ra nó còn bao gồm những hiệu ứng, chuyển động như khi các button, các menu hiện lên màn hình…</w:t>
      </w:r>
    </w:p>
    <w:p w14:paraId="711DF5B6" w14:textId="77777777" w:rsidR="00BE40DB" w:rsidRPr="004D54AB" w:rsidRDefault="00BE40DB" w:rsidP="00591D31">
      <w:pPr>
        <w:spacing w:before="0" w:line="360" w:lineRule="auto"/>
        <w:rPr>
          <w:szCs w:val="26"/>
        </w:rPr>
      </w:pPr>
    </w:p>
    <w:p w14:paraId="72AB0653" w14:textId="759AB23A" w:rsidR="006149D2" w:rsidRPr="004D54AB" w:rsidRDefault="006149D2" w:rsidP="00591D31">
      <w:pPr>
        <w:pStyle w:val="Heading3"/>
        <w:spacing w:before="0" w:line="360" w:lineRule="auto"/>
        <w:rPr>
          <w:rFonts w:cs="Times New Roman"/>
          <w:i w:val="0"/>
        </w:rPr>
      </w:pPr>
      <w:bookmarkStart w:id="48" w:name="_Toc45400056"/>
      <w:r w:rsidRPr="004D54AB">
        <w:rPr>
          <w:rFonts w:cs="Times New Roman"/>
          <w:i w:val="0"/>
        </w:rPr>
        <w:t>Đặc điểm của Material Design</w:t>
      </w:r>
      <w:bookmarkEnd w:id="48"/>
    </w:p>
    <w:p w14:paraId="38EFCB7D" w14:textId="77777777" w:rsidR="00010DFB" w:rsidRPr="004D54AB" w:rsidRDefault="00010DFB" w:rsidP="00591D31">
      <w:pPr>
        <w:spacing w:before="0" w:line="360" w:lineRule="auto"/>
        <w:rPr>
          <w:szCs w:val="26"/>
        </w:rPr>
      </w:pPr>
      <w:r w:rsidRPr="004D54AB">
        <w:rPr>
          <w:szCs w:val="26"/>
        </w:rPr>
        <w:t>Một số đặc điểm có thể dùng để ‘nhận dạng’ Material Design là:</w:t>
      </w:r>
    </w:p>
    <w:p w14:paraId="625E4EDA" w14:textId="6EEBFC38" w:rsidR="00010DFB" w:rsidRPr="004D54AB" w:rsidRDefault="00010DFB" w:rsidP="00E22C27">
      <w:pPr>
        <w:pStyle w:val="ListParagraph"/>
        <w:numPr>
          <w:ilvl w:val="0"/>
          <w:numId w:val="6"/>
        </w:numPr>
        <w:spacing w:before="0" w:line="360" w:lineRule="auto"/>
        <w:rPr>
          <w:szCs w:val="26"/>
        </w:rPr>
      </w:pPr>
      <w:r w:rsidRPr="004D54AB">
        <w:rPr>
          <w:szCs w:val="26"/>
        </w:rPr>
        <w:t xml:space="preserve">Thường sử dụng những gam màu nổi bật, tuy nhiên vẫn cần thống </w:t>
      </w:r>
      <w:r w:rsidR="004F48E2" w:rsidRPr="004D54AB">
        <w:rPr>
          <w:szCs w:val="26"/>
        </w:rPr>
        <w:t>nhất một</w:t>
      </w:r>
      <w:r w:rsidRPr="004D54AB">
        <w:rPr>
          <w:szCs w:val="26"/>
        </w:rPr>
        <w:t xml:space="preserve"> mảng màu chủ đạo</w:t>
      </w:r>
    </w:p>
    <w:p w14:paraId="5703F63B" w14:textId="141BDF2E" w:rsidR="00010DFB" w:rsidRPr="004D54AB" w:rsidRDefault="00010DFB" w:rsidP="00E22C27">
      <w:pPr>
        <w:pStyle w:val="ListParagraph"/>
        <w:numPr>
          <w:ilvl w:val="0"/>
          <w:numId w:val="6"/>
        </w:numPr>
        <w:spacing w:before="0" w:line="360" w:lineRule="auto"/>
        <w:rPr>
          <w:szCs w:val="26"/>
        </w:rPr>
      </w:pPr>
      <w:r w:rsidRPr="004D54AB">
        <w:rPr>
          <w:szCs w:val="26"/>
        </w:rPr>
        <w:t>Các biểu tượng (icon) phẳng, theo phong cách tối giản và dễ hiểu</w:t>
      </w:r>
    </w:p>
    <w:p w14:paraId="4E0A2AFF" w14:textId="0BAF8E44" w:rsidR="00010DFB" w:rsidRPr="004D54AB" w:rsidRDefault="00010DFB" w:rsidP="00E22C27">
      <w:pPr>
        <w:pStyle w:val="ListParagraph"/>
        <w:numPr>
          <w:ilvl w:val="0"/>
          <w:numId w:val="6"/>
        </w:numPr>
        <w:spacing w:before="0" w:line="360" w:lineRule="auto"/>
        <w:rPr>
          <w:szCs w:val="26"/>
        </w:rPr>
      </w:pPr>
      <w:r w:rsidRPr="004D54AB">
        <w:rPr>
          <w:szCs w:val="26"/>
        </w:rPr>
        <w:t>Giao diện phẳng, ít hoặc không có hiệu ứng chuyển màu hay đổ bóng </w:t>
      </w:r>
    </w:p>
    <w:p w14:paraId="7720523F" w14:textId="20B03699" w:rsidR="00010DFB" w:rsidRPr="004D54AB" w:rsidRDefault="00010DFB" w:rsidP="00E22C27">
      <w:pPr>
        <w:pStyle w:val="ListParagraph"/>
        <w:numPr>
          <w:ilvl w:val="0"/>
          <w:numId w:val="6"/>
        </w:numPr>
        <w:spacing w:before="0" w:line="360" w:lineRule="auto"/>
        <w:rPr>
          <w:szCs w:val="26"/>
        </w:rPr>
      </w:pPr>
      <w:r w:rsidRPr="004D54AB">
        <w:rPr>
          <w:szCs w:val="26"/>
        </w:rPr>
        <w:t>Tận dụng nhiều khoảng trắng, giúp không gian giao diện khá thoáng và dễ chịu.</w:t>
      </w:r>
    </w:p>
    <w:p w14:paraId="2E004462" w14:textId="734AB609" w:rsidR="00010DFB" w:rsidRPr="004D54AB" w:rsidRDefault="00010DFB" w:rsidP="00E22C27">
      <w:pPr>
        <w:pStyle w:val="ListParagraph"/>
        <w:numPr>
          <w:ilvl w:val="0"/>
          <w:numId w:val="6"/>
        </w:numPr>
        <w:spacing w:before="0" w:line="360" w:lineRule="auto"/>
        <w:rPr>
          <w:szCs w:val="26"/>
        </w:rPr>
      </w:pPr>
      <w:r w:rsidRPr="004D54AB">
        <w:rPr>
          <w:szCs w:val="26"/>
        </w:rPr>
        <w:t>Hiệu ứng chuyển động tự nhiên, mượt mà, dễ để hình dung </w:t>
      </w:r>
    </w:p>
    <w:p w14:paraId="4AB45846" w14:textId="40BEF5AE" w:rsidR="006149D2" w:rsidRDefault="00010DFB" w:rsidP="00E22C27">
      <w:pPr>
        <w:pStyle w:val="ListParagraph"/>
        <w:numPr>
          <w:ilvl w:val="0"/>
          <w:numId w:val="6"/>
        </w:numPr>
        <w:spacing w:before="0" w:line="360" w:lineRule="auto"/>
        <w:rPr>
          <w:szCs w:val="26"/>
        </w:rPr>
      </w:pPr>
      <w:r w:rsidRPr="004D54AB">
        <w:rPr>
          <w:szCs w:val="26"/>
        </w:rPr>
        <w:lastRenderedPageBreak/>
        <w:t>Tránh đi sự nhàm chán: Nhờ có các màu sắc vui vẻ và sinh động hơn, hiệu ứng chuyển động lôi cuốn hơn</w:t>
      </w:r>
    </w:p>
    <w:p w14:paraId="78E3E3C8" w14:textId="77777777" w:rsidR="00BE40DB" w:rsidRPr="00BE40DB" w:rsidRDefault="00BE40DB" w:rsidP="00BE40DB">
      <w:pPr>
        <w:spacing w:before="0" w:line="360" w:lineRule="auto"/>
        <w:rPr>
          <w:szCs w:val="26"/>
        </w:rPr>
      </w:pPr>
    </w:p>
    <w:p w14:paraId="30E19D79" w14:textId="0AD50DFD" w:rsidR="006149D2" w:rsidRPr="004D54AB" w:rsidRDefault="006149D2" w:rsidP="00591D31">
      <w:pPr>
        <w:pStyle w:val="Heading3"/>
        <w:spacing w:before="0" w:line="360" w:lineRule="auto"/>
        <w:rPr>
          <w:rFonts w:cs="Times New Roman"/>
          <w:i w:val="0"/>
        </w:rPr>
      </w:pPr>
      <w:bookmarkStart w:id="49" w:name="_Toc45400057"/>
      <w:r w:rsidRPr="004D54AB">
        <w:rPr>
          <w:rFonts w:cs="Times New Roman"/>
          <w:i w:val="0"/>
        </w:rPr>
        <w:t>Ba mảnh ghép của Material Design</w:t>
      </w:r>
      <w:bookmarkEnd w:id="49"/>
    </w:p>
    <w:p w14:paraId="2A865CFB" w14:textId="7BD3006E" w:rsidR="006149D2" w:rsidRPr="004D54AB" w:rsidRDefault="00010DFB" w:rsidP="00E22C27">
      <w:pPr>
        <w:pStyle w:val="ListParagraph"/>
        <w:numPr>
          <w:ilvl w:val="0"/>
          <w:numId w:val="29"/>
        </w:numPr>
        <w:spacing w:before="0" w:line="360" w:lineRule="auto"/>
        <w:rPr>
          <w:szCs w:val="26"/>
        </w:rPr>
      </w:pPr>
      <w:r w:rsidRPr="004D54AB">
        <w:rPr>
          <w:szCs w:val="26"/>
        </w:rPr>
        <w:t>Không gian:</w:t>
      </w:r>
      <w:r w:rsidRPr="004D54AB">
        <w:rPr>
          <w:szCs w:val="26"/>
          <w:shd w:val="clear" w:color="auto" w:fill="FFFFFF"/>
        </w:rPr>
        <w:t xml:space="preserve"> Để tạo chiều sâu cho một thiết kế, designer cần điều chỉnh ánh sáng một cách phù hợp, sao cho thành phẩm có chiều sâu như ‘chứa đựng’ một không gian bên trong vậy.</w:t>
      </w:r>
    </w:p>
    <w:p w14:paraId="38915B9A" w14:textId="77777777" w:rsidR="00B1190E" w:rsidRPr="00B1190E" w:rsidRDefault="00010DFB" w:rsidP="00E22C27">
      <w:pPr>
        <w:pStyle w:val="ListParagraph"/>
        <w:numPr>
          <w:ilvl w:val="0"/>
          <w:numId w:val="29"/>
        </w:numPr>
        <w:spacing w:before="0" w:line="360" w:lineRule="auto"/>
        <w:rPr>
          <w:szCs w:val="26"/>
        </w:rPr>
      </w:pPr>
      <w:r w:rsidRPr="004D54AB">
        <w:rPr>
          <w:szCs w:val="26"/>
          <w:shd w:val="clear" w:color="auto" w:fill="FFFFFF"/>
        </w:rPr>
        <w:t>Ánh sáng: Có 2 loại nguồn sáng được kết hợp:</w:t>
      </w:r>
    </w:p>
    <w:p w14:paraId="74694130" w14:textId="7F9C4E3B" w:rsidR="00010DFB" w:rsidRDefault="00010DFB" w:rsidP="00E22C27">
      <w:pPr>
        <w:pStyle w:val="ListParagraph"/>
        <w:numPr>
          <w:ilvl w:val="1"/>
          <w:numId w:val="29"/>
        </w:numPr>
        <w:spacing w:before="0" w:line="360" w:lineRule="auto"/>
        <w:rPr>
          <w:szCs w:val="26"/>
        </w:rPr>
      </w:pPr>
      <w:r w:rsidRPr="00B1190E">
        <w:rPr>
          <w:szCs w:val="26"/>
        </w:rPr>
        <w:t>Nguồn sáng chiếu trực tiếp: nguồn sáng này rất quan trọng. Giống như nguồn sáng từ đèn pin, nó sẽ mang hiệu ứng đổ bóng mạnh và sắc nét.</w:t>
      </w:r>
    </w:p>
    <w:p w14:paraId="04F6B6E4" w14:textId="497E56C2" w:rsidR="00010DFB" w:rsidRDefault="00010DFB" w:rsidP="00E22C27">
      <w:pPr>
        <w:pStyle w:val="NormalWeb"/>
        <w:numPr>
          <w:ilvl w:val="1"/>
          <w:numId w:val="29"/>
        </w:numPr>
        <w:shd w:val="clear" w:color="auto" w:fill="FFFFFF"/>
        <w:spacing w:before="0" w:beforeAutospacing="0" w:after="150" w:afterAutospacing="0" w:line="360" w:lineRule="auto"/>
        <w:rPr>
          <w:sz w:val="26"/>
          <w:szCs w:val="26"/>
        </w:rPr>
      </w:pPr>
      <w:r w:rsidRPr="004D54AB">
        <w:rPr>
          <w:sz w:val="26"/>
          <w:szCs w:val="26"/>
        </w:rPr>
        <w:t>Ánh sáng môi trường: để phân biệt, ánh sáng này thường nhẹ nhàng và không rõ nguồn, tạo viền bóng nhẹ xung quanh.</w:t>
      </w:r>
    </w:p>
    <w:p w14:paraId="2F1FD268" w14:textId="59D0D515" w:rsidR="00010DFB" w:rsidRPr="00BE40DB" w:rsidRDefault="00010DFB" w:rsidP="00E22C27">
      <w:pPr>
        <w:pStyle w:val="NormalWeb"/>
        <w:numPr>
          <w:ilvl w:val="1"/>
          <w:numId w:val="29"/>
        </w:numPr>
        <w:shd w:val="clear" w:color="auto" w:fill="FFFFFF"/>
        <w:spacing w:before="0" w:beforeAutospacing="0" w:after="150" w:afterAutospacing="0" w:line="360" w:lineRule="auto"/>
        <w:rPr>
          <w:sz w:val="26"/>
          <w:szCs w:val="26"/>
        </w:rPr>
      </w:pPr>
      <w:r w:rsidRPr="004D54AB">
        <w:rPr>
          <w:sz w:val="26"/>
          <w:szCs w:val="26"/>
        </w:rPr>
        <w:t>Thông thường, Material Design thường kết hợp cả 2 nguồn sáng, mang đến hiệu ứng bóng tổng hợp, mô phỏng không gian thực tế.</w:t>
      </w:r>
    </w:p>
    <w:p w14:paraId="3A5F6FA4" w14:textId="60A33D1D" w:rsidR="00010DFB" w:rsidRPr="00AD0C6B" w:rsidRDefault="00010DFB" w:rsidP="00E22C27">
      <w:pPr>
        <w:pStyle w:val="ListParagraph"/>
        <w:numPr>
          <w:ilvl w:val="0"/>
          <w:numId w:val="29"/>
        </w:numPr>
        <w:spacing w:before="0" w:line="360" w:lineRule="auto"/>
        <w:rPr>
          <w:szCs w:val="26"/>
        </w:rPr>
      </w:pPr>
      <w:r w:rsidRPr="004D54AB">
        <w:rPr>
          <w:szCs w:val="26"/>
          <w:shd w:val="clear" w:color="auto" w:fill="FFFFFF"/>
        </w:rPr>
        <w:t>Material: Là những mặt phẳng có độ dày tương đồng, xếp chồng lên nhau. Trên mỗi Material là một nội dung được thiết kế theo nguyên tắc Flat Design. (ví dụ như button hay Animation chẳng hạn.</w:t>
      </w:r>
    </w:p>
    <w:p w14:paraId="716C75F9" w14:textId="4530DEA8" w:rsidR="00AD0C6B" w:rsidRDefault="00AD0C6B" w:rsidP="00AD0C6B">
      <w:pPr>
        <w:spacing w:before="0" w:line="360" w:lineRule="auto"/>
        <w:rPr>
          <w:szCs w:val="26"/>
        </w:rPr>
      </w:pPr>
    </w:p>
    <w:p w14:paraId="4614F243" w14:textId="161B2870" w:rsidR="00AD0C6B" w:rsidRDefault="00AD0C6B">
      <w:pPr>
        <w:spacing w:before="0" w:line="240" w:lineRule="auto"/>
        <w:ind w:firstLine="0"/>
        <w:jc w:val="left"/>
      </w:pPr>
      <w:r>
        <w:br w:type="page"/>
      </w:r>
    </w:p>
    <w:p w14:paraId="380F0871" w14:textId="057F8DEA" w:rsidR="00466B47" w:rsidRPr="004D54AB" w:rsidRDefault="008D201A" w:rsidP="00591D31">
      <w:pPr>
        <w:pStyle w:val="Heading1"/>
        <w:spacing w:before="0" w:line="360" w:lineRule="auto"/>
        <w:jc w:val="both"/>
        <w:rPr>
          <w:rFonts w:cs="Times New Roman"/>
        </w:rPr>
      </w:pPr>
      <w:bookmarkStart w:id="50" w:name="_Toc45400058"/>
      <w:r w:rsidRPr="004D54AB">
        <w:rPr>
          <w:rFonts w:cs="Times New Roman"/>
        </w:rPr>
        <w:lastRenderedPageBreak/>
        <w:t>: PHÂN TÍCH</w:t>
      </w:r>
      <w:bookmarkEnd w:id="45"/>
      <w:bookmarkEnd w:id="50"/>
      <w:r w:rsidR="006F7F72" w:rsidRPr="004D54AB">
        <w:rPr>
          <w:rFonts w:cs="Times New Roman"/>
        </w:rPr>
        <w:t xml:space="preserve"> </w:t>
      </w:r>
    </w:p>
    <w:p w14:paraId="33C3B816" w14:textId="4EA9CFFF" w:rsidR="001A08FA" w:rsidRPr="004D54AB" w:rsidRDefault="003E59AF" w:rsidP="00591D31">
      <w:pPr>
        <w:pStyle w:val="Heading2"/>
        <w:spacing w:before="0" w:line="360" w:lineRule="auto"/>
        <w:rPr>
          <w:rFonts w:cs="Times New Roman"/>
        </w:rPr>
      </w:pPr>
      <w:bookmarkStart w:id="51" w:name="_Toc35857418"/>
      <w:bookmarkStart w:id="52" w:name="_Toc45400059"/>
      <w:bookmarkEnd w:id="46"/>
      <w:r w:rsidRPr="004D54AB">
        <w:rPr>
          <w:rFonts w:cs="Times New Roman"/>
        </w:rPr>
        <w:t>Phân tích yêu cầu bằng UML</w:t>
      </w:r>
      <w:bookmarkEnd w:id="51"/>
      <w:bookmarkEnd w:id="52"/>
    </w:p>
    <w:p w14:paraId="7679E015" w14:textId="402BC2A4" w:rsidR="001A08FA" w:rsidRPr="004D54AB" w:rsidRDefault="00993120" w:rsidP="00591D31">
      <w:pPr>
        <w:pStyle w:val="Heading3"/>
        <w:spacing w:before="0" w:line="360" w:lineRule="auto"/>
        <w:rPr>
          <w:rFonts w:cs="Times New Roman"/>
          <w:i w:val="0"/>
        </w:rPr>
      </w:pPr>
      <w:bookmarkStart w:id="53" w:name="_Toc35857419"/>
      <w:bookmarkStart w:id="54" w:name="_Toc45400060"/>
      <w:r w:rsidRPr="004D54AB">
        <w:rPr>
          <w:rFonts w:cs="Times New Roman"/>
          <w:i w:val="0"/>
        </w:rPr>
        <w:t>Use case</w:t>
      </w:r>
      <w:r w:rsidR="003E59AF" w:rsidRPr="004D54AB">
        <w:rPr>
          <w:rFonts w:cs="Times New Roman"/>
          <w:i w:val="0"/>
        </w:rPr>
        <w:t xml:space="preserve"> Tổng Quát</w:t>
      </w:r>
      <w:bookmarkEnd w:id="53"/>
      <w:bookmarkEnd w:id="54"/>
      <w:r w:rsidR="006F7F72" w:rsidRPr="004D54AB">
        <w:rPr>
          <w:rFonts w:cs="Times New Roman"/>
          <w:i w:val="0"/>
        </w:rPr>
        <w:t xml:space="preserve"> </w:t>
      </w:r>
    </w:p>
    <w:p w14:paraId="7C273815" w14:textId="576AC700" w:rsidR="00956BF2" w:rsidRPr="004D54AB" w:rsidRDefault="004B7623" w:rsidP="008813A2">
      <w:pPr>
        <w:keepNext/>
        <w:spacing w:before="0" w:line="360" w:lineRule="auto"/>
        <w:ind w:firstLine="0"/>
        <w:jc w:val="center"/>
      </w:pPr>
      <w:r w:rsidRPr="004B7623">
        <w:rPr>
          <w:noProof/>
        </w:rPr>
        <w:drawing>
          <wp:inline distT="0" distB="0" distL="0" distR="0" wp14:anchorId="7860173B" wp14:editId="37B36737">
            <wp:extent cx="6097905" cy="453118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7905" cy="4531189"/>
                    </a:xfrm>
                    <a:prstGeom prst="rect">
                      <a:avLst/>
                    </a:prstGeom>
                    <a:noFill/>
                    <a:ln>
                      <a:noFill/>
                    </a:ln>
                  </pic:spPr>
                </pic:pic>
              </a:graphicData>
            </a:graphic>
          </wp:inline>
        </w:drawing>
      </w:r>
    </w:p>
    <w:p w14:paraId="0A171823" w14:textId="57BD4A47" w:rsidR="00C47764" w:rsidRPr="004D54AB" w:rsidRDefault="00956BF2" w:rsidP="00591D31">
      <w:pPr>
        <w:pStyle w:val="Caption"/>
        <w:spacing w:line="360" w:lineRule="auto"/>
      </w:pPr>
      <w:bookmarkStart w:id="55" w:name="_Toc45399996"/>
      <w:r w:rsidRPr="004D54AB">
        <w:t xml:space="preserve">Hình </w:t>
      </w:r>
      <w:fldSimple w:instr=" STYLEREF 1 \s ">
        <w:r w:rsidR="00016D79">
          <w:rPr>
            <w:noProof/>
          </w:rPr>
          <w:t>3</w:t>
        </w:r>
      </w:fldSimple>
      <w:r w:rsidR="00016D79">
        <w:noBreakHyphen/>
      </w:r>
      <w:fldSimple w:instr=" SEQ Hình \* ARABIC \s 1 ">
        <w:r w:rsidR="00016D79">
          <w:rPr>
            <w:noProof/>
          </w:rPr>
          <w:t>1</w:t>
        </w:r>
      </w:fldSimple>
      <w:r w:rsidRPr="004D54AB">
        <w:t xml:space="preserve"> Use case tổng quát</w:t>
      </w:r>
      <w:bookmarkEnd w:id="55"/>
    </w:p>
    <w:p w14:paraId="7665AF45" w14:textId="18F3C959" w:rsidR="00A40683" w:rsidRDefault="00A40683" w:rsidP="00A40683">
      <w:pPr>
        <w:pStyle w:val="Heading3"/>
        <w:rPr>
          <w:i w:val="0"/>
        </w:rPr>
      </w:pPr>
      <w:bookmarkStart w:id="56" w:name="_Toc45400061"/>
      <w:bookmarkStart w:id="57" w:name="_Toc35857420"/>
      <w:r>
        <w:rPr>
          <w:i w:val="0"/>
        </w:rPr>
        <w:lastRenderedPageBreak/>
        <w:t>Class Diagram</w:t>
      </w:r>
      <w:bookmarkEnd w:id="56"/>
    </w:p>
    <w:p w14:paraId="60D9C597" w14:textId="65F5EB67" w:rsidR="00517851" w:rsidRDefault="00191DE0" w:rsidP="004E2D50">
      <w:pPr>
        <w:keepNext/>
        <w:ind w:firstLine="0"/>
        <w:jc w:val="center"/>
      </w:pPr>
      <w:r w:rsidRPr="00191DE0">
        <w:rPr>
          <w:noProof/>
        </w:rPr>
        <w:drawing>
          <wp:inline distT="0" distB="0" distL="0" distR="0" wp14:anchorId="18C8F130" wp14:editId="4C4106D7">
            <wp:extent cx="6097905" cy="507891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0474" cy="5081053"/>
                    </a:xfrm>
                    <a:prstGeom prst="rect">
                      <a:avLst/>
                    </a:prstGeom>
                    <a:noFill/>
                    <a:ln>
                      <a:noFill/>
                    </a:ln>
                  </pic:spPr>
                </pic:pic>
              </a:graphicData>
            </a:graphic>
          </wp:inline>
        </w:drawing>
      </w:r>
    </w:p>
    <w:p w14:paraId="6885FAF0" w14:textId="63521880" w:rsidR="00A40683" w:rsidRDefault="00517851" w:rsidP="00AD0C6B">
      <w:pPr>
        <w:pStyle w:val="Caption"/>
      </w:pPr>
      <w:bookmarkStart w:id="58" w:name="_Toc45399997"/>
      <w:r>
        <w:t xml:space="preserve">Hình </w:t>
      </w:r>
      <w:fldSimple w:instr=" STYLEREF 1 \s ">
        <w:r w:rsidR="00016D79">
          <w:rPr>
            <w:noProof/>
          </w:rPr>
          <w:t>3</w:t>
        </w:r>
      </w:fldSimple>
      <w:r w:rsidR="00016D79">
        <w:noBreakHyphen/>
      </w:r>
      <w:fldSimple w:instr=" SEQ Hình \* ARABIC \s 1 ">
        <w:r w:rsidR="00016D79">
          <w:rPr>
            <w:noProof/>
          </w:rPr>
          <w:t>2</w:t>
        </w:r>
      </w:fldSimple>
      <w:r>
        <w:t xml:space="preserve"> Class Diagram</w:t>
      </w:r>
      <w:bookmarkEnd w:id="58"/>
    </w:p>
    <w:p w14:paraId="0E67FDE8" w14:textId="720CA7A0" w:rsidR="00A40683" w:rsidRDefault="00A40683" w:rsidP="00A40683"/>
    <w:p w14:paraId="6A8788A1" w14:textId="77777777" w:rsidR="00AD0C6B" w:rsidRPr="00A40683" w:rsidRDefault="00AD0C6B" w:rsidP="00A40683"/>
    <w:p w14:paraId="589E6427" w14:textId="77777777" w:rsidR="00AD0C6B" w:rsidRDefault="00AD0C6B">
      <w:pPr>
        <w:spacing w:before="0" w:line="240" w:lineRule="auto"/>
        <w:ind w:firstLine="0"/>
        <w:jc w:val="left"/>
        <w:rPr>
          <w:b/>
          <w:bCs/>
          <w:szCs w:val="26"/>
        </w:rPr>
      </w:pPr>
      <w:r>
        <w:rPr>
          <w:i/>
        </w:rPr>
        <w:br w:type="page"/>
      </w:r>
    </w:p>
    <w:p w14:paraId="051C9895" w14:textId="3CDCF430" w:rsidR="008916AB" w:rsidRDefault="008916AB">
      <w:pPr>
        <w:pStyle w:val="Heading3"/>
        <w:rPr>
          <w:i w:val="0"/>
        </w:rPr>
      </w:pPr>
      <w:bookmarkStart w:id="59" w:name="_Toc45400062"/>
      <w:r w:rsidRPr="00834CCF">
        <w:rPr>
          <w:i w:val="0"/>
        </w:rPr>
        <w:lastRenderedPageBreak/>
        <w:t>Cơ sở dữ liệu</w:t>
      </w:r>
      <w:bookmarkEnd w:id="59"/>
    </w:p>
    <w:p w14:paraId="03909821" w14:textId="77777777" w:rsidR="004E4E17" w:rsidRPr="004E4E17" w:rsidRDefault="004E4E17" w:rsidP="004E4E17"/>
    <w:p w14:paraId="578FCE23" w14:textId="77777777" w:rsidR="00834CCF" w:rsidRDefault="00834CCF" w:rsidP="00834CCF">
      <w:pPr>
        <w:keepNext/>
        <w:spacing w:before="0" w:line="240" w:lineRule="auto"/>
        <w:ind w:firstLine="0"/>
        <w:jc w:val="left"/>
      </w:pPr>
      <w:r w:rsidRPr="00834CCF">
        <w:rPr>
          <w:noProof/>
        </w:rPr>
        <w:drawing>
          <wp:inline distT="0" distB="0" distL="0" distR="0" wp14:anchorId="571F53D7" wp14:editId="032399C9">
            <wp:extent cx="5986732" cy="5668889"/>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0929" cy="5672864"/>
                    </a:xfrm>
                    <a:prstGeom prst="rect">
                      <a:avLst/>
                    </a:prstGeom>
                    <a:noFill/>
                    <a:ln>
                      <a:noFill/>
                    </a:ln>
                  </pic:spPr>
                </pic:pic>
              </a:graphicData>
            </a:graphic>
          </wp:inline>
        </w:drawing>
      </w:r>
    </w:p>
    <w:p w14:paraId="2A8AFD6C" w14:textId="1FE073A6" w:rsidR="00834CCF" w:rsidRDefault="00834CCF" w:rsidP="00995781">
      <w:pPr>
        <w:pStyle w:val="Caption"/>
      </w:pPr>
      <w:bookmarkStart w:id="60" w:name="_Toc45399998"/>
      <w:r>
        <w:t xml:space="preserve">Hình </w:t>
      </w:r>
      <w:fldSimple w:instr=" STYLEREF 1 \s ">
        <w:r w:rsidR="00016D79">
          <w:rPr>
            <w:noProof/>
          </w:rPr>
          <w:t>3</w:t>
        </w:r>
      </w:fldSimple>
      <w:r w:rsidR="00016D79">
        <w:noBreakHyphen/>
      </w:r>
      <w:fldSimple w:instr=" SEQ Hình \* ARABIC \s 1 ">
        <w:r w:rsidR="00016D79">
          <w:rPr>
            <w:noProof/>
          </w:rPr>
          <w:t>3</w:t>
        </w:r>
      </w:fldSimple>
      <w:r>
        <w:t xml:space="preserve"> Lược đồ cơ sở dữ liệu</w:t>
      </w:r>
      <w:r w:rsidR="00995781">
        <w:t>.</w:t>
      </w:r>
      <w:bookmarkEnd w:id="60"/>
    </w:p>
    <w:p w14:paraId="377CB196" w14:textId="77777777" w:rsidR="00834CCF" w:rsidRDefault="00834CCF">
      <w:pPr>
        <w:spacing w:before="0" w:line="240" w:lineRule="auto"/>
        <w:ind w:firstLine="0"/>
        <w:jc w:val="left"/>
      </w:pPr>
      <w:r>
        <w:br w:type="page"/>
      </w:r>
    </w:p>
    <w:p w14:paraId="3305A8FE" w14:textId="10BA5D6A" w:rsidR="001A08FA" w:rsidRPr="004D54AB" w:rsidRDefault="003E59AF" w:rsidP="00591D31">
      <w:pPr>
        <w:pStyle w:val="Heading3"/>
        <w:spacing w:before="0" w:line="360" w:lineRule="auto"/>
        <w:rPr>
          <w:rFonts w:cs="Times New Roman"/>
          <w:i w:val="0"/>
        </w:rPr>
      </w:pPr>
      <w:bookmarkStart w:id="61" w:name="_Toc45400063"/>
      <w:r w:rsidRPr="004D54AB">
        <w:rPr>
          <w:rFonts w:cs="Times New Roman"/>
          <w:i w:val="0"/>
        </w:rPr>
        <w:lastRenderedPageBreak/>
        <w:t>Danh sách các actor</w:t>
      </w:r>
      <w:bookmarkEnd w:id="57"/>
      <w:bookmarkEnd w:id="6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C47764" w:rsidRPr="004D54AB" w14:paraId="1C0361AC" w14:textId="77777777" w:rsidTr="00D12ADC">
        <w:trPr>
          <w:jc w:val="center"/>
        </w:trPr>
        <w:tc>
          <w:tcPr>
            <w:tcW w:w="2152" w:type="dxa"/>
          </w:tcPr>
          <w:p w14:paraId="7B30ED8A" w14:textId="77777777" w:rsidR="00C47764" w:rsidRPr="004D54AB" w:rsidRDefault="00C47764" w:rsidP="00591D31">
            <w:pPr>
              <w:keepLines/>
              <w:widowControl w:val="0"/>
              <w:pBdr>
                <w:top w:val="nil"/>
                <w:left w:val="nil"/>
                <w:bottom w:val="nil"/>
                <w:right w:val="nil"/>
                <w:between w:val="nil"/>
              </w:pBdr>
              <w:spacing w:before="0" w:after="120" w:line="360" w:lineRule="auto"/>
              <w:ind w:firstLine="0"/>
              <w:jc w:val="center"/>
              <w:rPr>
                <w:b/>
              </w:rPr>
            </w:pPr>
            <w:r w:rsidRPr="004D54AB">
              <w:rPr>
                <w:b/>
              </w:rPr>
              <w:t>Tác nhân</w:t>
            </w:r>
          </w:p>
        </w:tc>
        <w:tc>
          <w:tcPr>
            <w:tcW w:w="5233" w:type="dxa"/>
          </w:tcPr>
          <w:p w14:paraId="1F15BC19" w14:textId="77777777" w:rsidR="00C47764" w:rsidRPr="004D54AB" w:rsidRDefault="00C47764" w:rsidP="00591D31">
            <w:pPr>
              <w:keepLines/>
              <w:widowControl w:val="0"/>
              <w:pBdr>
                <w:top w:val="nil"/>
                <w:left w:val="nil"/>
                <w:bottom w:val="nil"/>
                <w:right w:val="nil"/>
                <w:between w:val="nil"/>
              </w:pBdr>
              <w:spacing w:before="0" w:after="120" w:line="360" w:lineRule="auto"/>
              <w:ind w:firstLine="0"/>
              <w:jc w:val="center"/>
              <w:rPr>
                <w:b/>
              </w:rPr>
            </w:pPr>
            <w:r w:rsidRPr="004D54AB">
              <w:rPr>
                <w:b/>
              </w:rPr>
              <w:t>Mô tả tác nhân</w:t>
            </w:r>
          </w:p>
        </w:tc>
        <w:tc>
          <w:tcPr>
            <w:tcW w:w="2860" w:type="dxa"/>
          </w:tcPr>
          <w:p w14:paraId="1FDDD364" w14:textId="77777777" w:rsidR="00C47764" w:rsidRPr="004D54AB" w:rsidRDefault="00C47764" w:rsidP="00591D31">
            <w:pPr>
              <w:keepLines/>
              <w:widowControl w:val="0"/>
              <w:pBdr>
                <w:top w:val="nil"/>
                <w:left w:val="nil"/>
                <w:bottom w:val="nil"/>
                <w:right w:val="nil"/>
                <w:between w:val="nil"/>
              </w:pBdr>
              <w:spacing w:before="0" w:after="120" w:line="360" w:lineRule="auto"/>
              <w:ind w:firstLine="0"/>
              <w:jc w:val="center"/>
              <w:rPr>
                <w:b/>
              </w:rPr>
            </w:pPr>
            <w:r w:rsidRPr="004D54AB">
              <w:rPr>
                <w:b/>
              </w:rPr>
              <w:t>Ghi chú</w:t>
            </w:r>
          </w:p>
        </w:tc>
      </w:tr>
      <w:tr w:rsidR="00C47764" w:rsidRPr="004D54AB" w14:paraId="28D50B62" w14:textId="77777777" w:rsidTr="00D12ADC">
        <w:trPr>
          <w:jc w:val="center"/>
        </w:trPr>
        <w:tc>
          <w:tcPr>
            <w:tcW w:w="2152" w:type="dxa"/>
          </w:tcPr>
          <w:p w14:paraId="48C6BBC1" w14:textId="77777777" w:rsidR="00C47764" w:rsidRPr="004D54AB" w:rsidRDefault="00C47764" w:rsidP="00591D31">
            <w:pPr>
              <w:spacing w:before="0" w:after="120" w:line="360" w:lineRule="auto"/>
              <w:ind w:firstLine="0"/>
              <w:rPr>
                <w:lang w:val="vi-VN"/>
              </w:rPr>
            </w:pPr>
            <w:r w:rsidRPr="004D54AB">
              <w:t>Người dùng</w:t>
            </w:r>
          </w:p>
        </w:tc>
        <w:tc>
          <w:tcPr>
            <w:tcW w:w="5233" w:type="dxa"/>
          </w:tcPr>
          <w:p w14:paraId="0B1DC4C4" w14:textId="77777777" w:rsidR="00C47764" w:rsidRPr="004D54AB" w:rsidRDefault="00C47764" w:rsidP="00591D31">
            <w:pPr>
              <w:spacing w:before="0" w:after="120" w:line="360" w:lineRule="auto"/>
            </w:pPr>
            <w:r w:rsidRPr="004D54AB">
              <w:t>Người sử dụng ứng dụng để học tiếng anh</w:t>
            </w:r>
          </w:p>
        </w:tc>
        <w:tc>
          <w:tcPr>
            <w:tcW w:w="2860" w:type="dxa"/>
          </w:tcPr>
          <w:p w14:paraId="10124B07" w14:textId="77777777" w:rsidR="00C47764" w:rsidRPr="004D54AB" w:rsidRDefault="00C47764" w:rsidP="00591D31">
            <w:pPr>
              <w:keepNext/>
              <w:spacing w:before="0" w:after="120" w:line="360" w:lineRule="auto"/>
              <w:rPr>
                <w:lang w:val="vi-VN"/>
              </w:rPr>
            </w:pPr>
          </w:p>
        </w:tc>
      </w:tr>
    </w:tbl>
    <w:p w14:paraId="4E0AAFE1" w14:textId="5DFD88D6" w:rsidR="00E93ECE" w:rsidRDefault="00956BF2" w:rsidP="00591D31">
      <w:pPr>
        <w:pStyle w:val="Caption"/>
        <w:spacing w:line="360" w:lineRule="auto"/>
      </w:pPr>
      <w:bookmarkStart w:id="62" w:name="_Toc45400026"/>
      <w:r w:rsidRPr="004D54AB">
        <w:t xml:space="preserve">Bảng </w:t>
      </w:r>
      <w:fldSimple w:instr=" STYLEREF 1 \s ">
        <w:r w:rsidR="008E6B23">
          <w:rPr>
            <w:noProof/>
          </w:rPr>
          <w:t>3</w:t>
        </w:r>
      </w:fldSimple>
      <w:r w:rsidR="00664A5A">
        <w:noBreakHyphen/>
      </w:r>
      <w:fldSimple w:instr=" SEQ Bảng \* ARABIC \s 1 ">
        <w:r w:rsidR="008E6B23">
          <w:rPr>
            <w:noProof/>
          </w:rPr>
          <w:t>1</w:t>
        </w:r>
      </w:fldSimple>
      <w:r w:rsidRPr="004D54AB">
        <w:t xml:space="preserve"> Danh sách các Actor.</w:t>
      </w:r>
      <w:bookmarkEnd w:id="62"/>
    </w:p>
    <w:p w14:paraId="00D48AC3" w14:textId="3A82697D" w:rsidR="004B7623" w:rsidRPr="004B7623" w:rsidRDefault="004B7623" w:rsidP="004B7623"/>
    <w:p w14:paraId="1674B8C3" w14:textId="3702A5B7" w:rsidR="003E59AF" w:rsidRPr="004D54AB" w:rsidRDefault="003E59AF" w:rsidP="00591D31">
      <w:pPr>
        <w:pStyle w:val="Heading3"/>
        <w:spacing w:before="0" w:line="360" w:lineRule="auto"/>
        <w:rPr>
          <w:rFonts w:cs="Times New Roman"/>
          <w:i w:val="0"/>
        </w:rPr>
      </w:pPr>
      <w:bookmarkStart w:id="63" w:name="_Toc35857421"/>
      <w:bookmarkStart w:id="64" w:name="_Toc45400064"/>
      <w:r w:rsidRPr="004D54AB">
        <w:rPr>
          <w:rFonts w:cs="Times New Roman"/>
          <w:i w:val="0"/>
        </w:rPr>
        <w:t xml:space="preserve">Danh sách các </w:t>
      </w:r>
      <w:r w:rsidR="00993120" w:rsidRPr="004D54AB">
        <w:rPr>
          <w:rFonts w:cs="Times New Roman"/>
          <w:i w:val="0"/>
        </w:rPr>
        <w:t>Use case</w:t>
      </w:r>
      <w:bookmarkEnd w:id="63"/>
      <w:bookmarkEnd w:id="64"/>
    </w:p>
    <w:tbl>
      <w:tblPr>
        <w:tblW w:w="103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835"/>
        <w:gridCol w:w="3261"/>
        <w:gridCol w:w="3403"/>
      </w:tblGrid>
      <w:tr w:rsidR="0044171A" w:rsidRPr="004D54AB" w14:paraId="1EB61821" w14:textId="77777777" w:rsidTr="00B02A4E">
        <w:trPr>
          <w:trHeight w:val="629"/>
          <w:jc w:val="center"/>
        </w:trPr>
        <w:tc>
          <w:tcPr>
            <w:tcW w:w="810" w:type="dxa"/>
          </w:tcPr>
          <w:p w14:paraId="16E0D028"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ID</w:t>
            </w:r>
          </w:p>
        </w:tc>
        <w:tc>
          <w:tcPr>
            <w:tcW w:w="2835" w:type="dxa"/>
          </w:tcPr>
          <w:p w14:paraId="499E54AA"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Tên Use case</w:t>
            </w:r>
          </w:p>
        </w:tc>
        <w:tc>
          <w:tcPr>
            <w:tcW w:w="3261" w:type="dxa"/>
          </w:tcPr>
          <w:p w14:paraId="5A22D832"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Mô tả ngắn gọn Use case</w:t>
            </w:r>
          </w:p>
        </w:tc>
        <w:tc>
          <w:tcPr>
            <w:tcW w:w="3403" w:type="dxa"/>
          </w:tcPr>
          <w:p w14:paraId="05CCD939"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Chức năng</w:t>
            </w:r>
          </w:p>
        </w:tc>
      </w:tr>
      <w:tr w:rsidR="00A77AB9" w:rsidRPr="004D54AB" w14:paraId="25517B58" w14:textId="77777777" w:rsidTr="00B02A4E">
        <w:trPr>
          <w:jc w:val="center"/>
        </w:trPr>
        <w:tc>
          <w:tcPr>
            <w:tcW w:w="810" w:type="dxa"/>
          </w:tcPr>
          <w:p w14:paraId="4AC87B36" w14:textId="77777777" w:rsidR="00A77AB9" w:rsidRPr="004D54AB" w:rsidRDefault="00A77AB9" w:rsidP="00591D31">
            <w:pPr>
              <w:spacing w:before="0" w:after="120" w:line="360" w:lineRule="auto"/>
              <w:ind w:firstLine="0"/>
              <w:rPr>
                <w:szCs w:val="26"/>
              </w:rPr>
            </w:pPr>
            <w:r w:rsidRPr="004D54AB">
              <w:rPr>
                <w:szCs w:val="26"/>
              </w:rPr>
              <w:t>UC1</w:t>
            </w:r>
          </w:p>
        </w:tc>
        <w:tc>
          <w:tcPr>
            <w:tcW w:w="2835" w:type="dxa"/>
          </w:tcPr>
          <w:p w14:paraId="082B9C90" w14:textId="47F79D29" w:rsidR="00A77AB9" w:rsidRPr="004D54AB" w:rsidRDefault="00584F54" w:rsidP="00591D31">
            <w:pPr>
              <w:spacing w:before="0" w:after="120" w:line="360" w:lineRule="auto"/>
              <w:ind w:firstLine="0"/>
              <w:rPr>
                <w:szCs w:val="26"/>
              </w:rPr>
            </w:pPr>
            <w:r w:rsidRPr="004D54AB">
              <w:rPr>
                <w:szCs w:val="26"/>
              </w:rPr>
              <w:t>Concentration</w:t>
            </w:r>
          </w:p>
        </w:tc>
        <w:tc>
          <w:tcPr>
            <w:tcW w:w="3261" w:type="dxa"/>
          </w:tcPr>
          <w:p w14:paraId="0EC3F196" w14:textId="4C99AE6F" w:rsidR="00F94F6E" w:rsidRPr="004D54AB" w:rsidRDefault="00F94F6E" w:rsidP="00591D31">
            <w:pPr>
              <w:spacing w:before="0" w:line="360" w:lineRule="auto"/>
              <w:ind w:firstLine="0"/>
            </w:pPr>
            <w:r w:rsidRPr="004D54AB">
              <w:t>Ứng dụng sẽ hiển thị sáu hình ảnh bị lật úp, trong đó bao gồm ba</w:t>
            </w:r>
            <w:r w:rsidR="00FB7293" w:rsidRPr="004D54AB">
              <w:t xml:space="preserve"> cặp hình ảnh, khi người dù</w:t>
            </w:r>
            <w:r w:rsidRPr="004D54AB">
              <w:t xml:space="preserve">ng chọn hai hình bị úp để mở hình ảnh, âm thanh phát âm từ vựng của hình ảnh đó sẽ được phát. Lật lần lượt hai hình để tìm các hình giống nhau, nếu lật hai hình khác nhau thì sẽ phát âm thanh báo sai và hai hình đó sẽ bị úp trở lại. </w:t>
            </w:r>
            <w:r w:rsidR="00EF75E0" w:rsidRPr="004D54AB">
              <w:t>Dùng</w:t>
            </w:r>
            <w:r w:rsidRPr="004D54AB">
              <w:t xml:space="preserve"> phải lật đúng cả ba cặp hình để hoàn thành trò chơi </w:t>
            </w:r>
          </w:p>
          <w:p w14:paraId="0C2200E7" w14:textId="3167D511" w:rsidR="00A77AB9" w:rsidRPr="004D54AB" w:rsidRDefault="00A77AB9" w:rsidP="00591D31">
            <w:pPr>
              <w:pStyle w:val="ListParagraph"/>
              <w:spacing w:before="0" w:line="360" w:lineRule="auto"/>
              <w:ind w:left="1647" w:firstLine="0"/>
              <w:rPr>
                <w:szCs w:val="26"/>
              </w:rPr>
            </w:pPr>
          </w:p>
        </w:tc>
        <w:tc>
          <w:tcPr>
            <w:tcW w:w="3403" w:type="dxa"/>
          </w:tcPr>
          <w:p w14:paraId="0F89676D" w14:textId="005867E3" w:rsidR="00A77AB9" w:rsidRPr="004D54AB" w:rsidRDefault="00554035" w:rsidP="00591D31">
            <w:pPr>
              <w:spacing w:before="0" w:after="120" w:line="360" w:lineRule="auto"/>
              <w:ind w:firstLine="0"/>
              <w:rPr>
                <w:szCs w:val="26"/>
              </w:rPr>
            </w:pPr>
            <w:r>
              <w:rPr>
                <w:szCs w:val="26"/>
              </w:rPr>
              <w:t>Game tìm các cặp hình giống nhau</w:t>
            </w:r>
          </w:p>
        </w:tc>
      </w:tr>
      <w:tr w:rsidR="00A77AB9" w:rsidRPr="004D54AB" w14:paraId="61ABB885" w14:textId="77777777" w:rsidTr="00B02A4E">
        <w:trPr>
          <w:jc w:val="center"/>
        </w:trPr>
        <w:tc>
          <w:tcPr>
            <w:tcW w:w="810" w:type="dxa"/>
          </w:tcPr>
          <w:p w14:paraId="41F5A208" w14:textId="77777777" w:rsidR="00A77AB9" w:rsidRPr="004D54AB" w:rsidRDefault="00A77AB9" w:rsidP="00591D31">
            <w:pPr>
              <w:spacing w:before="0" w:after="120" w:line="360" w:lineRule="auto"/>
              <w:ind w:firstLine="0"/>
              <w:rPr>
                <w:szCs w:val="26"/>
              </w:rPr>
            </w:pPr>
            <w:r w:rsidRPr="004D54AB">
              <w:rPr>
                <w:szCs w:val="26"/>
              </w:rPr>
              <w:t xml:space="preserve">UC2 </w:t>
            </w:r>
          </w:p>
        </w:tc>
        <w:tc>
          <w:tcPr>
            <w:tcW w:w="2835" w:type="dxa"/>
          </w:tcPr>
          <w:p w14:paraId="0755D631" w14:textId="4F7D4110" w:rsidR="00A77AB9" w:rsidRPr="004D54AB" w:rsidRDefault="006E1285" w:rsidP="00591D31">
            <w:pPr>
              <w:spacing w:before="0" w:after="120" w:line="360" w:lineRule="auto"/>
              <w:ind w:firstLine="0"/>
              <w:rPr>
                <w:szCs w:val="26"/>
                <w:lang w:val="vi-VN"/>
              </w:rPr>
            </w:pPr>
            <w:r w:rsidRPr="004D54AB">
              <w:rPr>
                <w:szCs w:val="26"/>
              </w:rPr>
              <w:t>Matching</w:t>
            </w:r>
          </w:p>
        </w:tc>
        <w:tc>
          <w:tcPr>
            <w:tcW w:w="3261" w:type="dxa"/>
          </w:tcPr>
          <w:p w14:paraId="0306BBA5" w14:textId="0832B53F" w:rsidR="00A77AB9" w:rsidRPr="004D54AB" w:rsidRDefault="00F94F6E" w:rsidP="00591D31">
            <w:pPr>
              <w:spacing w:before="0" w:line="360" w:lineRule="auto"/>
              <w:ind w:firstLine="0"/>
            </w:pPr>
            <w:r w:rsidRPr="004D54AB">
              <w:t xml:space="preserve">Ứng dụng sẽ hiển thị ba ô âm thanh và ba ô hình ảnh tương ứng, khi người dụng chọn ô âm thanh, phát âm của một từ vựng sẽ được phát, </w:t>
            </w:r>
            <w:r w:rsidR="00EF75E0" w:rsidRPr="004D54AB">
              <w:t>dùng</w:t>
            </w:r>
            <w:r w:rsidRPr="004D54AB">
              <w:t xml:space="preserve"> phải lắng nghe để chọn ô hình ảnh </w:t>
            </w:r>
            <w:r w:rsidRPr="004D54AB">
              <w:lastRenderedPageBreak/>
              <w:t>đúng với từ vựng đó để nối hai ô lại với nhau. Ghép thành công ba cặp để hoàn thành trò chơi.</w:t>
            </w:r>
          </w:p>
        </w:tc>
        <w:tc>
          <w:tcPr>
            <w:tcW w:w="3403" w:type="dxa"/>
          </w:tcPr>
          <w:p w14:paraId="34595201" w14:textId="5D3B8ABD" w:rsidR="00A77AB9" w:rsidRPr="004D54AB" w:rsidRDefault="00611B16" w:rsidP="00591D31">
            <w:pPr>
              <w:spacing w:before="0" w:after="120" w:line="360" w:lineRule="auto"/>
              <w:ind w:firstLine="0"/>
              <w:rPr>
                <w:szCs w:val="26"/>
              </w:rPr>
            </w:pPr>
            <w:r>
              <w:rPr>
                <w:szCs w:val="26"/>
              </w:rPr>
              <w:lastRenderedPageBreak/>
              <w:t>Game nối hình</w:t>
            </w:r>
          </w:p>
        </w:tc>
      </w:tr>
      <w:tr w:rsidR="00A77AB9" w:rsidRPr="004D54AB" w14:paraId="49D8EF82" w14:textId="77777777" w:rsidTr="00B02A4E">
        <w:trPr>
          <w:jc w:val="center"/>
        </w:trPr>
        <w:tc>
          <w:tcPr>
            <w:tcW w:w="810" w:type="dxa"/>
          </w:tcPr>
          <w:p w14:paraId="13D2B417" w14:textId="77777777" w:rsidR="00A77AB9" w:rsidRPr="004D54AB" w:rsidRDefault="00A77AB9" w:rsidP="00591D31">
            <w:pPr>
              <w:spacing w:before="0" w:after="120" w:line="360" w:lineRule="auto"/>
              <w:ind w:firstLine="0"/>
              <w:rPr>
                <w:szCs w:val="26"/>
              </w:rPr>
            </w:pPr>
            <w:r w:rsidRPr="004D54AB">
              <w:rPr>
                <w:szCs w:val="26"/>
              </w:rPr>
              <w:lastRenderedPageBreak/>
              <w:t>UC3</w:t>
            </w:r>
          </w:p>
        </w:tc>
        <w:tc>
          <w:tcPr>
            <w:tcW w:w="2835" w:type="dxa"/>
          </w:tcPr>
          <w:p w14:paraId="15538DCE" w14:textId="31C21703" w:rsidR="00A77AB9" w:rsidRPr="004D54AB" w:rsidRDefault="006E1285" w:rsidP="00591D31">
            <w:pPr>
              <w:spacing w:before="0" w:after="120" w:line="360" w:lineRule="auto"/>
              <w:ind w:firstLine="0"/>
              <w:rPr>
                <w:szCs w:val="26"/>
              </w:rPr>
            </w:pPr>
            <w:r w:rsidRPr="004D54AB">
              <w:rPr>
                <w:szCs w:val="26"/>
              </w:rPr>
              <w:t>Sorting</w:t>
            </w:r>
          </w:p>
        </w:tc>
        <w:tc>
          <w:tcPr>
            <w:tcW w:w="3261" w:type="dxa"/>
          </w:tcPr>
          <w:p w14:paraId="4173DB32" w14:textId="2D0EECA8" w:rsidR="00A77AB9" w:rsidRPr="004D54AB" w:rsidRDefault="00F94F6E" w:rsidP="00591D31">
            <w:pPr>
              <w:spacing w:before="0" w:line="360" w:lineRule="auto"/>
              <w:ind w:firstLine="0"/>
            </w:pPr>
            <w:r w:rsidRPr="004D54AB">
              <w:t xml:space="preserve">Ứng dụng sẽ hiển thị ba hình ảnh và ba ô trống được đánh số theo thứ tự, lần lượt phát âm thanh yêu cầu đặt hình một hình vào một ô có số thứ tự nhất định, </w:t>
            </w:r>
            <w:r w:rsidR="00EF75E0" w:rsidRPr="004D54AB">
              <w:t>người dùng</w:t>
            </w:r>
            <w:r w:rsidRPr="004D54AB">
              <w:t xml:space="preserve"> phải đặt đúng theo yêu cầu cả ba hình ảnh vào ba ô để hoàn thành trò chơi.</w:t>
            </w:r>
          </w:p>
        </w:tc>
        <w:tc>
          <w:tcPr>
            <w:tcW w:w="3403" w:type="dxa"/>
          </w:tcPr>
          <w:p w14:paraId="14ACF252" w14:textId="461EBE17" w:rsidR="00A77AB9" w:rsidRPr="004D54AB" w:rsidRDefault="00685EF4" w:rsidP="00591D31">
            <w:pPr>
              <w:spacing w:before="0" w:after="120" w:line="360" w:lineRule="auto"/>
              <w:ind w:firstLine="0"/>
              <w:rPr>
                <w:szCs w:val="26"/>
              </w:rPr>
            </w:pPr>
            <w:r>
              <w:rPr>
                <w:szCs w:val="26"/>
              </w:rPr>
              <w:t>Game sắp xếp hình vào vị trí đúng</w:t>
            </w:r>
          </w:p>
        </w:tc>
      </w:tr>
      <w:tr w:rsidR="00A77AB9" w:rsidRPr="004D54AB" w14:paraId="1528BEBE" w14:textId="77777777" w:rsidTr="00B02A4E">
        <w:trPr>
          <w:jc w:val="center"/>
        </w:trPr>
        <w:tc>
          <w:tcPr>
            <w:tcW w:w="810" w:type="dxa"/>
          </w:tcPr>
          <w:p w14:paraId="22691F27" w14:textId="77777777" w:rsidR="00A77AB9" w:rsidRPr="004D54AB" w:rsidRDefault="00A77AB9" w:rsidP="00591D31">
            <w:pPr>
              <w:spacing w:before="0" w:after="120" w:line="360" w:lineRule="auto"/>
              <w:ind w:firstLine="0"/>
              <w:rPr>
                <w:szCs w:val="26"/>
              </w:rPr>
            </w:pPr>
            <w:r w:rsidRPr="004D54AB">
              <w:rPr>
                <w:szCs w:val="26"/>
              </w:rPr>
              <w:t>UC4</w:t>
            </w:r>
          </w:p>
        </w:tc>
        <w:tc>
          <w:tcPr>
            <w:tcW w:w="2835" w:type="dxa"/>
          </w:tcPr>
          <w:p w14:paraId="35DCD53D" w14:textId="75EDE66E" w:rsidR="00A77AB9" w:rsidRPr="004D54AB" w:rsidRDefault="001306D5" w:rsidP="00591D31">
            <w:pPr>
              <w:spacing w:before="0" w:after="120" w:line="360" w:lineRule="auto"/>
              <w:ind w:firstLine="0"/>
              <w:rPr>
                <w:szCs w:val="26"/>
              </w:rPr>
            </w:pPr>
            <w:r w:rsidRPr="004D54AB">
              <w:rPr>
                <w:szCs w:val="26"/>
              </w:rPr>
              <w:t>Multiple Choice</w:t>
            </w:r>
          </w:p>
        </w:tc>
        <w:tc>
          <w:tcPr>
            <w:tcW w:w="3261" w:type="dxa"/>
          </w:tcPr>
          <w:p w14:paraId="73ED563B" w14:textId="42D6CD34" w:rsidR="00A77AB9" w:rsidRPr="004D54AB" w:rsidRDefault="00F94F6E" w:rsidP="00591D31">
            <w:pPr>
              <w:spacing w:before="0" w:line="360" w:lineRule="auto"/>
              <w:ind w:firstLine="0"/>
            </w:pPr>
            <w:r w:rsidRPr="004D54AB">
              <w:t>Ứng dụng sẽ hiển thị ba hình ảnh và lần lượt phát âm từ vựng của một trong ba hình ảnh đó, người dùng phải chọn hình ản</w:t>
            </w:r>
            <w:r w:rsidR="007F43D8" w:rsidRPr="004D54AB">
              <w:t xml:space="preserve">h theo từ vựng nghe được. Thực </w:t>
            </w:r>
            <w:r w:rsidRPr="004D54AB">
              <w:t xml:space="preserve">hiện ba lượt chọn để hoàn thành trò chơi. </w:t>
            </w:r>
          </w:p>
        </w:tc>
        <w:tc>
          <w:tcPr>
            <w:tcW w:w="3403" w:type="dxa"/>
          </w:tcPr>
          <w:p w14:paraId="731203CD" w14:textId="0BACA611" w:rsidR="00A77AB9" w:rsidRPr="004D54AB" w:rsidRDefault="00A338BF" w:rsidP="00484241">
            <w:pPr>
              <w:spacing w:before="0" w:after="120" w:line="360" w:lineRule="auto"/>
              <w:ind w:firstLine="0"/>
              <w:rPr>
                <w:szCs w:val="26"/>
              </w:rPr>
            </w:pPr>
            <w:r>
              <w:rPr>
                <w:szCs w:val="26"/>
              </w:rPr>
              <w:t xml:space="preserve">Game chọn hình </w:t>
            </w:r>
            <w:r w:rsidR="00484241">
              <w:rPr>
                <w:szCs w:val="26"/>
              </w:rPr>
              <w:t>đúng</w:t>
            </w:r>
          </w:p>
        </w:tc>
      </w:tr>
      <w:tr w:rsidR="000E491B" w:rsidRPr="004D54AB" w14:paraId="7EF35179" w14:textId="77777777" w:rsidTr="00B02A4E">
        <w:trPr>
          <w:jc w:val="center"/>
        </w:trPr>
        <w:tc>
          <w:tcPr>
            <w:tcW w:w="810" w:type="dxa"/>
          </w:tcPr>
          <w:p w14:paraId="2318D5A0" w14:textId="48E93BAF" w:rsidR="000E491B" w:rsidRPr="004D54AB" w:rsidRDefault="000E491B" w:rsidP="00591D31">
            <w:pPr>
              <w:spacing w:before="0" w:after="120" w:line="360" w:lineRule="auto"/>
              <w:ind w:firstLine="0"/>
              <w:rPr>
                <w:szCs w:val="26"/>
              </w:rPr>
            </w:pPr>
            <w:r w:rsidRPr="004D54AB">
              <w:rPr>
                <w:szCs w:val="26"/>
              </w:rPr>
              <w:t>UC5</w:t>
            </w:r>
          </w:p>
        </w:tc>
        <w:tc>
          <w:tcPr>
            <w:tcW w:w="2835" w:type="dxa"/>
          </w:tcPr>
          <w:p w14:paraId="0AC830EC" w14:textId="2B5F735B" w:rsidR="000E491B" w:rsidRPr="004D54AB" w:rsidRDefault="007F43D8" w:rsidP="00591D31">
            <w:pPr>
              <w:spacing w:before="0" w:after="120" w:line="360" w:lineRule="auto"/>
              <w:ind w:firstLine="0"/>
              <w:rPr>
                <w:szCs w:val="26"/>
              </w:rPr>
            </w:pPr>
            <w:r w:rsidRPr="004D54AB">
              <w:rPr>
                <w:szCs w:val="26"/>
              </w:rPr>
              <w:t>Painting</w:t>
            </w:r>
          </w:p>
        </w:tc>
        <w:tc>
          <w:tcPr>
            <w:tcW w:w="3261" w:type="dxa"/>
          </w:tcPr>
          <w:p w14:paraId="3D098063" w14:textId="1F92904E" w:rsidR="000E491B" w:rsidRPr="004D54AB" w:rsidRDefault="007F43D8" w:rsidP="00591D31">
            <w:pPr>
              <w:spacing w:before="0" w:line="360" w:lineRule="auto"/>
              <w:ind w:firstLine="0"/>
            </w:pPr>
            <w:r w:rsidRPr="004D54AB">
              <w:t>Ứng dụng sẽ hiển thị 3 hình ảnh tr</w:t>
            </w:r>
            <w:r w:rsidR="004A1F27" w:rsidRPr="004D54AB">
              <w:t>ắng cần tô màu</w:t>
            </w:r>
            <w:r w:rsidRPr="004D54AB">
              <w:t xml:space="preserve"> và danh sách các màu sắc cho người dùng chọn, hệ thống</w:t>
            </w:r>
            <w:r w:rsidR="004A1F27" w:rsidRPr="004D54AB">
              <w:t xml:space="preserve"> sẽ yêu cầu người dùng tô màu</w:t>
            </w:r>
            <w:r w:rsidR="00433C23" w:rsidRPr="004D54AB">
              <w:t xml:space="preserve"> cho các hình ảnh đó, người dùng phải lắng nghe và chọn màu cho để tô hình ảnh theo yêu cầu</w:t>
            </w:r>
            <w:r w:rsidR="0051289C" w:rsidRPr="004D54AB">
              <w:t>.</w:t>
            </w:r>
          </w:p>
        </w:tc>
        <w:tc>
          <w:tcPr>
            <w:tcW w:w="3403" w:type="dxa"/>
          </w:tcPr>
          <w:p w14:paraId="308F27B6" w14:textId="6411634E" w:rsidR="000E491B" w:rsidRPr="004D54AB" w:rsidRDefault="00484241" w:rsidP="00591D31">
            <w:pPr>
              <w:spacing w:before="0" w:after="120" w:line="360" w:lineRule="auto"/>
              <w:ind w:firstLine="0"/>
              <w:rPr>
                <w:szCs w:val="26"/>
              </w:rPr>
            </w:pPr>
            <w:r>
              <w:rPr>
                <w:szCs w:val="26"/>
              </w:rPr>
              <w:t>Game tô màu</w:t>
            </w:r>
          </w:p>
        </w:tc>
      </w:tr>
      <w:tr w:rsidR="006E1285" w:rsidRPr="004D54AB" w14:paraId="06AF3C3F" w14:textId="77777777" w:rsidTr="00B02A4E">
        <w:trPr>
          <w:jc w:val="center"/>
        </w:trPr>
        <w:tc>
          <w:tcPr>
            <w:tcW w:w="810" w:type="dxa"/>
          </w:tcPr>
          <w:p w14:paraId="61547979" w14:textId="730C3A87" w:rsidR="006E1285" w:rsidRPr="004D54AB" w:rsidRDefault="006E1285" w:rsidP="00591D31">
            <w:pPr>
              <w:spacing w:before="0" w:after="120" w:line="360" w:lineRule="auto"/>
              <w:ind w:firstLine="0"/>
              <w:rPr>
                <w:szCs w:val="26"/>
              </w:rPr>
            </w:pPr>
            <w:r w:rsidRPr="004D54AB">
              <w:rPr>
                <w:szCs w:val="26"/>
              </w:rPr>
              <w:lastRenderedPageBreak/>
              <w:t>UC</w:t>
            </w:r>
            <w:r w:rsidR="000E491B" w:rsidRPr="004D54AB">
              <w:rPr>
                <w:szCs w:val="26"/>
              </w:rPr>
              <w:t>6</w:t>
            </w:r>
          </w:p>
        </w:tc>
        <w:tc>
          <w:tcPr>
            <w:tcW w:w="2835" w:type="dxa"/>
          </w:tcPr>
          <w:p w14:paraId="00C50418" w14:textId="258B2794" w:rsidR="006E1285" w:rsidRPr="004D54AB" w:rsidRDefault="006E1285" w:rsidP="00591D31">
            <w:pPr>
              <w:spacing w:before="0" w:after="120" w:line="360" w:lineRule="auto"/>
              <w:ind w:firstLine="0"/>
              <w:rPr>
                <w:szCs w:val="26"/>
              </w:rPr>
            </w:pPr>
            <w:r w:rsidRPr="004D54AB">
              <w:rPr>
                <w:szCs w:val="26"/>
              </w:rPr>
              <w:t>Story time</w:t>
            </w:r>
          </w:p>
        </w:tc>
        <w:tc>
          <w:tcPr>
            <w:tcW w:w="3261" w:type="dxa"/>
          </w:tcPr>
          <w:p w14:paraId="213AC285" w14:textId="1BCDB52D" w:rsidR="006E1285" w:rsidRPr="004D54AB" w:rsidRDefault="00F94F6E" w:rsidP="00591D31">
            <w:pPr>
              <w:spacing w:before="0" w:line="360" w:lineRule="auto"/>
              <w:ind w:firstLine="0"/>
            </w:pPr>
            <w:r w:rsidRPr="004D54AB">
              <w:t>Ứng dụng sẽ hiển thị một số câu giao tiếp, mẫu câu thông dụng kèm hình ảnh và âm thanh minh họa, người dùng sẽ lắng nghe và ghi nhớ.</w:t>
            </w:r>
          </w:p>
        </w:tc>
        <w:tc>
          <w:tcPr>
            <w:tcW w:w="3403" w:type="dxa"/>
          </w:tcPr>
          <w:p w14:paraId="66452BD3" w14:textId="3406442D" w:rsidR="006E1285" w:rsidRPr="004D54AB" w:rsidRDefault="00484241" w:rsidP="00591D31">
            <w:pPr>
              <w:spacing w:before="0" w:after="120" w:line="360" w:lineRule="auto"/>
              <w:ind w:firstLine="0"/>
              <w:rPr>
                <w:szCs w:val="26"/>
              </w:rPr>
            </w:pPr>
            <w:r>
              <w:rPr>
                <w:szCs w:val="26"/>
              </w:rPr>
              <w:t>Game lắng nghe và lặp lại</w:t>
            </w:r>
          </w:p>
        </w:tc>
      </w:tr>
      <w:tr w:rsidR="006E1285" w:rsidRPr="004D54AB" w14:paraId="5AD3CAEE" w14:textId="77777777" w:rsidTr="00B02A4E">
        <w:trPr>
          <w:jc w:val="center"/>
        </w:trPr>
        <w:tc>
          <w:tcPr>
            <w:tcW w:w="810" w:type="dxa"/>
          </w:tcPr>
          <w:p w14:paraId="1DA1564F" w14:textId="60C81FCC" w:rsidR="006E1285" w:rsidRPr="004D54AB" w:rsidRDefault="000E491B" w:rsidP="00591D31">
            <w:pPr>
              <w:spacing w:before="0" w:after="120" w:line="360" w:lineRule="auto"/>
              <w:ind w:firstLine="0"/>
              <w:rPr>
                <w:szCs w:val="26"/>
              </w:rPr>
            </w:pPr>
            <w:r w:rsidRPr="004D54AB">
              <w:rPr>
                <w:szCs w:val="26"/>
              </w:rPr>
              <w:t>UC7</w:t>
            </w:r>
          </w:p>
        </w:tc>
        <w:tc>
          <w:tcPr>
            <w:tcW w:w="2835" w:type="dxa"/>
          </w:tcPr>
          <w:p w14:paraId="5178DF41" w14:textId="32CF4DB3" w:rsidR="006E1285" w:rsidRPr="004D54AB" w:rsidRDefault="0096418E" w:rsidP="00591D31">
            <w:pPr>
              <w:spacing w:before="0" w:after="120" w:line="360" w:lineRule="auto"/>
              <w:ind w:firstLine="0"/>
              <w:rPr>
                <w:szCs w:val="26"/>
              </w:rPr>
            </w:pPr>
            <w:r>
              <w:rPr>
                <w:szCs w:val="26"/>
              </w:rPr>
              <w:t>Look</w:t>
            </w:r>
            <w:r w:rsidR="006E1285" w:rsidRPr="004D54AB">
              <w:rPr>
                <w:szCs w:val="26"/>
              </w:rPr>
              <w:t xml:space="preserve"> and find</w:t>
            </w:r>
          </w:p>
        </w:tc>
        <w:tc>
          <w:tcPr>
            <w:tcW w:w="3261" w:type="dxa"/>
          </w:tcPr>
          <w:p w14:paraId="25199030" w14:textId="70BF84B1" w:rsidR="006E1285" w:rsidRPr="004D54AB" w:rsidRDefault="00F94F6E" w:rsidP="00591D31">
            <w:pPr>
              <w:spacing w:before="0" w:line="360" w:lineRule="auto"/>
              <w:ind w:firstLine="0"/>
            </w:pPr>
            <w:r w:rsidRPr="004D54AB">
              <w:t>Ứng dụng sẽ hiển thị một hình ảnh nền và yêu cầu người dùng tìm và chọn hình ảnh của một từ vựng nào đó trong hình nền.</w:t>
            </w:r>
          </w:p>
        </w:tc>
        <w:tc>
          <w:tcPr>
            <w:tcW w:w="3403" w:type="dxa"/>
          </w:tcPr>
          <w:p w14:paraId="60BD5787" w14:textId="21F54473" w:rsidR="006E1285" w:rsidRPr="004D54AB" w:rsidRDefault="008E4184" w:rsidP="00591D31">
            <w:pPr>
              <w:keepNext/>
              <w:spacing w:before="0" w:after="120" w:line="360" w:lineRule="auto"/>
              <w:ind w:firstLine="0"/>
              <w:rPr>
                <w:szCs w:val="26"/>
              </w:rPr>
            </w:pPr>
            <w:r>
              <w:rPr>
                <w:szCs w:val="26"/>
              </w:rPr>
              <w:t>Game tìm hình</w:t>
            </w:r>
          </w:p>
        </w:tc>
      </w:tr>
      <w:tr w:rsidR="004C3220" w:rsidRPr="004D54AB" w14:paraId="76C4B234" w14:textId="77777777" w:rsidTr="00B02A4E">
        <w:trPr>
          <w:jc w:val="center"/>
        </w:trPr>
        <w:tc>
          <w:tcPr>
            <w:tcW w:w="810" w:type="dxa"/>
          </w:tcPr>
          <w:p w14:paraId="3F08B97E" w14:textId="4F4E876B" w:rsidR="004C3220" w:rsidRPr="004D54AB" w:rsidRDefault="004C3220" w:rsidP="00591D31">
            <w:pPr>
              <w:spacing w:before="0" w:after="120" w:line="360" w:lineRule="auto"/>
              <w:ind w:firstLine="0"/>
              <w:rPr>
                <w:szCs w:val="26"/>
              </w:rPr>
            </w:pPr>
            <w:r>
              <w:rPr>
                <w:szCs w:val="26"/>
              </w:rPr>
              <w:t>UC7</w:t>
            </w:r>
          </w:p>
        </w:tc>
        <w:tc>
          <w:tcPr>
            <w:tcW w:w="2835" w:type="dxa"/>
          </w:tcPr>
          <w:p w14:paraId="4CC0EEF7" w14:textId="211783BB" w:rsidR="004C3220" w:rsidRPr="004D54AB" w:rsidRDefault="004C3220" w:rsidP="00591D31">
            <w:pPr>
              <w:spacing w:before="0" w:after="120" w:line="360" w:lineRule="auto"/>
              <w:ind w:firstLine="0"/>
              <w:rPr>
                <w:szCs w:val="26"/>
              </w:rPr>
            </w:pPr>
            <w:r>
              <w:rPr>
                <w:szCs w:val="26"/>
              </w:rPr>
              <w:t>ChooseUnit</w:t>
            </w:r>
          </w:p>
        </w:tc>
        <w:tc>
          <w:tcPr>
            <w:tcW w:w="3261" w:type="dxa"/>
          </w:tcPr>
          <w:p w14:paraId="209C4B8E" w14:textId="53765ACD" w:rsidR="004C3220" w:rsidRPr="004D54AB" w:rsidRDefault="00225489" w:rsidP="008E4184">
            <w:pPr>
              <w:spacing w:before="0" w:line="360" w:lineRule="auto"/>
              <w:ind w:firstLine="0"/>
            </w:pPr>
            <w:r>
              <w:t>Chọn chủ bài học theo từng unit</w:t>
            </w:r>
          </w:p>
        </w:tc>
        <w:tc>
          <w:tcPr>
            <w:tcW w:w="3403" w:type="dxa"/>
          </w:tcPr>
          <w:p w14:paraId="270B478D" w14:textId="246E5555" w:rsidR="004C3220" w:rsidRPr="004D54AB" w:rsidRDefault="00225489" w:rsidP="00225489">
            <w:pPr>
              <w:keepNext/>
              <w:spacing w:before="0" w:after="120" w:line="360" w:lineRule="auto"/>
              <w:ind w:firstLine="0"/>
              <w:rPr>
                <w:szCs w:val="26"/>
              </w:rPr>
            </w:pPr>
            <w:r>
              <w:t>Chọn chủ đề để học.</w:t>
            </w:r>
          </w:p>
        </w:tc>
      </w:tr>
    </w:tbl>
    <w:p w14:paraId="2E66E1D2" w14:textId="5ADAA65E" w:rsidR="00E93ECE" w:rsidRDefault="00956BF2" w:rsidP="00591D31">
      <w:pPr>
        <w:pStyle w:val="Caption"/>
        <w:spacing w:line="360" w:lineRule="auto"/>
      </w:pPr>
      <w:bookmarkStart w:id="65" w:name="_Toc45400027"/>
      <w:r w:rsidRPr="004D54AB">
        <w:t xml:space="preserve">Bảng </w:t>
      </w:r>
      <w:fldSimple w:instr=" STYLEREF 1 \s ">
        <w:r w:rsidR="008E6B23">
          <w:rPr>
            <w:noProof/>
          </w:rPr>
          <w:t>3</w:t>
        </w:r>
      </w:fldSimple>
      <w:r w:rsidR="00664A5A">
        <w:noBreakHyphen/>
      </w:r>
      <w:fldSimple w:instr=" SEQ Bảng \* ARABIC \s 1 ">
        <w:r w:rsidR="008E6B23">
          <w:rPr>
            <w:noProof/>
          </w:rPr>
          <w:t>2</w:t>
        </w:r>
      </w:fldSimple>
      <w:r w:rsidRPr="004D54AB">
        <w:t xml:space="preserve"> Danh Sách Các Use case chức năng.</w:t>
      </w:r>
      <w:bookmarkEnd w:id="65"/>
    </w:p>
    <w:p w14:paraId="054120D6" w14:textId="46983873" w:rsidR="009A2F24" w:rsidRDefault="009A2F24">
      <w:pPr>
        <w:spacing w:before="0" w:line="240" w:lineRule="auto"/>
        <w:ind w:firstLine="0"/>
        <w:jc w:val="left"/>
      </w:pPr>
      <w:r>
        <w:br w:type="page"/>
      </w:r>
    </w:p>
    <w:p w14:paraId="41C1B480" w14:textId="620478B8" w:rsidR="001A08FA" w:rsidRPr="004D54AB" w:rsidRDefault="003E59AF" w:rsidP="00591D31">
      <w:pPr>
        <w:pStyle w:val="Heading2"/>
        <w:spacing w:before="0" w:line="360" w:lineRule="auto"/>
        <w:rPr>
          <w:rFonts w:cs="Times New Roman"/>
        </w:rPr>
      </w:pPr>
      <w:bookmarkStart w:id="66" w:name="_Toc35857422"/>
      <w:bookmarkStart w:id="67" w:name="_Toc45400065"/>
      <w:r w:rsidRPr="004D54AB">
        <w:rPr>
          <w:rFonts w:cs="Times New Roman"/>
        </w:rPr>
        <w:lastRenderedPageBreak/>
        <w:t>Đặc tả các yêu cầu chức năng</w:t>
      </w:r>
      <w:bookmarkEnd w:id="66"/>
      <w:bookmarkEnd w:id="67"/>
    </w:p>
    <w:p w14:paraId="19648175" w14:textId="1D2C53DA" w:rsidR="00AC2C1E" w:rsidRPr="004D54AB" w:rsidRDefault="00993120" w:rsidP="00591D31">
      <w:pPr>
        <w:pStyle w:val="Heading3"/>
        <w:spacing w:before="0" w:line="360" w:lineRule="auto"/>
        <w:rPr>
          <w:rFonts w:cs="Times New Roman"/>
          <w:i w:val="0"/>
        </w:rPr>
      </w:pPr>
      <w:bookmarkStart w:id="68" w:name="_Toc35857423"/>
      <w:bookmarkStart w:id="69" w:name="_Toc45400066"/>
      <w:r w:rsidRPr="004D54AB">
        <w:rPr>
          <w:rFonts w:cs="Times New Roman"/>
          <w:i w:val="0"/>
        </w:rPr>
        <w:t>Use case</w:t>
      </w:r>
      <w:r w:rsidR="00AC2C1E" w:rsidRPr="004D54AB">
        <w:rPr>
          <w:rFonts w:cs="Times New Roman"/>
          <w:i w:val="0"/>
        </w:rPr>
        <w:t xml:space="preserve"> UC1: </w:t>
      </w:r>
      <w:bookmarkEnd w:id="68"/>
      <w:r w:rsidR="00EF75E0" w:rsidRPr="004D54AB">
        <w:rPr>
          <w:rFonts w:eastAsia="Calibri" w:cs="Times New Roman"/>
          <w:i w:val="0"/>
        </w:rPr>
        <w:t>Concentration</w:t>
      </w:r>
      <w:bookmarkEnd w:id="69"/>
    </w:p>
    <w:p w14:paraId="171D374A" w14:textId="1F6D649D" w:rsidR="00291C03" w:rsidRDefault="00AC2C1E" w:rsidP="002C3433">
      <w:pPr>
        <w:pStyle w:val="Heading4"/>
        <w:spacing w:before="0" w:line="360" w:lineRule="auto"/>
        <w:ind w:left="0" w:firstLine="0"/>
      </w:pPr>
      <w:r w:rsidRPr="004D54AB">
        <w:t>Mô tả:</w:t>
      </w:r>
    </w:p>
    <w:tbl>
      <w:tblPr>
        <w:tblStyle w:val="TableGrid"/>
        <w:tblW w:w="0" w:type="auto"/>
        <w:tblLook w:val="04A0" w:firstRow="1" w:lastRow="0" w:firstColumn="1" w:lastColumn="0" w:noHBand="0" w:noVBand="1"/>
      </w:tblPr>
      <w:tblGrid>
        <w:gridCol w:w="3114"/>
        <w:gridCol w:w="3260"/>
        <w:gridCol w:w="3219"/>
      </w:tblGrid>
      <w:tr w:rsidR="00291C03" w14:paraId="1A2E5258" w14:textId="77777777" w:rsidTr="0096418E">
        <w:tc>
          <w:tcPr>
            <w:tcW w:w="9593" w:type="dxa"/>
            <w:gridSpan w:val="3"/>
          </w:tcPr>
          <w:p w14:paraId="4733681F" w14:textId="04CD3C76" w:rsidR="00291C03" w:rsidRDefault="00291C03" w:rsidP="002C3433">
            <w:pPr>
              <w:spacing w:before="0" w:beforeAutospacing="0" w:after="0" w:afterAutospacing="0" w:line="360" w:lineRule="auto"/>
              <w:ind w:firstLine="0"/>
            </w:pPr>
            <w:r w:rsidRPr="004D54AB">
              <w:rPr>
                <w:rFonts w:eastAsia="Calibri"/>
              </w:rPr>
              <w:t>Use case:  Concentration</w:t>
            </w:r>
          </w:p>
        </w:tc>
      </w:tr>
      <w:tr w:rsidR="004B7623" w14:paraId="0036EA1C" w14:textId="77777777" w:rsidTr="0054745D">
        <w:tc>
          <w:tcPr>
            <w:tcW w:w="3114" w:type="dxa"/>
          </w:tcPr>
          <w:p w14:paraId="7E19C5B8" w14:textId="78524AF8" w:rsidR="004B7623" w:rsidRDefault="00291C03" w:rsidP="002C3433">
            <w:pPr>
              <w:spacing w:before="0" w:beforeAutospacing="0" w:after="0" w:afterAutospacing="0" w:line="360" w:lineRule="auto"/>
              <w:ind w:firstLine="0"/>
            </w:pPr>
            <w:r w:rsidRPr="004D54AB">
              <w:rPr>
                <w:rFonts w:eastAsia="Calibri"/>
              </w:rPr>
              <w:t>Mục đích</w:t>
            </w:r>
          </w:p>
        </w:tc>
        <w:tc>
          <w:tcPr>
            <w:tcW w:w="6479" w:type="dxa"/>
            <w:gridSpan w:val="2"/>
          </w:tcPr>
          <w:p w14:paraId="3DC3162F" w14:textId="47043807" w:rsidR="004B7623" w:rsidRDefault="00291C03" w:rsidP="002C3433">
            <w:pPr>
              <w:spacing w:before="0" w:beforeAutospacing="0" w:after="0" w:afterAutospacing="0" w:line="360" w:lineRule="auto"/>
              <w:ind w:firstLine="0"/>
            </w:pPr>
            <w:r w:rsidRPr="004D54AB">
              <w:rPr>
                <w:rFonts w:eastAsia="Calibri"/>
              </w:rPr>
              <w:t>Use case cho phép người dùng học tiếng anh qua trò chơi gép các cặp hình giống nhau</w:t>
            </w:r>
          </w:p>
        </w:tc>
      </w:tr>
      <w:tr w:rsidR="004B7623" w14:paraId="74029C05" w14:textId="77777777" w:rsidTr="0054745D">
        <w:tc>
          <w:tcPr>
            <w:tcW w:w="3114" w:type="dxa"/>
          </w:tcPr>
          <w:p w14:paraId="55BFF043" w14:textId="0F1A18C7" w:rsidR="004B7623" w:rsidRDefault="00291C03" w:rsidP="002C3433">
            <w:pPr>
              <w:spacing w:before="0" w:beforeAutospacing="0" w:after="0" w:afterAutospacing="0" w:line="360" w:lineRule="auto"/>
              <w:ind w:firstLine="0"/>
            </w:pPr>
            <w:r w:rsidRPr="004D54AB">
              <w:rPr>
                <w:rFonts w:eastAsia="Calibri"/>
              </w:rPr>
              <w:t>Mô tả</w:t>
            </w:r>
          </w:p>
        </w:tc>
        <w:tc>
          <w:tcPr>
            <w:tcW w:w="6479" w:type="dxa"/>
            <w:gridSpan w:val="2"/>
          </w:tcPr>
          <w:p w14:paraId="3F712E1B" w14:textId="1CAC19C5" w:rsidR="004B7623" w:rsidRDefault="00291C03" w:rsidP="002C3433">
            <w:pPr>
              <w:spacing w:before="0" w:beforeAutospacing="0" w:after="0" w:afterAutospacing="0" w:line="360" w:lineRule="auto"/>
              <w:ind w:firstLine="0"/>
            </w:pPr>
            <w:r w:rsidRPr="004D54AB">
              <w:t>Use case sẽ hiển thị sáu hình ảnh bị lật úp, trong đó bao gồm ba cặp hình ảnh, khi người dùng chọn hai hình bị úp để mở hình ảnh, âm thanh phát âm từ vựng của hình ảnh đó sẽ được phát. Lật lần lượt hai hình để tìm các hình giống nhau, nếu lật hai hình khác nhau thì sẽ phát âm thanh báo sai và hai hình đó sẽ bị úp trở lại; nếu 2 hình giống nhau thì phát âm thanh thông báo chính xác và ẩn 2 hình đó đi. Người dùng phải lật đúng cả ba cặp hình để hoàn thành trò chơi</w:t>
            </w:r>
          </w:p>
        </w:tc>
      </w:tr>
      <w:tr w:rsidR="00291C03" w14:paraId="6DD523EC" w14:textId="77777777" w:rsidTr="0054745D">
        <w:tc>
          <w:tcPr>
            <w:tcW w:w="3114" w:type="dxa"/>
          </w:tcPr>
          <w:p w14:paraId="1A4AA26F" w14:textId="487D4766" w:rsidR="00291C03" w:rsidRPr="004D54AB" w:rsidRDefault="00291C03" w:rsidP="002C3433">
            <w:pPr>
              <w:spacing w:before="0" w:beforeAutospacing="0" w:after="0" w:afterAutospacing="0" w:line="360" w:lineRule="auto"/>
              <w:ind w:firstLine="0"/>
              <w:rPr>
                <w:rFonts w:eastAsia="Calibri"/>
              </w:rPr>
            </w:pPr>
            <w:r w:rsidRPr="004D54AB">
              <w:rPr>
                <w:rFonts w:eastAsia="Calibri"/>
              </w:rPr>
              <w:t>Tác Nhân</w:t>
            </w:r>
          </w:p>
        </w:tc>
        <w:tc>
          <w:tcPr>
            <w:tcW w:w="6479" w:type="dxa"/>
            <w:gridSpan w:val="2"/>
          </w:tcPr>
          <w:p w14:paraId="3C463E69" w14:textId="6AD59CC3" w:rsidR="00291C03" w:rsidRDefault="00291C03" w:rsidP="002C3433">
            <w:pPr>
              <w:keepNext/>
              <w:spacing w:before="0" w:beforeAutospacing="0" w:after="0" w:afterAutospacing="0" w:line="360" w:lineRule="auto"/>
              <w:ind w:firstLine="0"/>
            </w:pPr>
            <w:r w:rsidRPr="004D54AB">
              <w:rPr>
                <w:rFonts w:eastAsia="Calibri"/>
              </w:rPr>
              <w:t>Người dùng</w:t>
            </w:r>
          </w:p>
        </w:tc>
      </w:tr>
      <w:tr w:rsidR="00291C03" w14:paraId="7FBCBE99" w14:textId="77777777" w:rsidTr="0054745D">
        <w:tc>
          <w:tcPr>
            <w:tcW w:w="3114" w:type="dxa"/>
          </w:tcPr>
          <w:p w14:paraId="035A8C38" w14:textId="2571ACBC" w:rsidR="00291C03" w:rsidRPr="004D54AB" w:rsidRDefault="00291C03" w:rsidP="002C3433">
            <w:pPr>
              <w:spacing w:before="0" w:beforeAutospacing="0" w:after="0" w:afterAutospacing="0" w:line="360" w:lineRule="auto"/>
              <w:ind w:firstLine="0"/>
              <w:rPr>
                <w:rFonts w:eastAsia="Calibri"/>
              </w:rPr>
            </w:pPr>
            <w:r w:rsidRPr="004D54AB">
              <w:rPr>
                <w:rFonts w:eastAsia="Calibri"/>
              </w:rPr>
              <w:t>Điều kiện trước</w:t>
            </w:r>
          </w:p>
        </w:tc>
        <w:tc>
          <w:tcPr>
            <w:tcW w:w="6479" w:type="dxa"/>
            <w:gridSpan w:val="2"/>
          </w:tcPr>
          <w:p w14:paraId="43C1E00A" w14:textId="704FAD62" w:rsidR="00291C03" w:rsidRDefault="00291C03" w:rsidP="002C3433">
            <w:pPr>
              <w:keepNext/>
              <w:spacing w:before="0" w:beforeAutospacing="0" w:after="0" w:afterAutospacing="0" w:line="360" w:lineRule="auto"/>
              <w:ind w:firstLine="0"/>
            </w:pPr>
            <w:r w:rsidRPr="004D54AB">
              <w:rPr>
                <w:rFonts w:eastAsia="Calibri"/>
              </w:rPr>
              <w:t>Đã chọ</w:t>
            </w:r>
            <w:r>
              <w:rPr>
                <w:rFonts w:eastAsia="Calibri"/>
              </w:rPr>
              <w:t>n Unit</w:t>
            </w:r>
            <w:r w:rsidR="00B35151">
              <w:rPr>
                <w:rFonts w:eastAsia="Calibri"/>
              </w:rPr>
              <w:t xml:space="preserve"> và chọn activity Concentration</w:t>
            </w:r>
          </w:p>
        </w:tc>
      </w:tr>
      <w:tr w:rsidR="00B35151" w14:paraId="7E5D6BD5" w14:textId="77777777" w:rsidTr="0054745D">
        <w:tc>
          <w:tcPr>
            <w:tcW w:w="3114" w:type="dxa"/>
          </w:tcPr>
          <w:p w14:paraId="100DB8A3" w14:textId="03AA96FD" w:rsidR="00B35151" w:rsidRPr="004D54AB" w:rsidRDefault="00B35151" w:rsidP="002C3433">
            <w:pPr>
              <w:spacing w:before="0" w:line="360" w:lineRule="auto"/>
              <w:ind w:firstLine="0"/>
              <w:rPr>
                <w:rFonts w:eastAsia="Calibri"/>
              </w:rPr>
            </w:pPr>
            <w:r>
              <w:rPr>
                <w:rFonts w:eastAsia="Calibri"/>
              </w:rPr>
              <w:t>Điều kiện sau</w:t>
            </w:r>
          </w:p>
        </w:tc>
        <w:tc>
          <w:tcPr>
            <w:tcW w:w="6479" w:type="dxa"/>
            <w:gridSpan w:val="2"/>
          </w:tcPr>
          <w:p w14:paraId="7970FB16" w14:textId="0A01A711" w:rsidR="00B35151" w:rsidRPr="00771F5E" w:rsidRDefault="00771F5E" w:rsidP="00771F5E">
            <w:pPr>
              <w:keepNext/>
              <w:spacing w:before="0" w:line="360" w:lineRule="auto"/>
              <w:ind w:firstLine="0"/>
              <w:rPr>
                <w:rFonts w:eastAsia="Calibri"/>
              </w:rPr>
            </w:pPr>
            <w:r>
              <w:rPr>
                <w:rFonts w:eastAsia="Calibri"/>
              </w:rPr>
              <w:t>Phát âm thanh thông báo hoàn thành usecase</w:t>
            </w:r>
          </w:p>
        </w:tc>
      </w:tr>
      <w:tr w:rsidR="00B9275F" w14:paraId="113A6CEC" w14:textId="77777777" w:rsidTr="0054745D">
        <w:tc>
          <w:tcPr>
            <w:tcW w:w="3114" w:type="dxa"/>
          </w:tcPr>
          <w:p w14:paraId="5FF8FFA8" w14:textId="1358F074" w:rsidR="00B9275F" w:rsidRPr="004D54AB" w:rsidRDefault="00B9275F" w:rsidP="002C3433">
            <w:pPr>
              <w:spacing w:before="0" w:beforeAutospacing="0" w:after="0" w:afterAutospacing="0" w:line="360" w:lineRule="auto"/>
              <w:ind w:firstLine="0"/>
              <w:rPr>
                <w:rFonts w:eastAsia="Calibri"/>
              </w:rPr>
            </w:pPr>
            <w:r w:rsidRPr="004D54AB">
              <w:rPr>
                <w:rFonts w:eastAsia="Calibri"/>
              </w:rPr>
              <w:t>Luồng sự kiện chính</w:t>
            </w:r>
          </w:p>
        </w:tc>
        <w:tc>
          <w:tcPr>
            <w:tcW w:w="3260" w:type="dxa"/>
          </w:tcPr>
          <w:p w14:paraId="7946C367" w14:textId="069B9712" w:rsidR="00B9275F" w:rsidRPr="004D54AB" w:rsidRDefault="007856DE" w:rsidP="002C3433">
            <w:pPr>
              <w:keepNext/>
              <w:spacing w:before="0" w:beforeAutospacing="0" w:after="0" w:afterAutospacing="0" w:line="360" w:lineRule="auto"/>
              <w:ind w:firstLine="0"/>
              <w:rPr>
                <w:rFonts w:eastAsia="Calibri"/>
              </w:rPr>
            </w:pPr>
            <w:r>
              <w:rPr>
                <w:rFonts w:eastAsia="Calibri"/>
              </w:rPr>
              <w:t>Người dùng</w:t>
            </w:r>
          </w:p>
        </w:tc>
        <w:tc>
          <w:tcPr>
            <w:tcW w:w="3219" w:type="dxa"/>
          </w:tcPr>
          <w:p w14:paraId="6E74C870" w14:textId="76474B9F" w:rsidR="00B9275F" w:rsidRPr="004D54AB" w:rsidRDefault="007856DE" w:rsidP="002C3433">
            <w:pPr>
              <w:keepNext/>
              <w:spacing w:before="0" w:beforeAutospacing="0" w:after="0" w:afterAutospacing="0" w:line="360" w:lineRule="auto"/>
              <w:ind w:firstLine="0"/>
              <w:rPr>
                <w:rFonts w:eastAsia="Calibri"/>
              </w:rPr>
            </w:pPr>
            <w:r>
              <w:rPr>
                <w:rFonts w:eastAsia="Calibri"/>
              </w:rPr>
              <w:t>Hệ thống</w:t>
            </w:r>
          </w:p>
        </w:tc>
      </w:tr>
      <w:tr w:rsidR="00B9275F" w14:paraId="2EC63BFF" w14:textId="77777777" w:rsidTr="0054745D">
        <w:tc>
          <w:tcPr>
            <w:tcW w:w="3114" w:type="dxa"/>
          </w:tcPr>
          <w:p w14:paraId="5C55CE88" w14:textId="77777777" w:rsidR="00B9275F" w:rsidRPr="004D54AB" w:rsidRDefault="00B9275F" w:rsidP="002C3433">
            <w:pPr>
              <w:spacing w:before="0" w:beforeAutospacing="0" w:after="0" w:afterAutospacing="0" w:line="360" w:lineRule="auto"/>
              <w:ind w:firstLine="0"/>
              <w:rPr>
                <w:rFonts w:eastAsia="Calibri"/>
              </w:rPr>
            </w:pPr>
          </w:p>
        </w:tc>
        <w:tc>
          <w:tcPr>
            <w:tcW w:w="3260" w:type="dxa"/>
            <w:vAlign w:val="top"/>
          </w:tcPr>
          <w:p w14:paraId="138F9D98" w14:textId="77777777" w:rsidR="00B9275F" w:rsidRPr="004D54AB" w:rsidRDefault="00B9275F" w:rsidP="002C3433">
            <w:pPr>
              <w:spacing w:before="0" w:beforeAutospacing="0" w:after="0" w:afterAutospacing="0" w:line="360" w:lineRule="auto"/>
              <w:ind w:firstLine="0"/>
              <w:jc w:val="left"/>
              <w:rPr>
                <w:rFonts w:eastAsia="Calibri"/>
              </w:rPr>
            </w:pPr>
            <w:r w:rsidRPr="004D54AB">
              <w:rPr>
                <w:rFonts w:eastAsia="Calibri"/>
              </w:rPr>
              <w:t>1. Chọn hình thứ nhất.</w:t>
            </w:r>
          </w:p>
          <w:p w14:paraId="079D99BA" w14:textId="77777777" w:rsidR="00B9275F" w:rsidRPr="004D54AB" w:rsidRDefault="00B9275F" w:rsidP="002C3433">
            <w:pPr>
              <w:spacing w:before="0" w:beforeAutospacing="0" w:after="0" w:afterAutospacing="0" w:line="360" w:lineRule="auto"/>
              <w:ind w:firstLine="0"/>
              <w:jc w:val="left"/>
              <w:rPr>
                <w:rFonts w:eastAsia="Calibri"/>
              </w:rPr>
            </w:pPr>
          </w:p>
          <w:p w14:paraId="441F2F50" w14:textId="5B5DEB8D" w:rsidR="00B9275F" w:rsidRDefault="00B9275F" w:rsidP="002C3433">
            <w:pPr>
              <w:spacing w:before="0" w:beforeAutospacing="0" w:after="0" w:afterAutospacing="0" w:line="360" w:lineRule="auto"/>
              <w:ind w:firstLine="0"/>
              <w:jc w:val="left"/>
              <w:rPr>
                <w:rFonts w:eastAsia="Calibri"/>
              </w:rPr>
            </w:pPr>
          </w:p>
          <w:p w14:paraId="3D227423" w14:textId="77777777" w:rsidR="00574126" w:rsidRPr="004D54AB" w:rsidRDefault="00574126" w:rsidP="002C3433">
            <w:pPr>
              <w:spacing w:before="0" w:beforeAutospacing="0" w:after="0" w:afterAutospacing="0" w:line="360" w:lineRule="auto"/>
              <w:ind w:firstLine="0"/>
              <w:jc w:val="left"/>
              <w:rPr>
                <w:rFonts w:eastAsia="Calibri"/>
              </w:rPr>
            </w:pPr>
          </w:p>
          <w:p w14:paraId="62E12CE4" w14:textId="387DF9B1" w:rsidR="00B9275F" w:rsidRPr="004D54AB" w:rsidRDefault="00B9275F" w:rsidP="002C3433">
            <w:pPr>
              <w:keepNext/>
              <w:spacing w:before="0" w:beforeAutospacing="0" w:after="0" w:afterAutospacing="0" w:line="360" w:lineRule="auto"/>
              <w:ind w:firstLine="0"/>
              <w:rPr>
                <w:rFonts w:eastAsia="Calibri"/>
              </w:rPr>
            </w:pPr>
            <w:r w:rsidRPr="004D54AB">
              <w:rPr>
                <w:rFonts w:eastAsia="Calibri"/>
              </w:rPr>
              <w:t>3. chọn hình thứ hai.</w:t>
            </w:r>
          </w:p>
        </w:tc>
        <w:tc>
          <w:tcPr>
            <w:tcW w:w="3219" w:type="dxa"/>
            <w:vAlign w:val="top"/>
          </w:tcPr>
          <w:p w14:paraId="53E0C7A7" w14:textId="77777777" w:rsidR="00B9275F" w:rsidRPr="004D54AB" w:rsidRDefault="00B9275F" w:rsidP="002C3433">
            <w:pPr>
              <w:spacing w:before="0" w:beforeAutospacing="0" w:after="0" w:afterAutospacing="0" w:line="360" w:lineRule="auto"/>
              <w:ind w:firstLine="0"/>
              <w:jc w:val="left"/>
              <w:rPr>
                <w:rFonts w:eastAsia="Calibri"/>
              </w:rPr>
            </w:pPr>
          </w:p>
          <w:p w14:paraId="71582F07" w14:textId="77777777" w:rsidR="00B9275F" w:rsidRPr="004D54AB" w:rsidRDefault="00B9275F" w:rsidP="002C3433">
            <w:pPr>
              <w:spacing w:before="0" w:beforeAutospacing="0" w:after="0" w:afterAutospacing="0" w:line="360" w:lineRule="auto"/>
              <w:ind w:firstLine="0"/>
              <w:jc w:val="left"/>
              <w:rPr>
                <w:rFonts w:eastAsia="Calibri"/>
              </w:rPr>
            </w:pPr>
            <w:r w:rsidRPr="004D54AB">
              <w:rPr>
                <w:rFonts w:eastAsia="Calibri"/>
              </w:rPr>
              <w:t>2. Phát âm thanh phát âm từ vựng của hình ảnh đó và lật hình lên.</w:t>
            </w:r>
          </w:p>
          <w:p w14:paraId="0F2FA082" w14:textId="77777777" w:rsidR="0054745D" w:rsidRDefault="0054745D" w:rsidP="002C3433">
            <w:pPr>
              <w:spacing w:before="0" w:beforeAutospacing="0" w:after="0" w:afterAutospacing="0" w:line="360" w:lineRule="auto"/>
              <w:ind w:firstLine="0"/>
              <w:jc w:val="left"/>
              <w:rPr>
                <w:rFonts w:eastAsia="Calibri"/>
              </w:rPr>
            </w:pPr>
          </w:p>
          <w:p w14:paraId="2B1920E2" w14:textId="3F67E100" w:rsidR="00B9275F" w:rsidRPr="004D54AB" w:rsidRDefault="00B9275F" w:rsidP="002C3433">
            <w:pPr>
              <w:spacing w:before="0" w:beforeAutospacing="0" w:after="0" w:afterAutospacing="0" w:line="360" w:lineRule="auto"/>
              <w:ind w:firstLine="0"/>
              <w:jc w:val="left"/>
              <w:rPr>
                <w:rFonts w:eastAsia="Calibri"/>
              </w:rPr>
            </w:pPr>
            <w:r w:rsidRPr="004D54AB">
              <w:rPr>
                <w:rFonts w:eastAsia="Calibri"/>
              </w:rPr>
              <w:t>4. Phát âm thanh phát âm từ vựng của hình ảnh đó và lật hình lên.</w:t>
            </w:r>
          </w:p>
          <w:p w14:paraId="7E0F3E89" w14:textId="77777777" w:rsidR="00B9275F" w:rsidRPr="004D54AB" w:rsidRDefault="00B9275F" w:rsidP="002C3433">
            <w:pPr>
              <w:spacing w:before="0" w:beforeAutospacing="0" w:after="0" w:afterAutospacing="0" w:line="360" w:lineRule="auto"/>
              <w:ind w:firstLine="0"/>
              <w:jc w:val="left"/>
              <w:rPr>
                <w:rFonts w:eastAsia="Calibri"/>
              </w:rPr>
            </w:pPr>
            <w:r w:rsidRPr="004D54AB">
              <w:rPr>
                <w:rFonts w:eastAsia="Calibri"/>
              </w:rPr>
              <w:t>5. Kiểm tra hai hình ảnh đã chọn.</w:t>
            </w:r>
          </w:p>
          <w:p w14:paraId="29DF1611" w14:textId="77777777" w:rsidR="00B9275F" w:rsidRPr="004D54AB" w:rsidRDefault="00B9275F" w:rsidP="002C3433">
            <w:pPr>
              <w:spacing w:before="0" w:beforeAutospacing="0" w:after="0" w:afterAutospacing="0" w:line="360" w:lineRule="auto"/>
              <w:ind w:firstLine="0"/>
              <w:jc w:val="left"/>
              <w:rPr>
                <w:rFonts w:eastAsia="Calibri"/>
              </w:rPr>
            </w:pPr>
            <w:r w:rsidRPr="004D54AB">
              <w:rPr>
                <w:rFonts w:eastAsia="Calibri"/>
              </w:rPr>
              <w:lastRenderedPageBreak/>
              <w:t>5.1 Nếu hai hình ảnh giống nhau thì phát âm thanh thông báo chính xác và ẩn hai hình đó đi.</w:t>
            </w:r>
          </w:p>
          <w:p w14:paraId="6E5E4D3C" w14:textId="77777777" w:rsidR="00B9275F" w:rsidRPr="004D54AB" w:rsidRDefault="00B9275F" w:rsidP="002C3433">
            <w:pPr>
              <w:spacing w:before="0" w:beforeAutospacing="0" w:after="0" w:afterAutospacing="0" w:line="360" w:lineRule="auto"/>
              <w:ind w:firstLine="0"/>
              <w:jc w:val="left"/>
              <w:rPr>
                <w:rFonts w:eastAsia="Calibri"/>
              </w:rPr>
            </w:pPr>
            <w:r w:rsidRPr="004D54AB">
              <w:rPr>
                <w:rFonts w:eastAsia="Calibri"/>
              </w:rPr>
              <w:t>5.2 Nếu hai hình ảnh khác nhau thì phát âm báo sai, lật úp hai hình đó lại và chuyển sang b7.</w:t>
            </w:r>
          </w:p>
          <w:p w14:paraId="32C5E671" w14:textId="77777777" w:rsidR="00B9275F" w:rsidRPr="004D54AB" w:rsidRDefault="00B9275F" w:rsidP="002C3433">
            <w:pPr>
              <w:spacing w:before="0" w:beforeAutospacing="0" w:after="0" w:afterAutospacing="0" w:line="360" w:lineRule="auto"/>
              <w:ind w:firstLine="0"/>
              <w:jc w:val="left"/>
              <w:rPr>
                <w:rFonts w:eastAsia="Calibri"/>
              </w:rPr>
            </w:pPr>
            <w:r w:rsidRPr="004D54AB">
              <w:rPr>
                <w:rFonts w:eastAsia="Calibri"/>
              </w:rPr>
              <w:t>6. Nếu đã ghép đúng ba cặp hình thì thông báo chúc mừng và kết thúc.</w:t>
            </w:r>
          </w:p>
          <w:p w14:paraId="73841FD6" w14:textId="6D264966" w:rsidR="00B9275F" w:rsidRPr="004D54AB" w:rsidRDefault="00B9275F" w:rsidP="002C3433">
            <w:pPr>
              <w:keepNext/>
              <w:spacing w:before="0" w:beforeAutospacing="0" w:after="0" w:afterAutospacing="0" w:line="360" w:lineRule="auto"/>
              <w:ind w:firstLine="0"/>
              <w:rPr>
                <w:rFonts w:eastAsia="Calibri"/>
              </w:rPr>
            </w:pPr>
            <w:r w:rsidRPr="004D54AB">
              <w:rPr>
                <w:rFonts w:eastAsia="Calibri"/>
              </w:rPr>
              <w:t>7. Quay lại b1.</w:t>
            </w:r>
          </w:p>
        </w:tc>
      </w:tr>
      <w:tr w:rsidR="0054745D" w14:paraId="31B05AC6" w14:textId="77777777" w:rsidTr="0096418E">
        <w:tc>
          <w:tcPr>
            <w:tcW w:w="3114" w:type="dxa"/>
          </w:tcPr>
          <w:p w14:paraId="5A467DE0" w14:textId="0C7CE5A7" w:rsidR="0054745D" w:rsidRPr="004D54AB" w:rsidRDefault="0054745D" w:rsidP="002C3433">
            <w:pPr>
              <w:spacing w:before="0" w:beforeAutospacing="0" w:after="0" w:afterAutospacing="0" w:line="360" w:lineRule="auto"/>
              <w:ind w:firstLine="0"/>
              <w:rPr>
                <w:rFonts w:eastAsia="Calibri"/>
              </w:rPr>
            </w:pPr>
            <w:r w:rsidRPr="004D54AB">
              <w:rPr>
                <w:rFonts w:eastAsia="Calibri"/>
              </w:rPr>
              <w:lastRenderedPageBreak/>
              <w:t>Luồng sự kiện phụ</w:t>
            </w:r>
          </w:p>
        </w:tc>
        <w:tc>
          <w:tcPr>
            <w:tcW w:w="6479" w:type="dxa"/>
            <w:gridSpan w:val="2"/>
          </w:tcPr>
          <w:p w14:paraId="10914FD5" w14:textId="77777777" w:rsidR="0054745D" w:rsidRPr="004D54AB" w:rsidRDefault="0054745D" w:rsidP="002C3433">
            <w:pPr>
              <w:keepNext/>
              <w:spacing w:before="0" w:beforeAutospacing="0" w:after="0" w:afterAutospacing="0" w:line="360" w:lineRule="auto"/>
              <w:ind w:firstLine="0"/>
              <w:rPr>
                <w:rFonts w:eastAsia="Calibri"/>
              </w:rPr>
            </w:pPr>
          </w:p>
        </w:tc>
      </w:tr>
    </w:tbl>
    <w:p w14:paraId="22BFD0E3" w14:textId="2F1FDB65" w:rsidR="004B7623" w:rsidRPr="004B7623" w:rsidRDefault="00291C03" w:rsidP="002C3433">
      <w:pPr>
        <w:pStyle w:val="Caption"/>
        <w:spacing w:line="360" w:lineRule="auto"/>
      </w:pPr>
      <w:bookmarkStart w:id="70" w:name="_Toc45400028"/>
      <w:r>
        <w:t xml:space="preserve">Bảng </w:t>
      </w:r>
      <w:fldSimple w:instr=" STYLEREF 1 \s ">
        <w:r w:rsidR="008E6B23">
          <w:rPr>
            <w:noProof/>
          </w:rPr>
          <w:t>3</w:t>
        </w:r>
      </w:fldSimple>
      <w:r w:rsidR="00664A5A">
        <w:noBreakHyphen/>
      </w:r>
      <w:fldSimple w:instr=" SEQ Bảng \* ARABIC \s 1 ">
        <w:r w:rsidR="008E6B23">
          <w:rPr>
            <w:noProof/>
          </w:rPr>
          <w:t>3</w:t>
        </w:r>
      </w:fldSimple>
      <w:r w:rsidR="0054745D">
        <w:t xml:space="preserve"> Đặc tả Use case Concentration</w:t>
      </w:r>
      <w:bookmarkEnd w:id="70"/>
    </w:p>
    <w:p w14:paraId="5AE00DEA" w14:textId="77777777" w:rsidR="00AC2C1E" w:rsidRPr="004D54AB" w:rsidRDefault="00AC2C1E" w:rsidP="002C3433">
      <w:pPr>
        <w:spacing w:before="0" w:line="360" w:lineRule="auto"/>
        <w:ind w:firstLine="0"/>
      </w:pPr>
    </w:p>
    <w:p w14:paraId="11780F1E" w14:textId="26B25D2E" w:rsidR="00AC2C1E" w:rsidRDefault="00AC2C1E" w:rsidP="002C3433">
      <w:pPr>
        <w:pStyle w:val="Heading4"/>
        <w:spacing w:before="0" w:line="360" w:lineRule="auto"/>
        <w:ind w:left="0" w:firstLine="0"/>
      </w:pPr>
      <w:r w:rsidRPr="004D54AB">
        <w:t>Biểu đồ</w:t>
      </w:r>
    </w:p>
    <w:p w14:paraId="65F43C9E" w14:textId="77777777" w:rsidR="00604AD3" w:rsidRDefault="00054AE8" w:rsidP="002C3433">
      <w:pPr>
        <w:keepNext/>
        <w:spacing w:before="0" w:line="360" w:lineRule="auto"/>
        <w:ind w:firstLine="0"/>
      </w:pPr>
      <w:bookmarkStart w:id="71" w:name="_Toc35857424"/>
      <w:r w:rsidRPr="004D54AB">
        <w:rPr>
          <w:noProof/>
        </w:rPr>
        <w:drawing>
          <wp:inline distT="0" distB="0" distL="0" distR="0" wp14:anchorId="3F3052F4" wp14:editId="23B3AF1C">
            <wp:extent cx="6097905" cy="2840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7905" cy="2840990"/>
                    </a:xfrm>
                    <a:prstGeom prst="rect">
                      <a:avLst/>
                    </a:prstGeom>
                    <a:noFill/>
                    <a:ln>
                      <a:noFill/>
                    </a:ln>
                  </pic:spPr>
                </pic:pic>
              </a:graphicData>
            </a:graphic>
          </wp:inline>
        </w:drawing>
      </w:r>
    </w:p>
    <w:p w14:paraId="72075A37" w14:textId="282A1AA7" w:rsidR="00604AD3" w:rsidRDefault="00604AD3" w:rsidP="002C3433">
      <w:pPr>
        <w:pStyle w:val="Caption"/>
        <w:spacing w:line="360" w:lineRule="auto"/>
      </w:pPr>
      <w:bookmarkStart w:id="72" w:name="_Toc45399999"/>
      <w:r>
        <w:t xml:space="preserve">Hình </w:t>
      </w:r>
      <w:fldSimple w:instr=" STYLEREF 1 \s ">
        <w:r w:rsidR="00016D79">
          <w:rPr>
            <w:noProof/>
          </w:rPr>
          <w:t>3</w:t>
        </w:r>
      </w:fldSimple>
      <w:r w:rsidR="00016D79">
        <w:noBreakHyphen/>
      </w:r>
      <w:fldSimple w:instr=" SEQ Hình \* ARABIC \s 1 ">
        <w:r w:rsidR="00016D79">
          <w:rPr>
            <w:noProof/>
          </w:rPr>
          <w:t>4</w:t>
        </w:r>
      </w:fldSimple>
      <w:r>
        <w:t xml:space="preserve"> Activity Diagram UC_Concentration</w:t>
      </w:r>
      <w:bookmarkEnd w:id="72"/>
    </w:p>
    <w:p w14:paraId="385FF3CE" w14:textId="77777777" w:rsidR="00054AE8" w:rsidRDefault="00054AE8" w:rsidP="002C3433">
      <w:pPr>
        <w:spacing w:before="0" w:line="360" w:lineRule="auto"/>
        <w:ind w:firstLine="0"/>
      </w:pPr>
    </w:p>
    <w:p w14:paraId="52917F00" w14:textId="0EEA8B69" w:rsidR="00FE0DD2" w:rsidRDefault="00701F74" w:rsidP="002C3433">
      <w:pPr>
        <w:keepNext/>
        <w:spacing w:before="0" w:line="360" w:lineRule="auto"/>
        <w:ind w:firstLine="0"/>
        <w:jc w:val="center"/>
      </w:pPr>
      <w:r w:rsidRPr="00701F74">
        <w:rPr>
          <w:noProof/>
        </w:rPr>
        <w:lastRenderedPageBreak/>
        <w:drawing>
          <wp:inline distT="0" distB="0" distL="0" distR="0" wp14:anchorId="794BF960" wp14:editId="06B56220">
            <wp:extent cx="6199910" cy="5624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01757" cy="5626099"/>
                    </a:xfrm>
                    <a:prstGeom prst="rect">
                      <a:avLst/>
                    </a:prstGeom>
                    <a:noFill/>
                    <a:ln>
                      <a:noFill/>
                    </a:ln>
                  </pic:spPr>
                </pic:pic>
              </a:graphicData>
            </a:graphic>
          </wp:inline>
        </w:drawing>
      </w:r>
    </w:p>
    <w:p w14:paraId="3EA40A27" w14:textId="14F52F3F" w:rsidR="000502A4" w:rsidRDefault="00FE0DD2" w:rsidP="002C3433">
      <w:pPr>
        <w:pStyle w:val="Caption"/>
        <w:spacing w:line="360" w:lineRule="auto"/>
      </w:pPr>
      <w:bookmarkStart w:id="73" w:name="_Toc45400000"/>
      <w:r>
        <w:t xml:space="preserve">Hình </w:t>
      </w:r>
      <w:fldSimple w:instr=" STYLEREF 1 \s ">
        <w:r w:rsidR="00016D79">
          <w:rPr>
            <w:noProof/>
          </w:rPr>
          <w:t>3</w:t>
        </w:r>
      </w:fldSimple>
      <w:r w:rsidR="00016D79">
        <w:noBreakHyphen/>
      </w:r>
      <w:fldSimple w:instr=" SEQ Hình \* ARABIC \s 1 ">
        <w:r w:rsidR="00016D79">
          <w:rPr>
            <w:noProof/>
          </w:rPr>
          <w:t>5</w:t>
        </w:r>
      </w:fldSimple>
      <w:r w:rsidR="00CA6564">
        <w:t xml:space="preserve"> Sequence Diagram UC_Concentration</w:t>
      </w:r>
      <w:bookmarkEnd w:id="73"/>
    </w:p>
    <w:p w14:paraId="74ED6786" w14:textId="31FBFB65" w:rsidR="00BC2850" w:rsidRDefault="00BC2850" w:rsidP="002C3433">
      <w:pPr>
        <w:spacing w:before="0" w:line="360" w:lineRule="auto"/>
        <w:ind w:firstLine="0"/>
      </w:pPr>
    </w:p>
    <w:p w14:paraId="2AE81AC0" w14:textId="1E8235BC" w:rsidR="008D4A73" w:rsidRDefault="008D4A73">
      <w:pPr>
        <w:spacing w:before="0" w:line="240" w:lineRule="auto"/>
        <w:ind w:firstLine="0"/>
        <w:jc w:val="left"/>
      </w:pPr>
      <w:r>
        <w:br w:type="page"/>
      </w:r>
    </w:p>
    <w:p w14:paraId="33DCADA0" w14:textId="738651D0" w:rsidR="006B4380" w:rsidRPr="004D54AB" w:rsidRDefault="00993120" w:rsidP="002C3433">
      <w:pPr>
        <w:pStyle w:val="Heading3"/>
        <w:spacing w:before="0" w:line="360" w:lineRule="auto"/>
        <w:ind w:left="0" w:firstLine="0"/>
        <w:rPr>
          <w:rFonts w:cs="Times New Roman"/>
          <w:i w:val="0"/>
        </w:rPr>
      </w:pPr>
      <w:bookmarkStart w:id="74" w:name="_Toc45400067"/>
      <w:r w:rsidRPr="004D54AB">
        <w:rPr>
          <w:rFonts w:cs="Times New Roman"/>
          <w:i w:val="0"/>
        </w:rPr>
        <w:lastRenderedPageBreak/>
        <w:t>Use case</w:t>
      </w:r>
      <w:r w:rsidR="006B4380" w:rsidRPr="004D54AB">
        <w:rPr>
          <w:rFonts w:cs="Times New Roman"/>
          <w:i w:val="0"/>
        </w:rPr>
        <w:t xml:space="preserve"> UC2: </w:t>
      </w:r>
      <w:bookmarkEnd w:id="71"/>
      <w:r w:rsidR="00EF75E0" w:rsidRPr="004D54AB">
        <w:rPr>
          <w:rFonts w:cs="Times New Roman"/>
          <w:i w:val="0"/>
        </w:rPr>
        <w:t>Matching</w:t>
      </w:r>
      <w:bookmarkEnd w:id="74"/>
    </w:p>
    <w:p w14:paraId="33FDA71F" w14:textId="714E9059" w:rsidR="006B4380" w:rsidRDefault="006B4380" w:rsidP="002C3433">
      <w:pPr>
        <w:pStyle w:val="Heading4"/>
        <w:spacing w:before="0" w:line="360" w:lineRule="auto"/>
        <w:ind w:left="0" w:firstLine="0"/>
      </w:pPr>
      <w:r w:rsidRPr="004D54AB">
        <w:t>Mô tả:</w:t>
      </w:r>
    </w:p>
    <w:tbl>
      <w:tblPr>
        <w:tblStyle w:val="TableGrid"/>
        <w:tblW w:w="0" w:type="auto"/>
        <w:tblLook w:val="04A0" w:firstRow="1" w:lastRow="0" w:firstColumn="1" w:lastColumn="0" w:noHBand="0" w:noVBand="1"/>
      </w:tblPr>
      <w:tblGrid>
        <w:gridCol w:w="3397"/>
        <w:gridCol w:w="2977"/>
        <w:gridCol w:w="3219"/>
      </w:tblGrid>
      <w:tr w:rsidR="00E35E9B" w14:paraId="2F95918C" w14:textId="77777777" w:rsidTr="0096418E">
        <w:tc>
          <w:tcPr>
            <w:tcW w:w="9593" w:type="dxa"/>
            <w:gridSpan w:val="3"/>
          </w:tcPr>
          <w:p w14:paraId="66679A41" w14:textId="461536CB" w:rsidR="00E35E9B" w:rsidRDefault="00E35E9B" w:rsidP="002C3433">
            <w:pPr>
              <w:spacing w:before="0" w:beforeAutospacing="0" w:after="0" w:afterAutospacing="0" w:line="360" w:lineRule="auto"/>
              <w:ind w:firstLine="0"/>
            </w:pPr>
            <w:r w:rsidRPr="004D54AB">
              <w:rPr>
                <w:rFonts w:eastAsia="Calibri"/>
              </w:rPr>
              <w:t xml:space="preserve">Use case: </w:t>
            </w:r>
            <w:r w:rsidRPr="004D54AB">
              <w:t xml:space="preserve">  Matching</w:t>
            </w:r>
          </w:p>
        </w:tc>
      </w:tr>
      <w:tr w:rsidR="00E35E9B" w14:paraId="364960C4" w14:textId="77777777" w:rsidTr="002C3433">
        <w:tc>
          <w:tcPr>
            <w:tcW w:w="3397" w:type="dxa"/>
          </w:tcPr>
          <w:p w14:paraId="17FD6AD9" w14:textId="3F344955" w:rsidR="00E35E9B" w:rsidRDefault="00E35E9B" w:rsidP="002C3433">
            <w:pPr>
              <w:spacing w:before="0" w:beforeAutospacing="0" w:after="0" w:afterAutospacing="0" w:line="360" w:lineRule="auto"/>
              <w:ind w:firstLine="0"/>
            </w:pPr>
            <w:r w:rsidRPr="004D54AB">
              <w:rPr>
                <w:rFonts w:eastAsia="Calibri"/>
              </w:rPr>
              <w:t>Mục đích</w:t>
            </w:r>
          </w:p>
        </w:tc>
        <w:tc>
          <w:tcPr>
            <w:tcW w:w="6196" w:type="dxa"/>
            <w:gridSpan w:val="2"/>
          </w:tcPr>
          <w:p w14:paraId="6FF8C924" w14:textId="088BD0D6" w:rsidR="00E35E9B" w:rsidRDefault="00E35E9B" w:rsidP="002C3433">
            <w:pPr>
              <w:spacing w:before="0" w:beforeAutospacing="0" w:after="0" w:afterAutospacing="0" w:line="360" w:lineRule="auto"/>
              <w:ind w:firstLine="0"/>
            </w:pPr>
            <w:r w:rsidRPr="004D54AB">
              <w:rPr>
                <w:rFonts w:eastAsia="Calibri"/>
              </w:rPr>
              <w:t>Use case cho phép người dùng học tiếng anh qua trò chơi gép nối các ô âm thanh với hình ảnh tương ứng.</w:t>
            </w:r>
          </w:p>
        </w:tc>
      </w:tr>
      <w:tr w:rsidR="00E35E9B" w14:paraId="1720C542" w14:textId="77777777" w:rsidTr="002C3433">
        <w:tc>
          <w:tcPr>
            <w:tcW w:w="3397" w:type="dxa"/>
          </w:tcPr>
          <w:p w14:paraId="38120E41" w14:textId="7875DF1E" w:rsidR="00E35E9B" w:rsidRDefault="00E35E9B" w:rsidP="002C3433">
            <w:pPr>
              <w:spacing w:before="0" w:beforeAutospacing="0" w:after="0" w:afterAutospacing="0" w:line="360" w:lineRule="auto"/>
              <w:ind w:firstLine="0"/>
            </w:pPr>
            <w:r w:rsidRPr="004D54AB">
              <w:rPr>
                <w:rFonts w:eastAsia="Calibri"/>
              </w:rPr>
              <w:t>Mô tả</w:t>
            </w:r>
          </w:p>
        </w:tc>
        <w:tc>
          <w:tcPr>
            <w:tcW w:w="6196" w:type="dxa"/>
            <w:gridSpan w:val="2"/>
          </w:tcPr>
          <w:p w14:paraId="27B99F4B" w14:textId="5DDFED8A" w:rsidR="00E35E9B" w:rsidRDefault="00E35E9B" w:rsidP="002C3433">
            <w:pPr>
              <w:spacing w:before="0" w:beforeAutospacing="0" w:after="0" w:afterAutospacing="0" w:line="360" w:lineRule="auto"/>
              <w:ind w:firstLine="0"/>
            </w:pPr>
            <w:r w:rsidRPr="004D54AB">
              <w:t>Use case này sẽ hiển thị ba ô âm thanh và ba ô hình ảnh tương ứng, khi người dụng chọn ô âm thanh, phát âm của một từ vựng sẽ được phát, dùng phải lắng nghe để chọn ô hình ảnh đúng với từ vựng đó để nối hai ô lại với nhau. Ghép thành công ba cặp để hoàn thành trò chơi.</w:t>
            </w:r>
          </w:p>
        </w:tc>
      </w:tr>
      <w:tr w:rsidR="00E35E9B" w14:paraId="277595AA" w14:textId="77777777" w:rsidTr="002C3433">
        <w:tc>
          <w:tcPr>
            <w:tcW w:w="3397" w:type="dxa"/>
          </w:tcPr>
          <w:p w14:paraId="5F3C339D" w14:textId="17A9EBDF" w:rsidR="00E35E9B" w:rsidRDefault="00E35E9B" w:rsidP="002C3433">
            <w:pPr>
              <w:spacing w:before="0" w:beforeAutospacing="0" w:after="0" w:afterAutospacing="0" w:line="360" w:lineRule="auto"/>
              <w:ind w:firstLine="0"/>
            </w:pPr>
            <w:r w:rsidRPr="004D54AB">
              <w:rPr>
                <w:rFonts w:eastAsia="Calibri"/>
              </w:rPr>
              <w:t>Tác Nhân</w:t>
            </w:r>
          </w:p>
        </w:tc>
        <w:tc>
          <w:tcPr>
            <w:tcW w:w="6196" w:type="dxa"/>
            <w:gridSpan w:val="2"/>
          </w:tcPr>
          <w:p w14:paraId="2395088C" w14:textId="45673E56" w:rsidR="00E35E9B" w:rsidRDefault="00E35E9B" w:rsidP="002C3433">
            <w:pPr>
              <w:spacing w:before="0" w:beforeAutospacing="0" w:after="0" w:afterAutospacing="0" w:line="360" w:lineRule="auto"/>
              <w:ind w:firstLine="0"/>
            </w:pPr>
            <w:r w:rsidRPr="004D54AB">
              <w:rPr>
                <w:rFonts w:eastAsia="Calibri"/>
              </w:rPr>
              <w:t>Người dùng.</w:t>
            </w:r>
          </w:p>
        </w:tc>
      </w:tr>
      <w:tr w:rsidR="00E35E9B" w14:paraId="4C1F8974" w14:textId="77777777" w:rsidTr="002C3433">
        <w:tc>
          <w:tcPr>
            <w:tcW w:w="3397" w:type="dxa"/>
            <w:vAlign w:val="top"/>
          </w:tcPr>
          <w:p w14:paraId="64FB5413" w14:textId="74EEBE20" w:rsidR="00E35E9B" w:rsidRDefault="00E35E9B" w:rsidP="002C3433">
            <w:pPr>
              <w:spacing w:before="0" w:beforeAutospacing="0" w:after="0" w:afterAutospacing="0" w:line="360" w:lineRule="auto"/>
              <w:ind w:firstLine="0"/>
            </w:pPr>
            <w:r w:rsidRPr="004D54AB">
              <w:rPr>
                <w:rFonts w:eastAsia="Calibri"/>
              </w:rPr>
              <w:t>Điều kiện trước</w:t>
            </w:r>
          </w:p>
        </w:tc>
        <w:tc>
          <w:tcPr>
            <w:tcW w:w="6196" w:type="dxa"/>
            <w:gridSpan w:val="2"/>
            <w:vAlign w:val="top"/>
          </w:tcPr>
          <w:p w14:paraId="18D55B62" w14:textId="315B2560" w:rsidR="00E35E9B" w:rsidRDefault="002D0178" w:rsidP="002C3433">
            <w:pPr>
              <w:spacing w:before="0" w:beforeAutospacing="0" w:after="0" w:afterAutospacing="0" w:line="360" w:lineRule="auto"/>
              <w:ind w:firstLine="0"/>
            </w:pPr>
            <w:r>
              <w:t xml:space="preserve">Đã chọn </w:t>
            </w:r>
            <w:r w:rsidR="006D3CE1">
              <w:t>Unit và chọn activity Matching</w:t>
            </w:r>
          </w:p>
        </w:tc>
      </w:tr>
      <w:tr w:rsidR="00E35E9B" w14:paraId="127D49F6" w14:textId="77777777" w:rsidTr="002C3433">
        <w:tc>
          <w:tcPr>
            <w:tcW w:w="3397" w:type="dxa"/>
            <w:vAlign w:val="top"/>
          </w:tcPr>
          <w:p w14:paraId="685C6CF4" w14:textId="0600B79B" w:rsidR="00E35E9B" w:rsidRDefault="00E35E9B" w:rsidP="002C3433">
            <w:pPr>
              <w:spacing w:before="0" w:beforeAutospacing="0" w:after="0" w:afterAutospacing="0" w:line="360" w:lineRule="auto"/>
              <w:ind w:firstLine="0"/>
            </w:pPr>
            <w:r w:rsidRPr="004D54AB">
              <w:rPr>
                <w:rFonts w:eastAsia="Calibri"/>
              </w:rPr>
              <w:t>Điều kiện sau</w:t>
            </w:r>
          </w:p>
        </w:tc>
        <w:tc>
          <w:tcPr>
            <w:tcW w:w="6196" w:type="dxa"/>
            <w:gridSpan w:val="2"/>
            <w:vAlign w:val="top"/>
          </w:tcPr>
          <w:p w14:paraId="3CCCA907" w14:textId="214A1C18" w:rsidR="00E35E9B" w:rsidRDefault="00B10AB9" w:rsidP="002C3433">
            <w:pPr>
              <w:spacing w:before="0" w:beforeAutospacing="0" w:after="0" w:afterAutospacing="0" w:line="360" w:lineRule="auto"/>
              <w:ind w:firstLine="0"/>
            </w:pPr>
            <w:r>
              <w:rPr>
                <w:rFonts w:eastAsia="Calibri"/>
              </w:rPr>
              <w:t>Phát âm thanh</w:t>
            </w:r>
            <w:r w:rsidR="00A72424">
              <w:rPr>
                <w:rFonts w:eastAsia="Calibri"/>
              </w:rPr>
              <w:t xml:space="preserve"> và hoạt ảnh</w:t>
            </w:r>
            <w:r>
              <w:rPr>
                <w:rFonts w:eastAsia="Calibri"/>
              </w:rPr>
              <w:t xml:space="preserve"> thông báo hoàn thành usecase</w:t>
            </w:r>
          </w:p>
        </w:tc>
      </w:tr>
      <w:tr w:rsidR="008A36F7" w14:paraId="7CD14246" w14:textId="77777777" w:rsidTr="002C3433">
        <w:tc>
          <w:tcPr>
            <w:tcW w:w="3397" w:type="dxa"/>
            <w:vMerge w:val="restart"/>
          </w:tcPr>
          <w:p w14:paraId="0D30C551" w14:textId="77777777" w:rsidR="008A36F7" w:rsidRDefault="008A36F7" w:rsidP="002C3433">
            <w:pPr>
              <w:spacing w:before="0" w:beforeAutospacing="0" w:after="0" w:afterAutospacing="0" w:line="360" w:lineRule="auto"/>
              <w:ind w:firstLine="0"/>
            </w:pPr>
          </w:p>
        </w:tc>
        <w:tc>
          <w:tcPr>
            <w:tcW w:w="2977" w:type="dxa"/>
            <w:vAlign w:val="top"/>
          </w:tcPr>
          <w:p w14:paraId="04191B2F" w14:textId="2FAD435B" w:rsidR="008A36F7" w:rsidRDefault="008A36F7" w:rsidP="002C3433">
            <w:pPr>
              <w:spacing w:before="0" w:beforeAutospacing="0" w:after="0" w:afterAutospacing="0" w:line="360" w:lineRule="auto"/>
              <w:ind w:firstLine="0"/>
            </w:pPr>
            <w:r w:rsidRPr="004D54AB">
              <w:rPr>
                <w:rFonts w:eastAsia="Calibri"/>
              </w:rPr>
              <w:t>Người dùng</w:t>
            </w:r>
          </w:p>
        </w:tc>
        <w:tc>
          <w:tcPr>
            <w:tcW w:w="3219" w:type="dxa"/>
            <w:vAlign w:val="top"/>
          </w:tcPr>
          <w:p w14:paraId="230E75FD" w14:textId="24FDD3AD" w:rsidR="008A36F7" w:rsidRDefault="008A36F7" w:rsidP="002C3433">
            <w:pPr>
              <w:spacing w:before="0" w:beforeAutospacing="0" w:after="0" w:afterAutospacing="0" w:line="360" w:lineRule="auto"/>
              <w:ind w:firstLine="0"/>
            </w:pPr>
            <w:r w:rsidRPr="004D54AB">
              <w:rPr>
                <w:rFonts w:eastAsia="Calibri"/>
              </w:rPr>
              <w:t>Hệ thống</w:t>
            </w:r>
          </w:p>
        </w:tc>
      </w:tr>
      <w:tr w:rsidR="008A36F7" w14:paraId="119DB497" w14:textId="77777777" w:rsidTr="002C3433">
        <w:tc>
          <w:tcPr>
            <w:tcW w:w="3397" w:type="dxa"/>
            <w:vMerge/>
          </w:tcPr>
          <w:p w14:paraId="0E712F92" w14:textId="77777777" w:rsidR="008A36F7" w:rsidRDefault="008A36F7" w:rsidP="002C3433">
            <w:pPr>
              <w:spacing w:before="0" w:beforeAutospacing="0" w:after="0" w:afterAutospacing="0" w:line="360" w:lineRule="auto"/>
              <w:ind w:firstLine="0"/>
            </w:pPr>
          </w:p>
        </w:tc>
        <w:tc>
          <w:tcPr>
            <w:tcW w:w="2977" w:type="dxa"/>
            <w:vAlign w:val="top"/>
          </w:tcPr>
          <w:p w14:paraId="38AE509E" w14:textId="77777777" w:rsidR="008A36F7" w:rsidRPr="004D54AB" w:rsidRDefault="008A36F7" w:rsidP="002C3433">
            <w:pPr>
              <w:spacing w:before="0" w:beforeAutospacing="0" w:after="0" w:afterAutospacing="0" w:line="360" w:lineRule="auto"/>
              <w:ind w:firstLine="0"/>
              <w:jc w:val="left"/>
              <w:rPr>
                <w:rFonts w:eastAsia="Calibri"/>
              </w:rPr>
            </w:pPr>
            <w:r w:rsidRPr="004D54AB">
              <w:rPr>
                <w:rFonts w:eastAsia="Calibri"/>
              </w:rPr>
              <w:t>1. Người dùng chọn một ô âm thanh.</w:t>
            </w:r>
          </w:p>
          <w:p w14:paraId="12577CCA" w14:textId="77777777" w:rsidR="008A36F7" w:rsidRPr="004D54AB" w:rsidRDefault="008A36F7" w:rsidP="002C3433">
            <w:pPr>
              <w:spacing w:before="0" w:beforeAutospacing="0" w:after="0" w:afterAutospacing="0" w:line="360" w:lineRule="auto"/>
              <w:ind w:firstLine="0"/>
              <w:jc w:val="left"/>
              <w:rPr>
                <w:rFonts w:eastAsia="Calibri"/>
              </w:rPr>
            </w:pPr>
          </w:p>
          <w:p w14:paraId="415B1E7C" w14:textId="77777777" w:rsidR="008A36F7" w:rsidRPr="004D54AB" w:rsidRDefault="008A36F7" w:rsidP="002C3433">
            <w:pPr>
              <w:spacing w:before="0" w:beforeAutospacing="0" w:after="0" w:afterAutospacing="0" w:line="360" w:lineRule="auto"/>
              <w:ind w:firstLine="0"/>
              <w:jc w:val="left"/>
              <w:rPr>
                <w:rFonts w:eastAsia="Calibri"/>
              </w:rPr>
            </w:pPr>
          </w:p>
          <w:p w14:paraId="5FAD515D" w14:textId="77777777" w:rsidR="008A36F7" w:rsidRPr="004D54AB" w:rsidRDefault="008A36F7" w:rsidP="002C3433">
            <w:pPr>
              <w:spacing w:before="0" w:beforeAutospacing="0" w:after="0" w:afterAutospacing="0" w:line="360" w:lineRule="auto"/>
              <w:ind w:firstLine="0"/>
              <w:jc w:val="left"/>
              <w:rPr>
                <w:rFonts w:eastAsia="Calibri"/>
              </w:rPr>
            </w:pPr>
            <w:r w:rsidRPr="004D54AB">
              <w:rPr>
                <w:rFonts w:eastAsia="Calibri"/>
              </w:rPr>
              <w:t>3. Người dùng chọn một hình ảnh.</w:t>
            </w:r>
          </w:p>
          <w:p w14:paraId="1B998095" w14:textId="77777777" w:rsidR="008A36F7" w:rsidRDefault="008A36F7" w:rsidP="002C3433">
            <w:pPr>
              <w:keepNext/>
              <w:spacing w:before="0" w:beforeAutospacing="0" w:after="0" w:afterAutospacing="0" w:line="360" w:lineRule="auto"/>
              <w:ind w:firstLine="0"/>
            </w:pPr>
          </w:p>
        </w:tc>
        <w:tc>
          <w:tcPr>
            <w:tcW w:w="3219" w:type="dxa"/>
            <w:vAlign w:val="top"/>
          </w:tcPr>
          <w:p w14:paraId="17174038" w14:textId="77777777" w:rsidR="008A36F7" w:rsidRPr="004D54AB" w:rsidRDefault="008A36F7" w:rsidP="002C3433">
            <w:pPr>
              <w:spacing w:before="0" w:beforeAutospacing="0" w:after="0" w:afterAutospacing="0" w:line="360" w:lineRule="auto"/>
              <w:ind w:firstLine="0"/>
              <w:jc w:val="left"/>
              <w:rPr>
                <w:rFonts w:eastAsia="Calibri"/>
              </w:rPr>
            </w:pPr>
          </w:p>
          <w:p w14:paraId="7207593E" w14:textId="77777777" w:rsidR="008A36F7" w:rsidRPr="004D54AB" w:rsidRDefault="008A36F7" w:rsidP="002C3433">
            <w:pPr>
              <w:spacing w:before="0" w:beforeAutospacing="0" w:after="0" w:afterAutospacing="0" w:line="360" w:lineRule="auto"/>
              <w:ind w:firstLine="0"/>
              <w:jc w:val="left"/>
              <w:rPr>
                <w:rFonts w:eastAsia="Calibri"/>
              </w:rPr>
            </w:pPr>
          </w:p>
          <w:p w14:paraId="1EF78282" w14:textId="77777777" w:rsidR="008A36F7" w:rsidRPr="004D54AB" w:rsidRDefault="008A36F7" w:rsidP="002C3433">
            <w:pPr>
              <w:spacing w:before="0" w:beforeAutospacing="0" w:after="0" w:afterAutospacing="0" w:line="360" w:lineRule="auto"/>
              <w:ind w:firstLine="0"/>
              <w:jc w:val="left"/>
              <w:rPr>
                <w:rFonts w:eastAsia="Calibri"/>
              </w:rPr>
            </w:pPr>
            <w:r w:rsidRPr="004D54AB">
              <w:rPr>
                <w:rFonts w:eastAsia="Calibri"/>
              </w:rPr>
              <w:t>2. Hệ thông phát âm thanh của ô được chọn.</w:t>
            </w:r>
          </w:p>
          <w:p w14:paraId="185666C2" w14:textId="77777777" w:rsidR="008A36F7" w:rsidRPr="004D54AB" w:rsidRDefault="008A36F7" w:rsidP="002C3433">
            <w:pPr>
              <w:spacing w:before="0" w:beforeAutospacing="0" w:after="0" w:afterAutospacing="0" w:line="360" w:lineRule="auto"/>
              <w:ind w:firstLine="0"/>
              <w:jc w:val="left"/>
              <w:rPr>
                <w:rFonts w:eastAsia="Calibri"/>
              </w:rPr>
            </w:pPr>
          </w:p>
          <w:p w14:paraId="45B0D66D" w14:textId="77777777" w:rsidR="008A36F7" w:rsidRPr="004D54AB" w:rsidRDefault="008A36F7" w:rsidP="002C3433">
            <w:pPr>
              <w:spacing w:before="0" w:beforeAutospacing="0" w:after="0" w:afterAutospacing="0" w:line="360" w:lineRule="auto"/>
              <w:ind w:firstLine="0"/>
              <w:jc w:val="left"/>
              <w:rPr>
                <w:rFonts w:eastAsia="Calibri"/>
              </w:rPr>
            </w:pPr>
          </w:p>
          <w:p w14:paraId="2C1EE50C" w14:textId="77777777" w:rsidR="008A36F7" w:rsidRPr="004D54AB" w:rsidRDefault="008A36F7" w:rsidP="002C3433">
            <w:pPr>
              <w:spacing w:before="0" w:beforeAutospacing="0" w:after="0" w:afterAutospacing="0" w:line="360" w:lineRule="auto"/>
              <w:ind w:firstLine="0"/>
              <w:jc w:val="left"/>
              <w:rPr>
                <w:rFonts w:eastAsia="Calibri"/>
              </w:rPr>
            </w:pPr>
            <w:r w:rsidRPr="004D54AB">
              <w:rPr>
                <w:rFonts w:eastAsia="Calibri"/>
              </w:rPr>
              <w:t>4. Hệ thống kiểm tra ô âm thanh và hình ảnh đã chọn.</w:t>
            </w:r>
          </w:p>
          <w:p w14:paraId="3845C1D8" w14:textId="77777777" w:rsidR="008A36F7" w:rsidRPr="004D54AB" w:rsidRDefault="008A36F7" w:rsidP="002C3433">
            <w:pPr>
              <w:spacing w:before="0" w:beforeAutospacing="0" w:after="0" w:afterAutospacing="0" w:line="360" w:lineRule="auto"/>
              <w:ind w:firstLine="0"/>
              <w:jc w:val="left"/>
              <w:rPr>
                <w:rFonts w:eastAsia="Calibri"/>
              </w:rPr>
            </w:pPr>
            <w:r w:rsidRPr="004D54AB">
              <w:rPr>
                <w:rFonts w:eastAsia="Calibri"/>
              </w:rPr>
              <w:t>4.1 Nếu ô âm thanh chứa phát âm tương ứng của hình ảnh đã chọn thì phát âm thanh chính xác và nối ô âm thanh với hình ảnh đã chọn lại với nhau.</w:t>
            </w:r>
          </w:p>
          <w:p w14:paraId="672A560E" w14:textId="77777777" w:rsidR="008A36F7" w:rsidRPr="004D54AB" w:rsidRDefault="008A36F7" w:rsidP="002C3433">
            <w:pPr>
              <w:spacing w:before="0" w:beforeAutospacing="0" w:after="0" w:afterAutospacing="0" w:line="360" w:lineRule="auto"/>
              <w:ind w:firstLine="0"/>
              <w:jc w:val="left"/>
              <w:rPr>
                <w:rFonts w:eastAsia="Calibri"/>
              </w:rPr>
            </w:pPr>
            <w:r w:rsidRPr="004D54AB">
              <w:rPr>
                <w:rFonts w:eastAsia="Calibri"/>
              </w:rPr>
              <w:lastRenderedPageBreak/>
              <w:t>4.2 Nếu ô âm thanh không chứa phát âm tương ứng của hình ảnh đã chọn thì phát âm thanh báo sai và chuyển sang b6.</w:t>
            </w:r>
          </w:p>
          <w:p w14:paraId="5E344814" w14:textId="77777777" w:rsidR="008A36F7" w:rsidRPr="004D54AB" w:rsidRDefault="008A36F7" w:rsidP="002C3433">
            <w:pPr>
              <w:spacing w:before="0" w:beforeAutospacing="0" w:after="0" w:afterAutospacing="0" w:line="360" w:lineRule="auto"/>
              <w:ind w:firstLine="0"/>
              <w:jc w:val="left"/>
              <w:rPr>
                <w:rFonts w:eastAsia="Calibri"/>
              </w:rPr>
            </w:pPr>
            <w:r w:rsidRPr="004D54AB">
              <w:rPr>
                <w:rFonts w:eastAsia="Calibri"/>
              </w:rPr>
              <w:t>5. Nếu đã nối được ba cặp thì thông báo chúc mừng và kết thúc use case.</w:t>
            </w:r>
          </w:p>
          <w:p w14:paraId="273AB0CF" w14:textId="16BDFDD0" w:rsidR="008A36F7" w:rsidRDefault="008A36F7" w:rsidP="002C3433">
            <w:pPr>
              <w:keepNext/>
              <w:spacing w:before="0" w:beforeAutospacing="0" w:after="0" w:afterAutospacing="0" w:line="360" w:lineRule="auto"/>
              <w:ind w:firstLine="0"/>
            </w:pPr>
            <w:r w:rsidRPr="004D54AB">
              <w:rPr>
                <w:rFonts w:eastAsia="Calibri"/>
              </w:rPr>
              <w:t>6. Quay lại b1.</w:t>
            </w:r>
          </w:p>
        </w:tc>
      </w:tr>
      <w:tr w:rsidR="008A36F7" w14:paraId="5BE345AB" w14:textId="77777777" w:rsidTr="002C3433">
        <w:tc>
          <w:tcPr>
            <w:tcW w:w="3397" w:type="dxa"/>
          </w:tcPr>
          <w:p w14:paraId="6E6653B2" w14:textId="1A036C80" w:rsidR="008A36F7" w:rsidRDefault="008A36F7" w:rsidP="002C3433">
            <w:pPr>
              <w:spacing w:before="0" w:beforeAutospacing="0" w:after="0" w:afterAutospacing="0" w:line="360" w:lineRule="auto"/>
              <w:ind w:firstLine="0"/>
            </w:pPr>
            <w:r>
              <w:lastRenderedPageBreak/>
              <w:t>Điều kiện phụ</w:t>
            </w:r>
          </w:p>
        </w:tc>
        <w:tc>
          <w:tcPr>
            <w:tcW w:w="6196" w:type="dxa"/>
            <w:gridSpan w:val="2"/>
            <w:vAlign w:val="top"/>
          </w:tcPr>
          <w:p w14:paraId="01C0C8C8" w14:textId="77777777" w:rsidR="008A36F7" w:rsidRPr="004D54AB" w:rsidRDefault="008A36F7" w:rsidP="002C3433">
            <w:pPr>
              <w:spacing w:before="0" w:beforeAutospacing="0" w:after="0" w:afterAutospacing="0" w:line="360" w:lineRule="auto"/>
              <w:ind w:firstLine="0"/>
              <w:jc w:val="left"/>
              <w:rPr>
                <w:rFonts w:eastAsia="Calibri"/>
              </w:rPr>
            </w:pPr>
          </w:p>
        </w:tc>
      </w:tr>
    </w:tbl>
    <w:p w14:paraId="6E04985F" w14:textId="53369F4B" w:rsidR="00E35E9B" w:rsidRDefault="008A36F7" w:rsidP="002C3433">
      <w:pPr>
        <w:pStyle w:val="Caption"/>
        <w:spacing w:line="360" w:lineRule="auto"/>
      </w:pPr>
      <w:bookmarkStart w:id="75" w:name="_Toc45400029"/>
      <w:r>
        <w:t xml:space="preserve">Bảng </w:t>
      </w:r>
      <w:fldSimple w:instr=" STYLEREF 1 \s ">
        <w:r w:rsidR="008E6B23">
          <w:rPr>
            <w:noProof/>
          </w:rPr>
          <w:t>3</w:t>
        </w:r>
      </w:fldSimple>
      <w:r w:rsidR="00664A5A">
        <w:noBreakHyphen/>
      </w:r>
      <w:fldSimple w:instr=" SEQ Bảng \* ARABIC \s 1 ">
        <w:r w:rsidR="008E6B23">
          <w:rPr>
            <w:noProof/>
          </w:rPr>
          <w:t>4</w:t>
        </w:r>
      </w:fldSimple>
      <w:r w:rsidR="00D90825">
        <w:t xml:space="preserve"> Đặc tả Use case Matching</w:t>
      </w:r>
      <w:bookmarkEnd w:id="75"/>
    </w:p>
    <w:p w14:paraId="1990DD52" w14:textId="568826CF" w:rsidR="00A3732D" w:rsidRPr="004D54AB" w:rsidRDefault="00A3732D" w:rsidP="002C3433">
      <w:pPr>
        <w:spacing w:before="0" w:line="360" w:lineRule="auto"/>
        <w:ind w:firstLine="0"/>
      </w:pPr>
    </w:p>
    <w:p w14:paraId="23BB19C8" w14:textId="77777777" w:rsidR="00A3732D" w:rsidRPr="004D54AB" w:rsidRDefault="00A3732D" w:rsidP="002C3433">
      <w:pPr>
        <w:spacing w:before="0" w:line="360" w:lineRule="auto"/>
        <w:ind w:firstLine="0"/>
      </w:pPr>
    </w:p>
    <w:p w14:paraId="60F061CD" w14:textId="283FAADF" w:rsidR="006B4380" w:rsidRPr="004D54AB" w:rsidRDefault="0002139E" w:rsidP="002C3433">
      <w:pPr>
        <w:pStyle w:val="Heading4"/>
        <w:numPr>
          <w:ilvl w:val="0"/>
          <w:numId w:val="0"/>
        </w:numPr>
        <w:spacing w:before="0" w:line="360" w:lineRule="auto"/>
      </w:pPr>
      <w:r w:rsidRPr="004D54AB">
        <w:t xml:space="preserve">3.2.2.2 </w:t>
      </w:r>
      <w:r w:rsidR="006B4380" w:rsidRPr="004D54AB">
        <w:t>Biểu đồ</w:t>
      </w:r>
    </w:p>
    <w:p w14:paraId="74FEED36" w14:textId="77777777" w:rsidR="00944142" w:rsidRDefault="00D54767" w:rsidP="002C3433">
      <w:pPr>
        <w:keepNext/>
        <w:spacing w:before="0" w:line="360" w:lineRule="auto"/>
        <w:ind w:firstLine="0"/>
        <w:jc w:val="center"/>
      </w:pPr>
      <w:bookmarkStart w:id="76" w:name="_Toc35857425"/>
      <w:r w:rsidRPr="004D54AB">
        <w:rPr>
          <w:noProof/>
        </w:rPr>
        <w:drawing>
          <wp:inline distT="0" distB="0" distL="0" distR="0" wp14:anchorId="61A910B9" wp14:editId="7263E392">
            <wp:extent cx="6097905" cy="3212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7905" cy="3212465"/>
                    </a:xfrm>
                    <a:prstGeom prst="rect">
                      <a:avLst/>
                    </a:prstGeom>
                    <a:noFill/>
                    <a:ln>
                      <a:noFill/>
                    </a:ln>
                  </pic:spPr>
                </pic:pic>
              </a:graphicData>
            </a:graphic>
          </wp:inline>
        </w:drawing>
      </w:r>
    </w:p>
    <w:p w14:paraId="49E8BAAD" w14:textId="5A765521" w:rsidR="00BC2850" w:rsidRDefault="00944142" w:rsidP="002C3433">
      <w:pPr>
        <w:pStyle w:val="Caption"/>
        <w:spacing w:line="360" w:lineRule="auto"/>
      </w:pPr>
      <w:bookmarkStart w:id="77" w:name="_Toc45400001"/>
      <w:r>
        <w:t xml:space="preserve">Hình </w:t>
      </w:r>
      <w:fldSimple w:instr=" STYLEREF 1 \s ">
        <w:r w:rsidR="00016D79">
          <w:rPr>
            <w:noProof/>
          </w:rPr>
          <w:t>3</w:t>
        </w:r>
      </w:fldSimple>
      <w:r w:rsidR="00016D79">
        <w:noBreakHyphen/>
      </w:r>
      <w:fldSimple w:instr=" SEQ Hình \* ARABIC \s 1 ">
        <w:r w:rsidR="00016D79">
          <w:rPr>
            <w:noProof/>
          </w:rPr>
          <w:t>6</w:t>
        </w:r>
      </w:fldSimple>
      <w:r>
        <w:t xml:space="preserve"> Activity Diagram UC_Matching</w:t>
      </w:r>
      <w:bookmarkEnd w:id="77"/>
    </w:p>
    <w:p w14:paraId="72D030B6" w14:textId="74CCDC36" w:rsidR="00091633" w:rsidRDefault="00091633" w:rsidP="002C3433">
      <w:pPr>
        <w:spacing w:before="0" w:line="360" w:lineRule="auto"/>
        <w:ind w:firstLine="0"/>
      </w:pPr>
    </w:p>
    <w:p w14:paraId="58CB6C7B" w14:textId="77777777" w:rsidR="00091633" w:rsidRDefault="00091633" w:rsidP="002C3433">
      <w:pPr>
        <w:keepNext/>
        <w:spacing w:before="0" w:line="360" w:lineRule="auto"/>
        <w:ind w:firstLine="0"/>
        <w:jc w:val="center"/>
      </w:pPr>
      <w:r>
        <w:rPr>
          <w:noProof/>
        </w:rPr>
        <w:lastRenderedPageBreak/>
        <w:drawing>
          <wp:inline distT="0" distB="0" distL="0" distR="0" wp14:anchorId="0BE499AC" wp14:editId="6A4343FC">
            <wp:extent cx="5607169" cy="7528820"/>
            <wp:effectExtent l="0" t="0" r="0" b="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535" cy="7536025"/>
                    </a:xfrm>
                    <a:prstGeom prst="rect">
                      <a:avLst/>
                    </a:prstGeom>
                    <a:noFill/>
                    <a:ln>
                      <a:noFill/>
                    </a:ln>
                  </pic:spPr>
                </pic:pic>
              </a:graphicData>
            </a:graphic>
          </wp:inline>
        </w:drawing>
      </w:r>
    </w:p>
    <w:p w14:paraId="7228EF5D" w14:textId="0D44D2C4" w:rsidR="00091633" w:rsidRPr="00091633" w:rsidRDefault="00091633" w:rsidP="002C3433">
      <w:pPr>
        <w:pStyle w:val="Caption"/>
        <w:spacing w:line="360" w:lineRule="auto"/>
      </w:pPr>
      <w:bookmarkStart w:id="78" w:name="_Toc45400002"/>
      <w:r>
        <w:t xml:space="preserve">Hình </w:t>
      </w:r>
      <w:fldSimple w:instr=" STYLEREF 1 \s ">
        <w:r w:rsidR="00016D79">
          <w:rPr>
            <w:noProof/>
          </w:rPr>
          <w:t>3</w:t>
        </w:r>
      </w:fldSimple>
      <w:r w:rsidR="00016D79">
        <w:noBreakHyphen/>
      </w:r>
      <w:fldSimple w:instr=" SEQ Hình \* ARABIC \s 1 ">
        <w:r w:rsidR="00016D79">
          <w:rPr>
            <w:noProof/>
          </w:rPr>
          <w:t>7</w:t>
        </w:r>
      </w:fldSimple>
      <w:r>
        <w:t xml:space="preserve"> Sequence Diagram UC_Matching</w:t>
      </w:r>
      <w:bookmarkEnd w:id="78"/>
    </w:p>
    <w:p w14:paraId="3F366D77" w14:textId="2986AAE7" w:rsidR="001A08FA" w:rsidRPr="004D54AB" w:rsidRDefault="00993120" w:rsidP="002C3433">
      <w:pPr>
        <w:pStyle w:val="Heading3"/>
        <w:spacing w:before="0" w:line="360" w:lineRule="auto"/>
        <w:ind w:left="0" w:firstLine="0"/>
        <w:rPr>
          <w:rFonts w:cs="Times New Roman"/>
          <w:i w:val="0"/>
        </w:rPr>
      </w:pPr>
      <w:bookmarkStart w:id="79" w:name="_Toc45400068"/>
      <w:r w:rsidRPr="004D54AB">
        <w:rPr>
          <w:rFonts w:cs="Times New Roman"/>
          <w:i w:val="0"/>
        </w:rPr>
        <w:lastRenderedPageBreak/>
        <w:t>Use case</w:t>
      </w:r>
      <w:r w:rsidR="00FC5D23" w:rsidRPr="004D54AB">
        <w:rPr>
          <w:rFonts w:cs="Times New Roman"/>
          <w:i w:val="0"/>
        </w:rPr>
        <w:t xml:space="preserve"> UC</w:t>
      </w:r>
      <w:r w:rsidR="00960835" w:rsidRPr="004D54AB">
        <w:rPr>
          <w:rFonts w:cs="Times New Roman"/>
          <w:i w:val="0"/>
        </w:rPr>
        <w:t>3</w:t>
      </w:r>
      <w:r w:rsidR="00FC5D23" w:rsidRPr="004D54AB">
        <w:rPr>
          <w:rFonts w:cs="Times New Roman"/>
          <w:i w:val="0"/>
        </w:rPr>
        <w:t>:</w:t>
      </w:r>
      <w:r w:rsidR="004211A2" w:rsidRPr="004D54AB">
        <w:rPr>
          <w:rFonts w:cs="Times New Roman"/>
          <w:i w:val="0"/>
        </w:rPr>
        <w:t xml:space="preserve"> </w:t>
      </w:r>
      <w:bookmarkEnd w:id="76"/>
      <w:r w:rsidR="00EF75E0" w:rsidRPr="004D54AB">
        <w:rPr>
          <w:rFonts w:cs="Times New Roman"/>
          <w:i w:val="0"/>
        </w:rPr>
        <w:t>Sorting</w:t>
      </w:r>
      <w:bookmarkEnd w:id="79"/>
    </w:p>
    <w:p w14:paraId="26123557" w14:textId="77777777" w:rsidR="00757489" w:rsidRPr="004D54AB" w:rsidRDefault="00757489" w:rsidP="002C3433">
      <w:pPr>
        <w:pStyle w:val="Heading4"/>
        <w:spacing w:before="0" w:line="360" w:lineRule="auto"/>
        <w:ind w:left="0" w:firstLine="0"/>
      </w:pPr>
      <w:r w:rsidRPr="004D54AB">
        <w:t>Mô tả:</w:t>
      </w:r>
    </w:p>
    <w:tbl>
      <w:tblPr>
        <w:tblW w:w="0" w:type="auto"/>
        <w:tblInd w:w="108" w:type="dxa"/>
        <w:tblCellMar>
          <w:left w:w="10" w:type="dxa"/>
          <w:right w:w="10" w:type="dxa"/>
        </w:tblCellMar>
        <w:tblLook w:val="0000" w:firstRow="0" w:lastRow="0" w:firstColumn="0" w:lastColumn="0" w:noHBand="0" w:noVBand="0"/>
      </w:tblPr>
      <w:tblGrid>
        <w:gridCol w:w="2494"/>
        <w:gridCol w:w="3093"/>
        <w:gridCol w:w="3083"/>
      </w:tblGrid>
      <w:tr w:rsidR="00C51D08" w:rsidRPr="004D54AB" w14:paraId="280F0458" w14:textId="77777777" w:rsidTr="00F17A8E">
        <w:trPr>
          <w:trHeight w:val="1"/>
        </w:trPr>
        <w:tc>
          <w:tcPr>
            <w:tcW w:w="867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50C8B" w14:textId="01F72B16" w:rsidR="00C51D08" w:rsidRPr="004D54AB" w:rsidRDefault="004211A2" w:rsidP="002C3433">
            <w:pPr>
              <w:tabs>
                <w:tab w:val="left" w:pos="2141"/>
              </w:tabs>
              <w:spacing w:before="0" w:line="360" w:lineRule="auto"/>
              <w:ind w:firstLine="0"/>
              <w:rPr>
                <w:rFonts w:eastAsia="Calibri"/>
              </w:rPr>
            </w:pPr>
            <w:r w:rsidRPr="004D54AB">
              <w:rPr>
                <w:rFonts w:eastAsia="Calibri"/>
              </w:rPr>
              <w:t xml:space="preserve"> </w:t>
            </w:r>
            <w:r w:rsidR="00993120" w:rsidRPr="004D54AB">
              <w:rPr>
                <w:rFonts w:eastAsia="Calibri"/>
              </w:rPr>
              <w:t>Use case</w:t>
            </w:r>
            <w:r w:rsidR="00C51D08" w:rsidRPr="004D54AB">
              <w:rPr>
                <w:rFonts w:eastAsia="Calibri"/>
              </w:rPr>
              <w:t xml:space="preserve">: </w:t>
            </w:r>
            <w:r w:rsidR="00EF75E0" w:rsidRPr="004D54AB">
              <w:t>Sorting</w:t>
            </w:r>
          </w:p>
        </w:tc>
      </w:tr>
      <w:tr w:rsidR="00C51D08" w:rsidRPr="004D54AB" w14:paraId="63948F0F"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6142" w14:textId="77777777" w:rsidR="00C51D08" w:rsidRPr="004D54AB" w:rsidRDefault="00C51D08" w:rsidP="002C3433">
            <w:pPr>
              <w:spacing w:before="0" w:line="360" w:lineRule="auto"/>
              <w:ind w:firstLine="0"/>
              <w:rPr>
                <w:rFonts w:eastAsia="Calibri"/>
              </w:rPr>
            </w:pPr>
            <w:r w:rsidRPr="004D54AB">
              <w:rPr>
                <w:rFonts w:eastAsia="Calibri"/>
              </w:rPr>
              <w:t>Mục đích</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E1125" w14:textId="2BFE16DC" w:rsidR="00C51D08" w:rsidRPr="004D54AB" w:rsidRDefault="001245AE" w:rsidP="002C3433">
            <w:pPr>
              <w:spacing w:before="0" w:line="360" w:lineRule="auto"/>
              <w:ind w:firstLine="0"/>
              <w:rPr>
                <w:rFonts w:eastAsia="Calibri"/>
              </w:rPr>
            </w:pPr>
            <w:r w:rsidRPr="004D54AB">
              <w:rPr>
                <w:rFonts w:eastAsia="Calibri"/>
              </w:rPr>
              <w:t>Use case cho phép người dùng học tiếng anh qua trò chơi sắp xếp hình ảnh vào các ô được đánh số theo thứ tự được yêu cầu.</w:t>
            </w:r>
          </w:p>
        </w:tc>
      </w:tr>
      <w:tr w:rsidR="00F17A8E" w:rsidRPr="004D54AB" w14:paraId="3DE2DE4A"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10B63" w14:textId="77777777" w:rsidR="00F17A8E" w:rsidRPr="004D54AB" w:rsidRDefault="00F17A8E" w:rsidP="002C3433">
            <w:pPr>
              <w:spacing w:before="0" w:line="360" w:lineRule="auto"/>
              <w:ind w:firstLine="0"/>
              <w:rPr>
                <w:rFonts w:eastAsia="Calibri"/>
              </w:rPr>
            </w:pPr>
            <w:r w:rsidRPr="004D54AB">
              <w:rPr>
                <w:rFonts w:eastAsia="Calibri"/>
              </w:rPr>
              <w:t>Mô tả</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EC61B" w14:textId="3AC46F21" w:rsidR="00F17A8E" w:rsidRPr="004D54AB" w:rsidRDefault="0007236E" w:rsidP="002C3433">
            <w:pPr>
              <w:spacing w:before="0" w:line="360" w:lineRule="auto"/>
              <w:ind w:firstLine="0"/>
              <w:rPr>
                <w:rFonts w:eastAsia="Calibri"/>
              </w:rPr>
            </w:pPr>
            <w:r w:rsidRPr="004D54AB">
              <w:t>Use case này</w:t>
            </w:r>
            <w:r w:rsidR="001245AE" w:rsidRPr="004D54AB">
              <w:t xml:space="preserve"> sẽ hiển thị ba hình ảnh và ba ô trống được đánh số theo thứ tự, lần lượt phát âm thanh yêu cầu đặt hình một hình vào một ô có số thứ tự nhất định, người dùng phải đặt đúng theo yêu cầu cả ba hình ảnh vào ba ô để hoàn thành trò chơi.</w:t>
            </w:r>
          </w:p>
        </w:tc>
      </w:tr>
      <w:tr w:rsidR="00F17A8E" w:rsidRPr="004D54AB" w14:paraId="4F1B8AA2"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6869D" w14:textId="77777777" w:rsidR="00F17A8E" w:rsidRPr="004D54AB" w:rsidRDefault="00F17A8E" w:rsidP="002C3433">
            <w:pPr>
              <w:spacing w:before="0" w:line="360" w:lineRule="auto"/>
              <w:ind w:firstLine="0"/>
              <w:rPr>
                <w:rFonts w:eastAsia="Calibri"/>
              </w:rPr>
            </w:pPr>
            <w:r w:rsidRPr="004D54AB">
              <w:rPr>
                <w:rFonts w:eastAsia="Calibri"/>
              </w:rPr>
              <w:t>Tác Nhân</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1704AF" w14:textId="77777777" w:rsidR="00F17A8E" w:rsidRPr="004D54AB" w:rsidRDefault="00F17A8E" w:rsidP="002C3433">
            <w:pPr>
              <w:spacing w:before="0" w:line="360" w:lineRule="auto"/>
              <w:ind w:firstLine="0"/>
              <w:rPr>
                <w:rFonts w:eastAsia="Calibri"/>
              </w:rPr>
            </w:pPr>
            <w:r w:rsidRPr="004D54AB">
              <w:rPr>
                <w:rFonts w:eastAsia="Calibri"/>
              </w:rPr>
              <w:t>Người dùng</w:t>
            </w:r>
          </w:p>
        </w:tc>
      </w:tr>
      <w:tr w:rsidR="00F17A8E" w:rsidRPr="004D54AB" w14:paraId="05B12965"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2599E" w14:textId="77777777" w:rsidR="00F17A8E" w:rsidRPr="004D54AB" w:rsidRDefault="00F17A8E" w:rsidP="002C3433">
            <w:pPr>
              <w:spacing w:before="0" w:line="360" w:lineRule="auto"/>
              <w:ind w:firstLine="0"/>
              <w:rPr>
                <w:rFonts w:eastAsia="Calibri"/>
              </w:rPr>
            </w:pPr>
            <w:r w:rsidRPr="004D54AB">
              <w:rPr>
                <w:rFonts w:eastAsia="Calibri"/>
              </w:rPr>
              <w:t>Điều kiện trước</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4EA66" w14:textId="2F14AE82" w:rsidR="00F17A8E" w:rsidRPr="004D54AB" w:rsidRDefault="00692632" w:rsidP="002C3433">
            <w:pPr>
              <w:spacing w:before="0" w:line="360" w:lineRule="auto"/>
              <w:ind w:firstLine="0"/>
              <w:rPr>
                <w:rFonts w:eastAsia="Calibri"/>
              </w:rPr>
            </w:pPr>
            <w:r>
              <w:rPr>
                <w:rFonts w:eastAsia="Calibri"/>
              </w:rPr>
              <w:t>Đã chọn Unit và chọn activity Sorting</w:t>
            </w:r>
          </w:p>
        </w:tc>
      </w:tr>
      <w:tr w:rsidR="00F17A8E" w:rsidRPr="004D54AB" w14:paraId="4217A850"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DAF1A" w14:textId="77777777" w:rsidR="00F17A8E" w:rsidRPr="004D54AB" w:rsidRDefault="00F17A8E" w:rsidP="002C3433">
            <w:pPr>
              <w:spacing w:before="0" w:line="360" w:lineRule="auto"/>
              <w:ind w:firstLine="0"/>
              <w:rPr>
                <w:rFonts w:eastAsia="Calibri"/>
              </w:rPr>
            </w:pPr>
            <w:r w:rsidRPr="004D54AB">
              <w:rPr>
                <w:rFonts w:eastAsia="Calibri"/>
              </w:rPr>
              <w:t>Điều kiện sau</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3671D" w14:textId="2D0625DB" w:rsidR="00F17A8E" w:rsidRPr="004D54AB" w:rsidRDefault="00692632" w:rsidP="002C3433">
            <w:pPr>
              <w:spacing w:before="0" w:line="360" w:lineRule="auto"/>
              <w:ind w:firstLine="0"/>
              <w:rPr>
                <w:rFonts w:eastAsia="Calibri"/>
              </w:rPr>
            </w:pPr>
            <w:r>
              <w:rPr>
                <w:rFonts w:eastAsia="Calibri"/>
              </w:rPr>
              <w:t>Phát âm thanh và hoạt ảnh thông báo hoàn thành usecase</w:t>
            </w:r>
          </w:p>
        </w:tc>
      </w:tr>
      <w:tr w:rsidR="00F17A8E" w:rsidRPr="004D54AB" w14:paraId="3CF48E26" w14:textId="77777777" w:rsidTr="00F17A8E">
        <w:trPr>
          <w:trHeight w:val="210"/>
        </w:trPr>
        <w:tc>
          <w:tcPr>
            <w:tcW w:w="2494"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20A0EABE" w14:textId="77777777" w:rsidR="00F17A8E" w:rsidRPr="004D54AB" w:rsidRDefault="00F17A8E" w:rsidP="002C3433">
            <w:pPr>
              <w:spacing w:before="0" w:line="360" w:lineRule="auto"/>
              <w:ind w:firstLine="0"/>
              <w:rPr>
                <w:rFonts w:eastAsia="Calibri"/>
              </w:rPr>
            </w:pPr>
            <w:r w:rsidRPr="004D54AB">
              <w:rPr>
                <w:rFonts w:eastAsia="Calibri"/>
              </w:rPr>
              <w:t>Luồng sự kiện chính</w:t>
            </w:r>
          </w:p>
        </w:tc>
        <w:tc>
          <w:tcPr>
            <w:tcW w:w="3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A4128" w14:textId="77777777" w:rsidR="00F17A8E" w:rsidRPr="004D54AB" w:rsidRDefault="00F17A8E" w:rsidP="002C3433">
            <w:pPr>
              <w:spacing w:before="0" w:line="360" w:lineRule="auto"/>
              <w:ind w:firstLine="0"/>
              <w:jc w:val="left"/>
              <w:rPr>
                <w:rFonts w:eastAsia="Calibri"/>
              </w:rPr>
            </w:pPr>
            <w:r w:rsidRPr="004D54AB">
              <w:rPr>
                <w:rFonts w:eastAsia="Calibri"/>
              </w:rPr>
              <w:t>Người dùng</w:t>
            </w:r>
          </w:p>
        </w:tc>
        <w:tc>
          <w:tcPr>
            <w:tcW w:w="3083" w:type="dxa"/>
            <w:tcBorders>
              <w:top w:val="single" w:sz="4" w:space="0" w:color="000000"/>
              <w:left w:val="single" w:sz="4" w:space="0" w:color="000000"/>
              <w:bottom w:val="single" w:sz="4" w:space="0" w:color="000000"/>
              <w:right w:val="single" w:sz="4" w:space="0" w:color="000000"/>
            </w:tcBorders>
            <w:shd w:val="clear" w:color="000000" w:fill="FFFFFF"/>
          </w:tcPr>
          <w:p w14:paraId="198275F9" w14:textId="77777777" w:rsidR="00F17A8E" w:rsidRPr="004D54AB" w:rsidRDefault="00F17A8E" w:rsidP="002C3433">
            <w:pPr>
              <w:spacing w:before="0" w:line="360" w:lineRule="auto"/>
              <w:ind w:firstLine="0"/>
              <w:jc w:val="left"/>
              <w:rPr>
                <w:rFonts w:eastAsia="Calibri"/>
              </w:rPr>
            </w:pPr>
            <w:r w:rsidRPr="004D54AB">
              <w:rPr>
                <w:rFonts w:eastAsia="Calibri"/>
              </w:rPr>
              <w:t>Hệ thống</w:t>
            </w:r>
          </w:p>
        </w:tc>
      </w:tr>
      <w:tr w:rsidR="00F17A8E" w:rsidRPr="004D54AB" w14:paraId="154576C2" w14:textId="77777777" w:rsidTr="00F17A8E">
        <w:trPr>
          <w:trHeight w:val="210"/>
        </w:trPr>
        <w:tc>
          <w:tcPr>
            <w:tcW w:w="2494"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0CFE2698" w14:textId="77777777" w:rsidR="00F17A8E" w:rsidRPr="004D54AB" w:rsidRDefault="00F17A8E" w:rsidP="002C3433">
            <w:pPr>
              <w:spacing w:before="0" w:line="360" w:lineRule="auto"/>
              <w:ind w:firstLine="0"/>
              <w:rPr>
                <w:rFonts w:eastAsia="Calibri"/>
              </w:rPr>
            </w:pPr>
          </w:p>
        </w:tc>
        <w:tc>
          <w:tcPr>
            <w:tcW w:w="3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0FA40" w14:textId="77777777" w:rsidR="00CF2865" w:rsidRPr="004D54AB" w:rsidRDefault="00CF2865" w:rsidP="002C3433">
            <w:pPr>
              <w:spacing w:before="0" w:line="360" w:lineRule="auto"/>
              <w:ind w:firstLine="0"/>
              <w:jc w:val="left"/>
              <w:rPr>
                <w:rFonts w:eastAsia="Calibri"/>
              </w:rPr>
            </w:pPr>
          </w:p>
          <w:p w14:paraId="060EC93D" w14:textId="77777777" w:rsidR="00C01C80" w:rsidRPr="004D54AB" w:rsidRDefault="00C01C80" w:rsidP="002C3433">
            <w:pPr>
              <w:spacing w:before="0" w:line="360" w:lineRule="auto"/>
              <w:ind w:firstLine="0"/>
              <w:jc w:val="left"/>
              <w:rPr>
                <w:rFonts w:eastAsia="Calibri"/>
              </w:rPr>
            </w:pPr>
          </w:p>
          <w:p w14:paraId="354C98EF" w14:textId="77777777" w:rsidR="00C01C80" w:rsidRPr="004D54AB" w:rsidRDefault="00C01C80" w:rsidP="002C3433">
            <w:pPr>
              <w:spacing w:before="0" w:line="360" w:lineRule="auto"/>
              <w:ind w:firstLine="0"/>
              <w:jc w:val="left"/>
              <w:rPr>
                <w:rFonts w:eastAsia="Calibri"/>
              </w:rPr>
            </w:pPr>
          </w:p>
          <w:p w14:paraId="04E4D399" w14:textId="64E5484F" w:rsidR="00C01C80" w:rsidRPr="004D54AB" w:rsidRDefault="00C01C80" w:rsidP="002C3433">
            <w:pPr>
              <w:spacing w:before="0" w:line="360" w:lineRule="auto"/>
              <w:ind w:firstLine="0"/>
              <w:jc w:val="left"/>
              <w:rPr>
                <w:rFonts w:eastAsia="Calibri"/>
              </w:rPr>
            </w:pPr>
            <w:r w:rsidRPr="004D54AB">
              <w:rPr>
                <w:rFonts w:eastAsia="Calibri"/>
              </w:rPr>
              <w:t>2. Người dùng kéo hình ảnh vào một ô trống.</w:t>
            </w:r>
          </w:p>
          <w:p w14:paraId="72D986A8" w14:textId="56D35806" w:rsidR="00C01C80" w:rsidRPr="004D54AB" w:rsidRDefault="00C01C80" w:rsidP="002C3433">
            <w:pPr>
              <w:spacing w:before="0" w:line="360" w:lineRule="auto"/>
              <w:ind w:firstLine="0"/>
              <w:jc w:val="left"/>
              <w:rPr>
                <w:rFonts w:eastAsia="Calibri"/>
              </w:rPr>
            </w:pPr>
          </w:p>
        </w:tc>
        <w:tc>
          <w:tcPr>
            <w:tcW w:w="3083" w:type="dxa"/>
            <w:tcBorders>
              <w:top w:val="single" w:sz="4" w:space="0" w:color="000000"/>
              <w:left w:val="single" w:sz="4" w:space="0" w:color="000000"/>
              <w:bottom w:val="single" w:sz="4" w:space="0" w:color="000000"/>
              <w:right w:val="single" w:sz="4" w:space="0" w:color="000000"/>
            </w:tcBorders>
            <w:shd w:val="clear" w:color="000000" w:fill="FFFFFF"/>
          </w:tcPr>
          <w:p w14:paraId="1E0FCB6D" w14:textId="73D1ACD1" w:rsidR="00EF75E0" w:rsidRPr="004D54AB" w:rsidRDefault="00C01C80" w:rsidP="002C3433">
            <w:pPr>
              <w:spacing w:before="0" w:line="360" w:lineRule="auto"/>
              <w:ind w:firstLine="0"/>
              <w:jc w:val="left"/>
              <w:rPr>
                <w:rFonts w:eastAsia="Calibri"/>
              </w:rPr>
            </w:pPr>
            <w:r w:rsidRPr="004D54AB">
              <w:rPr>
                <w:rFonts w:eastAsia="Calibri"/>
              </w:rPr>
              <w:t>1. Hệ thống phát âm thanh yêu cầu đặt một hình ảnh vào ô có số thứ tự nào đó.</w:t>
            </w:r>
          </w:p>
          <w:p w14:paraId="1EA2DA9F" w14:textId="77777777" w:rsidR="00CF2865" w:rsidRPr="004D54AB" w:rsidRDefault="00CF2865" w:rsidP="002C3433">
            <w:pPr>
              <w:spacing w:before="0" w:line="360" w:lineRule="auto"/>
              <w:ind w:firstLine="0"/>
              <w:jc w:val="left"/>
              <w:rPr>
                <w:rFonts w:eastAsia="Calibri"/>
              </w:rPr>
            </w:pPr>
          </w:p>
          <w:p w14:paraId="4B1E2757" w14:textId="77777777" w:rsidR="00C01C80" w:rsidRPr="004D54AB" w:rsidRDefault="00C01C80" w:rsidP="002C3433">
            <w:pPr>
              <w:spacing w:before="0" w:line="360" w:lineRule="auto"/>
              <w:ind w:firstLine="0"/>
              <w:jc w:val="left"/>
              <w:rPr>
                <w:rFonts w:eastAsia="Calibri"/>
              </w:rPr>
            </w:pPr>
          </w:p>
          <w:p w14:paraId="74E8E732" w14:textId="77777777" w:rsidR="00C01C80" w:rsidRPr="004D54AB" w:rsidRDefault="00C01C80" w:rsidP="002C3433">
            <w:pPr>
              <w:spacing w:before="0" w:line="360" w:lineRule="auto"/>
              <w:ind w:firstLine="0"/>
              <w:jc w:val="left"/>
              <w:rPr>
                <w:rFonts w:eastAsia="Calibri"/>
              </w:rPr>
            </w:pPr>
            <w:r w:rsidRPr="004D54AB">
              <w:rPr>
                <w:rFonts w:eastAsia="Calibri"/>
              </w:rPr>
              <w:t xml:space="preserve">3. Hệ thống kiểm tra </w:t>
            </w:r>
          </w:p>
          <w:p w14:paraId="28492502" w14:textId="2DD8029F" w:rsidR="00C01C80" w:rsidRPr="004D54AB" w:rsidRDefault="00C01C80" w:rsidP="002C3433">
            <w:pPr>
              <w:spacing w:before="0" w:line="360" w:lineRule="auto"/>
              <w:ind w:firstLine="0"/>
              <w:jc w:val="left"/>
              <w:rPr>
                <w:rFonts w:eastAsia="Calibri"/>
              </w:rPr>
            </w:pPr>
            <w:r w:rsidRPr="004D54AB">
              <w:rPr>
                <w:rFonts w:eastAsia="Calibri"/>
              </w:rPr>
              <w:t>3.1 Nếu người dùng xếp đúng hình ảnh vào ô đúng theo yêu cầu thì phát thông báo chính xác.</w:t>
            </w:r>
          </w:p>
          <w:p w14:paraId="52E94907" w14:textId="7E52C5A5" w:rsidR="00C01C80" w:rsidRPr="004D54AB" w:rsidRDefault="00C01C80" w:rsidP="002C3433">
            <w:pPr>
              <w:spacing w:before="0" w:line="360" w:lineRule="auto"/>
              <w:ind w:firstLine="0"/>
              <w:jc w:val="left"/>
              <w:rPr>
                <w:rFonts w:eastAsia="Calibri"/>
              </w:rPr>
            </w:pPr>
            <w:r w:rsidRPr="004D54AB">
              <w:rPr>
                <w:rFonts w:eastAsia="Calibri"/>
              </w:rPr>
              <w:t>3.2 Nếu người dùng xếp không đúng theo yêu cầ</w:t>
            </w:r>
            <w:r w:rsidR="00523200" w:rsidRPr="004D54AB">
              <w:rPr>
                <w:rFonts w:eastAsia="Calibri"/>
              </w:rPr>
              <w:t xml:space="preserve">u thì phát thông báo sai, </w:t>
            </w:r>
            <w:r w:rsidRPr="004D54AB">
              <w:rPr>
                <w:rFonts w:eastAsia="Calibri"/>
              </w:rPr>
              <w:t>đặt hình ảnh về vị trí ban đầ</w:t>
            </w:r>
            <w:r w:rsidR="003A276D" w:rsidRPr="004D54AB">
              <w:rPr>
                <w:rFonts w:eastAsia="Calibri"/>
              </w:rPr>
              <w:t>u.</w:t>
            </w:r>
          </w:p>
          <w:p w14:paraId="1244694C" w14:textId="3C22743B" w:rsidR="00C01C80" w:rsidRPr="004D54AB" w:rsidRDefault="00C01C80" w:rsidP="002C3433">
            <w:pPr>
              <w:spacing w:before="0" w:line="360" w:lineRule="auto"/>
              <w:ind w:firstLine="0"/>
              <w:jc w:val="left"/>
              <w:rPr>
                <w:rFonts w:eastAsia="Calibri"/>
              </w:rPr>
            </w:pPr>
            <w:r w:rsidRPr="004D54AB">
              <w:rPr>
                <w:rFonts w:eastAsia="Calibri"/>
              </w:rPr>
              <w:lastRenderedPageBreak/>
              <w:t>4. Nếu cả 3 hình ảnh đều được đặt đúng vị trí thì hiển thị thông báo chúc mừng và kết thúc</w:t>
            </w:r>
            <w:r w:rsidR="00E927E4" w:rsidRPr="004D54AB">
              <w:rPr>
                <w:rFonts w:eastAsia="Calibri"/>
              </w:rPr>
              <w:t xml:space="preserve"> use case</w:t>
            </w:r>
            <w:r w:rsidRPr="004D54AB">
              <w:rPr>
                <w:rFonts w:eastAsia="Calibri"/>
              </w:rPr>
              <w:t>.</w:t>
            </w:r>
          </w:p>
          <w:p w14:paraId="2FD83A68" w14:textId="2DC1D512" w:rsidR="00E927E4" w:rsidRPr="004D54AB" w:rsidRDefault="00E927E4" w:rsidP="002C3433">
            <w:pPr>
              <w:spacing w:before="0" w:line="360" w:lineRule="auto"/>
              <w:ind w:firstLine="0"/>
              <w:jc w:val="left"/>
              <w:rPr>
                <w:rFonts w:eastAsia="Calibri"/>
              </w:rPr>
            </w:pPr>
            <w:r w:rsidRPr="004D54AB">
              <w:rPr>
                <w:rFonts w:eastAsia="Calibri"/>
              </w:rPr>
              <w:t>5. Quay lại b1.</w:t>
            </w:r>
          </w:p>
        </w:tc>
      </w:tr>
      <w:tr w:rsidR="00F17A8E" w:rsidRPr="004D54AB" w14:paraId="79A08E4D"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E9B530" w14:textId="77777777" w:rsidR="00F17A8E" w:rsidRPr="004D54AB" w:rsidRDefault="00F17A8E" w:rsidP="002C3433">
            <w:pPr>
              <w:spacing w:before="0" w:line="360" w:lineRule="auto"/>
              <w:ind w:firstLine="0"/>
              <w:rPr>
                <w:rFonts w:eastAsia="Calibri"/>
              </w:rPr>
            </w:pPr>
            <w:r w:rsidRPr="004D54AB">
              <w:rPr>
                <w:rFonts w:eastAsia="Calibri"/>
              </w:rPr>
              <w:lastRenderedPageBreak/>
              <w:t>Luồng sự kiện phụ</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8BB92" w14:textId="2D72E759" w:rsidR="00F17A8E" w:rsidRPr="004D54AB" w:rsidRDefault="00F17A8E" w:rsidP="002C3433">
            <w:pPr>
              <w:keepNext/>
              <w:spacing w:before="0" w:line="360" w:lineRule="auto"/>
              <w:ind w:firstLine="0"/>
              <w:rPr>
                <w:rFonts w:eastAsia="Calibri"/>
              </w:rPr>
            </w:pPr>
          </w:p>
        </w:tc>
      </w:tr>
    </w:tbl>
    <w:p w14:paraId="7BACFDAB" w14:textId="0DAF4885" w:rsidR="00E83458" w:rsidRPr="004D54AB" w:rsidRDefault="00E83458" w:rsidP="002C3433">
      <w:pPr>
        <w:pStyle w:val="Caption"/>
        <w:spacing w:line="360" w:lineRule="auto"/>
      </w:pPr>
      <w:bookmarkStart w:id="80" w:name="_Toc45400030"/>
      <w:r w:rsidRPr="004D54AB">
        <w:t xml:space="preserve">Bảng </w:t>
      </w:r>
      <w:fldSimple w:instr=" STYLEREF 1 \s ">
        <w:r w:rsidR="008E6B23">
          <w:rPr>
            <w:noProof/>
          </w:rPr>
          <w:t>3</w:t>
        </w:r>
      </w:fldSimple>
      <w:r w:rsidR="00664A5A">
        <w:noBreakHyphen/>
      </w:r>
      <w:fldSimple w:instr=" SEQ Bảng \* ARABIC \s 1 ">
        <w:r w:rsidR="008E6B23">
          <w:rPr>
            <w:noProof/>
          </w:rPr>
          <w:t>5</w:t>
        </w:r>
      </w:fldSimple>
      <w:r w:rsidRPr="004D54AB">
        <w:t xml:space="preserve"> Đặc tả Use case Sorting</w:t>
      </w:r>
      <w:r w:rsidR="00FA013A" w:rsidRPr="004D54AB">
        <w:t>.</w:t>
      </w:r>
      <w:bookmarkEnd w:id="80"/>
    </w:p>
    <w:p w14:paraId="110BD3EC" w14:textId="77777777" w:rsidR="00757489" w:rsidRPr="004D54AB" w:rsidRDefault="00757489" w:rsidP="002C3433">
      <w:pPr>
        <w:pStyle w:val="Heading4"/>
        <w:spacing w:before="0" w:line="360" w:lineRule="auto"/>
        <w:ind w:left="0" w:firstLine="0"/>
      </w:pPr>
      <w:r w:rsidRPr="004D54AB">
        <w:t>Biểu đồ</w:t>
      </w:r>
    </w:p>
    <w:p w14:paraId="0DCDCA1F" w14:textId="77777777" w:rsidR="005D6D2F" w:rsidRPr="004D54AB" w:rsidRDefault="005D6D2F" w:rsidP="002C3433">
      <w:pPr>
        <w:spacing w:before="0" w:line="360" w:lineRule="auto"/>
        <w:ind w:firstLine="0"/>
      </w:pPr>
    </w:p>
    <w:p w14:paraId="01715243" w14:textId="77777777" w:rsidR="00281129" w:rsidRDefault="00752004" w:rsidP="002C3433">
      <w:pPr>
        <w:keepNext/>
        <w:spacing w:before="0" w:line="360" w:lineRule="auto"/>
        <w:ind w:firstLine="0"/>
        <w:jc w:val="center"/>
      </w:pPr>
      <w:bookmarkStart w:id="81" w:name="_Toc35857426"/>
      <w:r w:rsidRPr="004D54AB">
        <w:rPr>
          <w:noProof/>
        </w:rPr>
        <w:drawing>
          <wp:inline distT="0" distB="0" distL="0" distR="0" wp14:anchorId="708FA85A" wp14:editId="6470DCFB">
            <wp:extent cx="5534025" cy="3488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5140" cy="3489507"/>
                    </a:xfrm>
                    <a:prstGeom prst="rect">
                      <a:avLst/>
                    </a:prstGeom>
                    <a:noFill/>
                    <a:ln>
                      <a:noFill/>
                    </a:ln>
                  </pic:spPr>
                </pic:pic>
              </a:graphicData>
            </a:graphic>
          </wp:inline>
        </w:drawing>
      </w:r>
    </w:p>
    <w:p w14:paraId="20BA73C4" w14:textId="4B4B1997" w:rsidR="00752004" w:rsidRDefault="00281129" w:rsidP="002C3433">
      <w:pPr>
        <w:pStyle w:val="Caption"/>
        <w:spacing w:line="360" w:lineRule="auto"/>
      </w:pPr>
      <w:bookmarkStart w:id="82" w:name="_Toc45400003"/>
      <w:r>
        <w:t xml:space="preserve">Hình </w:t>
      </w:r>
      <w:fldSimple w:instr=" STYLEREF 1 \s ">
        <w:r w:rsidR="00016D79">
          <w:rPr>
            <w:noProof/>
          </w:rPr>
          <w:t>3</w:t>
        </w:r>
      </w:fldSimple>
      <w:r w:rsidR="00016D79">
        <w:noBreakHyphen/>
      </w:r>
      <w:fldSimple w:instr=" SEQ Hình \* ARABIC \s 1 ">
        <w:r w:rsidR="00016D79">
          <w:rPr>
            <w:noProof/>
          </w:rPr>
          <w:t>8</w:t>
        </w:r>
      </w:fldSimple>
      <w:r>
        <w:t xml:space="preserve"> Activity Diagram UC_Sorting</w:t>
      </w:r>
      <w:bookmarkEnd w:id="82"/>
    </w:p>
    <w:p w14:paraId="7AF83C94" w14:textId="2F796C08" w:rsidR="00F8109E" w:rsidRDefault="0077660B" w:rsidP="002C3433">
      <w:pPr>
        <w:keepNext/>
        <w:spacing w:before="0" w:line="360" w:lineRule="auto"/>
        <w:ind w:firstLine="0"/>
        <w:jc w:val="center"/>
      </w:pPr>
      <w:r w:rsidRPr="0077660B">
        <w:rPr>
          <w:noProof/>
        </w:rPr>
        <w:lastRenderedPageBreak/>
        <w:drawing>
          <wp:inline distT="0" distB="0" distL="0" distR="0" wp14:anchorId="7D319E22" wp14:editId="2D00EBE7">
            <wp:extent cx="6291124" cy="420106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91124" cy="4201065"/>
                    </a:xfrm>
                    <a:prstGeom prst="rect">
                      <a:avLst/>
                    </a:prstGeom>
                    <a:noFill/>
                    <a:ln>
                      <a:noFill/>
                    </a:ln>
                  </pic:spPr>
                </pic:pic>
              </a:graphicData>
            </a:graphic>
          </wp:inline>
        </w:drawing>
      </w:r>
    </w:p>
    <w:p w14:paraId="1BE4C5EF" w14:textId="06AE87A6" w:rsidR="00BC2850" w:rsidRDefault="00F8109E" w:rsidP="008E4184">
      <w:pPr>
        <w:pStyle w:val="Caption"/>
        <w:spacing w:line="360" w:lineRule="auto"/>
      </w:pPr>
      <w:bookmarkStart w:id="83" w:name="_Toc45400004"/>
      <w:r>
        <w:t xml:space="preserve">Hình </w:t>
      </w:r>
      <w:fldSimple w:instr=" STYLEREF 1 \s ">
        <w:r w:rsidR="00016D79">
          <w:rPr>
            <w:noProof/>
          </w:rPr>
          <w:t>3</w:t>
        </w:r>
      </w:fldSimple>
      <w:r w:rsidR="00016D79">
        <w:noBreakHyphen/>
      </w:r>
      <w:fldSimple w:instr=" SEQ Hình \* ARABIC \s 1 ">
        <w:r w:rsidR="00016D79">
          <w:rPr>
            <w:noProof/>
          </w:rPr>
          <w:t>9</w:t>
        </w:r>
      </w:fldSimple>
      <w:r>
        <w:t xml:space="preserve"> Sequence Diagram UC_Sorting</w:t>
      </w:r>
      <w:bookmarkEnd w:id="83"/>
    </w:p>
    <w:p w14:paraId="7975F5C1" w14:textId="6AFA2204" w:rsidR="008A12FB" w:rsidRDefault="008A12FB">
      <w:pPr>
        <w:spacing w:before="0" w:line="240" w:lineRule="auto"/>
        <w:ind w:firstLine="0"/>
        <w:jc w:val="left"/>
      </w:pPr>
      <w:r>
        <w:br w:type="page"/>
      </w:r>
    </w:p>
    <w:p w14:paraId="06819C2D" w14:textId="6121E925" w:rsidR="00FC5D23" w:rsidRPr="004D54AB" w:rsidRDefault="00993120" w:rsidP="002C3433">
      <w:pPr>
        <w:pStyle w:val="Heading3"/>
        <w:spacing w:before="0" w:line="360" w:lineRule="auto"/>
        <w:ind w:left="0" w:firstLine="0"/>
        <w:rPr>
          <w:rFonts w:cs="Times New Roman"/>
          <w:i w:val="0"/>
        </w:rPr>
      </w:pPr>
      <w:bookmarkStart w:id="84" w:name="_Toc45400069"/>
      <w:r w:rsidRPr="004D54AB">
        <w:rPr>
          <w:rFonts w:cs="Times New Roman"/>
          <w:i w:val="0"/>
        </w:rPr>
        <w:lastRenderedPageBreak/>
        <w:t>Use case</w:t>
      </w:r>
      <w:r w:rsidR="00FC5D23" w:rsidRPr="004D54AB">
        <w:rPr>
          <w:rFonts w:cs="Times New Roman"/>
          <w:i w:val="0"/>
        </w:rPr>
        <w:t xml:space="preserve"> UC</w:t>
      </w:r>
      <w:r w:rsidR="00640A91" w:rsidRPr="004D54AB">
        <w:rPr>
          <w:rFonts w:cs="Times New Roman"/>
          <w:i w:val="0"/>
        </w:rPr>
        <w:t>4</w:t>
      </w:r>
      <w:r w:rsidR="00FC5D23" w:rsidRPr="004D54AB">
        <w:rPr>
          <w:rFonts w:cs="Times New Roman"/>
          <w:i w:val="0"/>
        </w:rPr>
        <w:t xml:space="preserve">: </w:t>
      </w:r>
      <w:bookmarkEnd w:id="81"/>
      <w:r w:rsidR="001306D5" w:rsidRPr="004D54AB">
        <w:rPr>
          <w:rFonts w:cs="Times New Roman"/>
          <w:i w:val="0"/>
        </w:rPr>
        <w:t>Multiple Choice</w:t>
      </w:r>
      <w:bookmarkEnd w:id="84"/>
    </w:p>
    <w:p w14:paraId="355114C2" w14:textId="77777777" w:rsidR="00D12ADC" w:rsidRPr="004D54AB" w:rsidRDefault="00C51D08" w:rsidP="002C3433">
      <w:pPr>
        <w:pStyle w:val="Heading4"/>
        <w:spacing w:before="0" w:line="360" w:lineRule="auto"/>
        <w:ind w:left="0" w:firstLine="0"/>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D12ADC" w:rsidRPr="004D54AB" w14:paraId="55AEB1C5" w14:textId="77777777" w:rsidTr="00C51D08">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628FA" w14:textId="088014B9" w:rsidR="00D12ADC" w:rsidRPr="004D54AB" w:rsidRDefault="00993120" w:rsidP="002C3433">
            <w:pPr>
              <w:tabs>
                <w:tab w:val="left" w:pos="2141"/>
              </w:tabs>
              <w:spacing w:before="0" w:line="360" w:lineRule="auto"/>
              <w:ind w:firstLine="0"/>
              <w:rPr>
                <w:rFonts w:eastAsia="Calibri"/>
              </w:rPr>
            </w:pPr>
            <w:r w:rsidRPr="004D54AB">
              <w:rPr>
                <w:rFonts w:eastAsia="Calibri"/>
              </w:rPr>
              <w:t>Use case</w:t>
            </w:r>
            <w:r w:rsidR="00D12ADC" w:rsidRPr="004D54AB">
              <w:rPr>
                <w:rFonts w:eastAsia="Calibri"/>
              </w:rPr>
              <w:t xml:space="preserve">: </w:t>
            </w:r>
            <w:r w:rsidR="001306D5" w:rsidRPr="004D54AB">
              <w:t>Multiple Choice</w:t>
            </w:r>
          </w:p>
        </w:tc>
      </w:tr>
      <w:tr w:rsidR="00D12ADC" w:rsidRPr="004D54AB" w14:paraId="6EE25DF6"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E6C031" w14:textId="77777777" w:rsidR="00D12ADC" w:rsidRPr="004D54AB" w:rsidRDefault="00D12ADC" w:rsidP="002C3433">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7D851" w14:textId="2FF5D69C" w:rsidR="00D12ADC" w:rsidRPr="004D54AB" w:rsidRDefault="0007236E" w:rsidP="002C3433">
            <w:pPr>
              <w:spacing w:before="0" w:line="360" w:lineRule="auto"/>
              <w:ind w:firstLine="0"/>
              <w:rPr>
                <w:rFonts w:eastAsia="Calibri"/>
              </w:rPr>
            </w:pPr>
            <w:r w:rsidRPr="004D54AB">
              <w:rPr>
                <w:rFonts w:eastAsia="Calibri"/>
              </w:rPr>
              <w:t>Use case cho phép người dùng học tiếng anh qua trò chơi lựa chọn hình ảnh theo từ vựng mà ứng dụng đưa ra.</w:t>
            </w:r>
          </w:p>
        </w:tc>
      </w:tr>
      <w:tr w:rsidR="00D12ADC" w:rsidRPr="004D54AB" w14:paraId="419016D0"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3B8B98" w14:textId="77777777" w:rsidR="00D12ADC" w:rsidRPr="004D54AB" w:rsidRDefault="00D12ADC" w:rsidP="002C3433">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72F57" w14:textId="174751A9" w:rsidR="00D12ADC" w:rsidRPr="004D54AB" w:rsidRDefault="00583E3A" w:rsidP="002C3433">
            <w:pPr>
              <w:spacing w:before="0" w:line="360" w:lineRule="auto"/>
              <w:ind w:firstLine="0"/>
              <w:rPr>
                <w:rFonts w:eastAsia="Calibri"/>
              </w:rPr>
            </w:pPr>
            <w:r w:rsidRPr="004D54AB">
              <w:t>Use case này sẽ hiển thị ba hình ảnh và lần lượt phát âm từ vựng của một trong ba hình ảnh đó, người dùng phải chọn hình ảnh theo từ vựng nghe được. Thực  hiện ba lượt chọn đúng để hoàn thành trò chơi.</w:t>
            </w:r>
          </w:p>
        </w:tc>
      </w:tr>
      <w:tr w:rsidR="00D12ADC" w:rsidRPr="004D54AB" w14:paraId="0D89DD51"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C80D4B" w14:textId="77777777" w:rsidR="00D12ADC" w:rsidRPr="004D54AB" w:rsidRDefault="00D12ADC" w:rsidP="002C3433">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B2C705" w14:textId="77777777" w:rsidR="00D12ADC" w:rsidRPr="004D54AB" w:rsidRDefault="00A95124" w:rsidP="002C3433">
            <w:pPr>
              <w:spacing w:before="0" w:line="360" w:lineRule="auto"/>
              <w:ind w:firstLine="0"/>
              <w:rPr>
                <w:rFonts w:eastAsia="Calibri"/>
              </w:rPr>
            </w:pPr>
            <w:r w:rsidRPr="004D54AB">
              <w:rPr>
                <w:rFonts w:eastAsia="Calibri"/>
              </w:rPr>
              <w:t>Người dùng</w:t>
            </w:r>
          </w:p>
        </w:tc>
      </w:tr>
      <w:tr w:rsidR="00D12ADC" w:rsidRPr="004D54AB" w14:paraId="67C33F15"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C1F60" w14:textId="77777777" w:rsidR="00D12ADC" w:rsidRPr="004D54AB" w:rsidRDefault="00D12ADC" w:rsidP="002C3433">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4C937E" w14:textId="6B14DFDE" w:rsidR="00D12ADC" w:rsidRPr="004D54AB" w:rsidRDefault="00F675C2" w:rsidP="002C3433">
            <w:pPr>
              <w:spacing w:before="0" w:line="360" w:lineRule="auto"/>
              <w:ind w:firstLine="0"/>
              <w:rPr>
                <w:rFonts w:eastAsia="Calibri"/>
              </w:rPr>
            </w:pPr>
            <w:r>
              <w:rPr>
                <w:rFonts w:eastAsia="Calibri"/>
              </w:rPr>
              <w:t>Đã chọn Unit và chọn activity MultipleChoice</w:t>
            </w:r>
          </w:p>
        </w:tc>
      </w:tr>
      <w:tr w:rsidR="00D12ADC" w:rsidRPr="004D54AB" w14:paraId="06FC079D"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801A3" w14:textId="77777777" w:rsidR="00D12ADC" w:rsidRPr="004D54AB" w:rsidRDefault="00D12ADC" w:rsidP="002C3433">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3B177" w14:textId="4CB1ED4D" w:rsidR="00D12ADC" w:rsidRPr="004D54AB" w:rsidRDefault="00F675C2" w:rsidP="002C3433">
            <w:pPr>
              <w:spacing w:before="0" w:line="360" w:lineRule="auto"/>
              <w:ind w:firstLine="0"/>
              <w:rPr>
                <w:rFonts w:eastAsia="Calibri"/>
              </w:rPr>
            </w:pPr>
            <w:r>
              <w:rPr>
                <w:rFonts w:eastAsia="Calibri"/>
              </w:rPr>
              <w:t>Phát âm thanh và hoạt ảnh thông báo hoàn thành usecase</w:t>
            </w:r>
          </w:p>
        </w:tc>
      </w:tr>
      <w:tr w:rsidR="00A95124" w:rsidRPr="004D54AB" w14:paraId="71C6366B" w14:textId="77777777" w:rsidTr="00AD4A90">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DBCBC5F" w14:textId="77777777" w:rsidR="00A95124" w:rsidRPr="004D54AB" w:rsidRDefault="00A95124" w:rsidP="002C3433">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3540B" w14:textId="77777777" w:rsidR="00A95124" w:rsidRPr="004D54AB" w:rsidRDefault="00A95124" w:rsidP="002C3433">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5B0BE111" w14:textId="77777777" w:rsidR="00A95124" w:rsidRPr="004D54AB" w:rsidRDefault="00A95124" w:rsidP="002C3433">
            <w:pPr>
              <w:spacing w:before="0" w:line="360" w:lineRule="auto"/>
              <w:ind w:firstLine="0"/>
              <w:jc w:val="left"/>
              <w:rPr>
                <w:rFonts w:eastAsia="Calibri"/>
              </w:rPr>
            </w:pPr>
            <w:r w:rsidRPr="004D54AB">
              <w:rPr>
                <w:rFonts w:eastAsia="Calibri"/>
              </w:rPr>
              <w:t>Hệ thống</w:t>
            </w:r>
          </w:p>
        </w:tc>
      </w:tr>
      <w:tr w:rsidR="00A95124" w:rsidRPr="004D54AB" w14:paraId="3252F303" w14:textId="77777777" w:rsidTr="00AD4A90">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5C22A0A1" w14:textId="77777777" w:rsidR="00A95124" w:rsidRPr="004D54AB" w:rsidRDefault="00A95124" w:rsidP="002C3433">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C6CB7" w14:textId="77777777" w:rsidR="00224E44" w:rsidRPr="004D54AB" w:rsidRDefault="00224E44" w:rsidP="002C3433">
            <w:pPr>
              <w:spacing w:before="0" w:line="360" w:lineRule="auto"/>
              <w:ind w:firstLine="0"/>
              <w:jc w:val="left"/>
              <w:rPr>
                <w:rFonts w:eastAsia="Calibri"/>
              </w:rPr>
            </w:pPr>
          </w:p>
          <w:p w14:paraId="545E12F0" w14:textId="77777777" w:rsidR="00224E44" w:rsidRPr="004D54AB" w:rsidRDefault="00224E44" w:rsidP="002C3433">
            <w:pPr>
              <w:spacing w:before="0" w:line="360" w:lineRule="auto"/>
              <w:ind w:firstLine="0"/>
              <w:jc w:val="left"/>
              <w:rPr>
                <w:rFonts w:eastAsia="Calibri"/>
              </w:rPr>
            </w:pPr>
          </w:p>
          <w:p w14:paraId="4CC515A2" w14:textId="77777777" w:rsidR="0007236E" w:rsidRPr="004D54AB" w:rsidRDefault="0007236E" w:rsidP="002C3433">
            <w:pPr>
              <w:spacing w:before="0" w:line="360" w:lineRule="auto"/>
              <w:ind w:firstLine="0"/>
              <w:jc w:val="left"/>
              <w:rPr>
                <w:rFonts w:eastAsia="Calibri"/>
              </w:rPr>
            </w:pPr>
          </w:p>
          <w:p w14:paraId="377920C6" w14:textId="3811432C" w:rsidR="0007236E" w:rsidRPr="004D54AB" w:rsidRDefault="0007236E" w:rsidP="002C3433">
            <w:pPr>
              <w:spacing w:before="0" w:line="360" w:lineRule="auto"/>
              <w:ind w:firstLine="0"/>
              <w:jc w:val="left"/>
              <w:rPr>
                <w:rFonts w:eastAsia="Calibri"/>
              </w:rPr>
            </w:pPr>
            <w:r w:rsidRPr="004D54AB">
              <w:rPr>
                <w:rFonts w:eastAsia="Calibri"/>
              </w:rPr>
              <w:t>2. Chọn hình ảnh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46073370" w14:textId="77777777" w:rsidR="00240418" w:rsidRPr="004D54AB" w:rsidRDefault="0007236E" w:rsidP="002C3433">
            <w:pPr>
              <w:spacing w:before="0" w:line="360" w:lineRule="auto"/>
              <w:ind w:firstLine="0"/>
              <w:jc w:val="left"/>
              <w:rPr>
                <w:rFonts w:eastAsia="Calibri"/>
              </w:rPr>
            </w:pPr>
            <w:r w:rsidRPr="004D54AB">
              <w:rPr>
                <w:rFonts w:eastAsia="Calibri"/>
              </w:rPr>
              <w:t>1. Hiển thị ba hình ảnh và phát âm thanh phát âm của một từ vựng.</w:t>
            </w:r>
          </w:p>
          <w:p w14:paraId="7372310C" w14:textId="77777777" w:rsidR="0007236E" w:rsidRPr="004D54AB" w:rsidRDefault="0007236E" w:rsidP="002C3433">
            <w:pPr>
              <w:spacing w:before="0" w:line="360" w:lineRule="auto"/>
              <w:ind w:firstLine="0"/>
              <w:jc w:val="left"/>
              <w:rPr>
                <w:rFonts w:eastAsia="Calibri"/>
              </w:rPr>
            </w:pPr>
          </w:p>
          <w:p w14:paraId="2DF671DD" w14:textId="77777777" w:rsidR="0007236E" w:rsidRPr="004D54AB" w:rsidRDefault="0007236E" w:rsidP="002C3433">
            <w:pPr>
              <w:spacing w:before="0" w:line="360" w:lineRule="auto"/>
              <w:ind w:firstLine="0"/>
              <w:jc w:val="left"/>
              <w:rPr>
                <w:rFonts w:eastAsia="Calibri"/>
              </w:rPr>
            </w:pPr>
            <w:r w:rsidRPr="004D54AB">
              <w:rPr>
                <w:rFonts w:eastAsia="Calibri"/>
              </w:rPr>
              <w:t>3. Kiểm tra hình được chọn</w:t>
            </w:r>
          </w:p>
          <w:p w14:paraId="184CB5C3" w14:textId="77777777" w:rsidR="0007236E" w:rsidRPr="004D54AB" w:rsidRDefault="0007236E" w:rsidP="002C3433">
            <w:pPr>
              <w:spacing w:before="0" w:line="360" w:lineRule="auto"/>
              <w:ind w:firstLine="0"/>
              <w:jc w:val="left"/>
              <w:rPr>
                <w:rFonts w:eastAsia="Calibri"/>
              </w:rPr>
            </w:pPr>
            <w:r w:rsidRPr="004D54AB">
              <w:rPr>
                <w:rFonts w:eastAsia="Calibri"/>
              </w:rPr>
              <w:t>3.1 Nếu hình ảnh đúng với từ vựng ứng dụng vừa phát thì phát thông báo chính xác.</w:t>
            </w:r>
          </w:p>
          <w:p w14:paraId="57FBE0F9" w14:textId="77BFD55A" w:rsidR="0007236E" w:rsidRPr="004D54AB" w:rsidRDefault="0007236E" w:rsidP="002C3433">
            <w:pPr>
              <w:spacing w:before="0" w:line="360" w:lineRule="auto"/>
              <w:ind w:firstLine="0"/>
              <w:jc w:val="left"/>
              <w:rPr>
                <w:rFonts w:eastAsia="Calibri"/>
              </w:rPr>
            </w:pPr>
            <w:r w:rsidRPr="004D54AB">
              <w:rPr>
                <w:rFonts w:eastAsia="Calibri"/>
              </w:rPr>
              <w:t xml:space="preserve">3.2 Nếu hình ảnh không đúng với từ vựng được phát thì phát thông báo không chính xác và </w:t>
            </w:r>
            <w:r w:rsidR="00276CC5" w:rsidRPr="004D54AB">
              <w:rPr>
                <w:rFonts w:eastAsia="Calibri"/>
              </w:rPr>
              <w:t>chuyển sang b5</w:t>
            </w:r>
            <w:r w:rsidRPr="004D54AB">
              <w:rPr>
                <w:rFonts w:eastAsia="Calibri"/>
              </w:rPr>
              <w:t>.</w:t>
            </w:r>
          </w:p>
          <w:p w14:paraId="015A1B87" w14:textId="77777777" w:rsidR="0007236E" w:rsidRPr="004D54AB" w:rsidRDefault="0007236E" w:rsidP="002C3433">
            <w:pPr>
              <w:spacing w:before="0" w:line="360" w:lineRule="auto"/>
              <w:ind w:firstLine="0"/>
              <w:jc w:val="left"/>
              <w:rPr>
                <w:rFonts w:eastAsia="Calibri"/>
              </w:rPr>
            </w:pPr>
            <w:r w:rsidRPr="004D54AB">
              <w:rPr>
                <w:rFonts w:eastAsia="Calibri"/>
              </w:rPr>
              <w:t>4. Nếu đã chọn đúng ba lần thì phát thông báo chúc mừng hoàn thành và kết thúc.</w:t>
            </w:r>
          </w:p>
          <w:p w14:paraId="46FB50AE" w14:textId="15B220F9" w:rsidR="0007236E" w:rsidRPr="004D54AB" w:rsidRDefault="0007236E" w:rsidP="002C3433">
            <w:pPr>
              <w:spacing w:before="0" w:line="360" w:lineRule="auto"/>
              <w:ind w:firstLine="0"/>
              <w:jc w:val="left"/>
              <w:rPr>
                <w:rFonts w:eastAsia="Calibri"/>
              </w:rPr>
            </w:pPr>
            <w:r w:rsidRPr="004D54AB">
              <w:rPr>
                <w:rFonts w:eastAsia="Calibri"/>
              </w:rPr>
              <w:t>5. Quay lại B1</w:t>
            </w:r>
            <w:r w:rsidR="009F76EC" w:rsidRPr="004D54AB">
              <w:rPr>
                <w:rFonts w:eastAsia="Calibri"/>
              </w:rPr>
              <w:t>.</w:t>
            </w:r>
          </w:p>
        </w:tc>
      </w:tr>
      <w:tr w:rsidR="00D12ADC" w:rsidRPr="004D54AB" w14:paraId="1B4359B0"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17EBA" w14:textId="77777777" w:rsidR="00D12ADC" w:rsidRPr="004D54AB" w:rsidRDefault="00D12ADC" w:rsidP="002C3433">
            <w:pPr>
              <w:spacing w:before="0" w:line="360" w:lineRule="auto"/>
              <w:ind w:firstLine="0"/>
              <w:rPr>
                <w:rFonts w:eastAsia="Calibri"/>
              </w:rPr>
            </w:pPr>
            <w:r w:rsidRPr="004D54AB">
              <w:rPr>
                <w:rFonts w:eastAsia="Calibri"/>
              </w:rPr>
              <w:lastRenderedPageBreak/>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767BB" w14:textId="4FD337F0" w:rsidR="00D12ADC" w:rsidRPr="004D54AB" w:rsidRDefault="00D12ADC" w:rsidP="002C3433">
            <w:pPr>
              <w:keepNext/>
              <w:spacing w:before="0" w:line="360" w:lineRule="auto"/>
              <w:ind w:firstLine="0"/>
              <w:rPr>
                <w:rFonts w:eastAsia="Calibri"/>
              </w:rPr>
            </w:pPr>
          </w:p>
        </w:tc>
      </w:tr>
    </w:tbl>
    <w:p w14:paraId="01D46605" w14:textId="5A28BEE1" w:rsidR="00D12ADC" w:rsidRDefault="00743D33" w:rsidP="002C3433">
      <w:pPr>
        <w:pStyle w:val="Caption"/>
        <w:spacing w:line="360" w:lineRule="auto"/>
      </w:pPr>
      <w:bookmarkStart w:id="85" w:name="_Toc45400031"/>
      <w:r w:rsidRPr="004D54AB">
        <w:t xml:space="preserve">Bảng </w:t>
      </w:r>
      <w:fldSimple w:instr=" STYLEREF 1 \s ">
        <w:r w:rsidR="008E6B23">
          <w:rPr>
            <w:noProof/>
          </w:rPr>
          <w:t>3</w:t>
        </w:r>
      </w:fldSimple>
      <w:r w:rsidR="00664A5A">
        <w:noBreakHyphen/>
      </w:r>
      <w:fldSimple w:instr=" SEQ Bảng \* ARABIC \s 1 ">
        <w:r w:rsidR="008E6B23">
          <w:rPr>
            <w:noProof/>
          </w:rPr>
          <w:t>6</w:t>
        </w:r>
      </w:fldSimple>
      <w:r w:rsidRPr="004D54AB">
        <w:t xml:space="preserve"> Đặc tả Use case </w:t>
      </w:r>
      <w:r w:rsidR="001306D5" w:rsidRPr="004D54AB">
        <w:t>Multiple Choice</w:t>
      </w:r>
      <w:r w:rsidR="00BB335B" w:rsidRPr="004D54AB">
        <w:t>.</w:t>
      </w:r>
      <w:bookmarkEnd w:id="85"/>
    </w:p>
    <w:p w14:paraId="02EF7D9E" w14:textId="77777777" w:rsidR="00B25C99" w:rsidRPr="00B25C99" w:rsidRDefault="00B25C99" w:rsidP="002C3433">
      <w:pPr>
        <w:spacing w:before="0" w:line="360" w:lineRule="auto"/>
        <w:ind w:firstLine="0"/>
      </w:pPr>
    </w:p>
    <w:p w14:paraId="4C5A8051" w14:textId="682669E8" w:rsidR="00D12ADC" w:rsidRPr="004D54AB" w:rsidRDefault="00D12ADC" w:rsidP="002C3433">
      <w:pPr>
        <w:pStyle w:val="Heading4"/>
        <w:spacing w:before="0" w:line="360" w:lineRule="auto"/>
        <w:ind w:left="0" w:firstLine="0"/>
      </w:pPr>
      <w:r w:rsidRPr="004D54AB">
        <w:t>Biểu đồ</w:t>
      </w:r>
    </w:p>
    <w:p w14:paraId="24B9C85E" w14:textId="77777777" w:rsidR="0095364E" w:rsidRPr="004D54AB" w:rsidRDefault="0095364E" w:rsidP="002C3433">
      <w:pPr>
        <w:spacing w:before="0" w:line="360" w:lineRule="auto"/>
        <w:ind w:firstLine="0"/>
      </w:pPr>
    </w:p>
    <w:p w14:paraId="053B855B" w14:textId="77777777" w:rsidR="00B06692" w:rsidRDefault="003170CF" w:rsidP="00F675C2">
      <w:pPr>
        <w:keepNext/>
        <w:spacing w:before="0" w:line="360" w:lineRule="auto"/>
        <w:ind w:firstLine="0"/>
        <w:jc w:val="center"/>
      </w:pPr>
      <w:r w:rsidRPr="004D54AB">
        <w:rPr>
          <w:noProof/>
        </w:rPr>
        <w:drawing>
          <wp:inline distT="0" distB="0" distL="0" distR="0" wp14:anchorId="1380AD50" wp14:editId="323AE20D">
            <wp:extent cx="5091379" cy="2477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5215" cy="2478897"/>
                    </a:xfrm>
                    <a:prstGeom prst="rect">
                      <a:avLst/>
                    </a:prstGeom>
                    <a:noFill/>
                    <a:ln>
                      <a:noFill/>
                    </a:ln>
                  </pic:spPr>
                </pic:pic>
              </a:graphicData>
            </a:graphic>
          </wp:inline>
        </w:drawing>
      </w:r>
    </w:p>
    <w:p w14:paraId="31D77B5C" w14:textId="587CED0C" w:rsidR="004655D4" w:rsidRDefault="00B06692" w:rsidP="002C3433">
      <w:pPr>
        <w:pStyle w:val="Caption"/>
        <w:spacing w:line="360" w:lineRule="auto"/>
      </w:pPr>
      <w:bookmarkStart w:id="86" w:name="_Toc45400005"/>
      <w:r>
        <w:t xml:space="preserve">Hình </w:t>
      </w:r>
      <w:fldSimple w:instr=" STYLEREF 1 \s ">
        <w:r w:rsidR="00016D79">
          <w:rPr>
            <w:noProof/>
          </w:rPr>
          <w:t>3</w:t>
        </w:r>
      </w:fldSimple>
      <w:r w:rsidR="00016D79">
        <w:noBreakHyphen/>
      </w:r>
      <w:fldSimple w:instr=" SEQ Hình \* ARABIC \s 1 ">
        <w:r w:rsidR="00016D79">
          <w:rPr>
            <w:noProof/>
          </w:rPr>
          <w:t>10</w:t>
        </w:r>
      </w:fldSimple>
      <w:r>
        <w:t xml:space="preserve"> Activity Diagram UC_MultipleChoice</w:t>
      </w:r>
      <w:bookmarkEnd w:id="86"/>
    </w:p>
    <w:p w14:paraId="181236C8" w14:textId="638B72C2" w:rsidR="00B25C99" w:rsidRDefault="00B25C99" w:rsidP="002C3433">
      <w:pPr>
        <w:spacing w:before="0" w:line="360" w:lineRule="auto"/>
        <w:ind w:firstLine="0"/>
      </w:pPr>
    </w:p>
    <w:p w14:paraId="25733206" w14:textId="77777777" w:rsidR="00B25C99" w:rsidRDefault="00B25C99" w:rsidP="002C3433">
      <w:pPr>
        <w:keepNext/>
        <w:spacing w:before="0" w:line="360" w:lineRule="auto"/>
        <w:ind w:firstLine="0"/>
        <w:jc w:val="center"/>
      </w:pPr>
      <w:r>
        <w:rPr>
          <w:noProof/>
        </w:rPr>
        <w:lastRenderedPageBreak/>
        <w:drawing>
          <wp:inline distT="0" distB="0" distL="0" distR="0" wp14:anchorId="1E30577A" wp14:editId="0DBDE867">
            <wp:extent cx="5322036" cy="6543675"/>
            <wp:effectExtent l="0" t="0" r="0"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54212" cy="6583236"/>
                    </a:xfrm>
                    <a:prstGeom prst="rect">
                      <a:avLst/>
                    </a:prstGeom>
                    <a:noFill/>
                    <a:ln>
                      <a:noFill/>
                    </a:ln>
                  </pic:spPr>
                </pic:pic>
              </a:graphicData>
            </a:graphic>
          </wp:inline>
        </w:drawing>
      </w:r>
    </w:p>
    <w:p w14:paraId="77BE78A1" w14:textId="2F414909" w:rsidR="00B25C99" w:rsidRPr="00B25C99" w:rsidRDefault="00B25C99" w:rsidP="002C3433">
      <w:pPr>
        <w:pStyle w:val="Caption"/>
        <w:spacing w:line="360" w:lineRule="auto"/>
      </w:pPr>
      <w:bookmarkStart w:id="87" w:name="_Toc45400006"/>
      <w:r>
        <w:t xml:space="preserve">Hình </w:t>
      </w:r>
      <w:fldSimple w:instr=" STYLEREF 1 \s ">
        <w:r w:rsidR="00016D79">
          <w:rPr>
            <w:noProof/>
          </w:rPr>
          <w:t>3</w:t>
        </w:r>
      </w:fldSimple>
      <w:r w:rsidR="00016D79">
        <w:noBreakHyphen/>
      </w:r>
      <w:fldSimple w:instr=" SEQ Hình \* ARABIC \s 1 ">
        <w:r w:rsidR="00016D79">
          <w:rPr>
            <w:noProof/>
          </w:rPr>
          <w:t>11</w:t>
        </w:r>
      </w:fldSimple>
      <w:r>
        <w:t xml:space="preserve"> Sequence Diagram UC_MultipleChoice</w:t>
      </w:r>
      <w:bookmarkEnd w:id="87"/>
    </w:p>
    <w:p w14:paraId="17CEFB26" w14:textId="044D38AE" w:rsidR="00B32CD9" w:rsidRDefault="00B32CD9">
      <w:pPr>
        <w:spacing w:before="0" w:line="240" w:lineRule="auto"/>
        <w:ind w:firstLine="0"/>
        <w:jc w:val="left"/>
      </w:pPr>
      <w:r>
        <w:br w:type="page"/>
      </w:r>
    </w:p>
    <w:p w14:paraId="0193D6B8" w14:textId="796FA841" w:rsidR="008E4B7E" w:rsidRPr="004D54AB" w:rsidRDefault="008E4B7E" w:rsidP="002C3433">
      <w:pPr>
        <w:pStyle w:val="Heading3"/>
        <w:spacing w:before="0" w:line="360" w:lineRule="auto"/>
        <w:ind w:left="0" w:firstLine="0"/>
        <w:rPr>
          <w:rFonts w:cs="Times New Roman"/>
          <w:i w:val="0"/>
        </w:rPr>
      </w:pPr>
      <w:bookmarkStart w:id="88" w:name="_Toc45400070"/>
      <w:r w:rsidRPr="004D54AB">
        <w:rPr>
          <w:rFonts w:cs="Times New Roman"/>
          <w:i w:val="0"/>
        </w:rPr>
        <w:lastRenderedPageBreak/>
        <w:t>Use case UC5: Painting</w:t>
      </w:r>
      <w:bookmarkEnd w:id="88"/>
    </w:p>
    <w:p w14:paraId="2D966FEC" w14:textId="7BBDDF92" w:rsidR="001306D5" w:rsidRPr="004D54AB" w:rsidRDefault="001306D5" w:rsidP="002C3433">
      <w:pPr>
        <w:pStyle w:val="Heading4"/>
        <w:spacing w:before="0" w:line="360" w:lineRule="auto"/>
        <w:ind w:left="0" w:firstLine="0"/>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1306D5" w:rsidRPr="004D54AB" w14:paraId="08C40D30" w14:textId="77777777" w:rsidTr="008F7367">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B9445" w14:textId="00F8100D" w:rsidR="001306D5" w:rsidRPr="004D54AB" w:rsidRDefault="001306D5" w:rsidP="002C3433">
            <w:pPr>
              <w:tabs>
                <w:tab w:val="left" w:pos="2141"/>
              </w:tabs>
              <w:spacing w:before="0" w:line="360" w:lineRule="auto"/>
              <w:ind w:firstLine="0"/>
              <w:rPr>
                <w:rFonts w:eastAsia="Calibri"/>
              </w:rPr>
            </w:pPr>
            <w:r w:rsidRPr="004D54AB">
              <w:rPr>
                <w:rFonts w:eastAsia="Calibri"/>
              </w:rPr>
              <w:t xml:space="preserve">Use case: </w:t>
            </w:r>
            <w:r w:rsidR="0051705E" w:rsidRPr="004D54AB">
              <w:t>Painting</w:t>
            </w:r>
          </w:p>
        </w:tc>
      </w:tr>
      <w:tr w:rsidR="00982A3E" w:rsidRPr="004D54AB" w14:paraId="0123C5D5"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A900D" w14:textId="77777777" w:rsidR="001306D5" w:rsidRPr="004D54AB" w:rsidRDefault="001306D5" w:rsidP="002C3433">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B5239B" w14:textId="51FC4280" w:rsidR="001306D5" w:rsidRPr="004D54AB" w:rsidRDefault="001306D5" w:rsidP="002C3433">
            <w:pPr>
              <w:spacing w:before="0" w:line="360" w:lineRule="auto"/>
              <w:ind w:firstLine="0"/>
              <w:rPr>
                <w:rFonts w:eastAsia="Calibri"/>
              </w:rPr>
            </w:pPr>
            <w:r w:rsidRPr="004D54AB">
              <w:rPr>
                <w:rFonts w:eastAsia="Calibri"/>
              </w:rPr>
              <w:t xml:space="preserve">Use case cho phép người dùng học </w:t>
            </w:r>
            <w:r w:rsidR="005E4021" w:rsidRPr="004D54AB">
              <w:rPr>
                <w:rFonts w:eastAsia="Calibri"/>
              </w:rPr>
              <w:t>từ vựng thông qua trò chơi tô màu những hình ảnh theo yêu cầu</w:t>
            </w:r>
            <w:r w:rsidRPr="004D54AB">
              <w:rPr>
                <w:rFonts w:eastAsia="Calibri"/>
              </w:rPr>
              <w:t>.</w:t>
            </w:r>
          </w:p>
        </w:tc>
      </w:tr>
      <w:tr w:rsidR="00982A3E" w:rsidRPr="004D54AB" w14:paraId="20BDB06A"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92BA8" w14:textId="77777777" w:rsidR="001306D5" w:rsidRPr="004D54AB" w:rsidRDefault="001306D5" w:rsidP="002C3433">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CBD79" w14:textId="783024C0" w:rsidR="001306D5" w:rsidRPr="004D54AB" w:rsidRDefault="001306D5" w:rsidP="002C3433">
            <w:pPr>
              <w:spacing w:before="0" w:line="360" w:lineRule="auto"/>
              <w:ind w:firstLine="0"/>
              <w:rPr>
                <w:rFonts w:eastAsia="Calibri"/>
              </w:rPr>
            </w:pPr>
            <w:r w:rsidRPr="004D54AB">
              <w:rPr>
                <w:rFonts w:eastAsia="Calibri"/>
              </w:rPr>
              <w:t xml:space="preserve">Use case này sẽ hiển thị những </w:t>
            </w:r>
            <w:r w:rsidR="00AF3B1C" w:rsidRPr="004D54AB">
              <w:rPr>
                <w:rFonts w:eastAsia="Calibri"/>
              </w:rPr>
              <w:t>hình ảnh chưa được tô màu và</w:t>
            </w:r>
            <w:r w:rsidR="00A854D5" w:rsidRPr="004D54AB">
              <w:rPr>
                <w:rFonts w:eastAsia="Calibri"/>
              </w:rPr>
              <w:t xml:space="preserve"> một danh sách các màu sắc để người dùng sử dụng, hệ thống sẽ phát âm thanh</w:t>
            </w:r>
            <w:r w:rsidR="00AF3B1C" w:rsidRPr="004D54AB">
              <w:rPr>
                <w:rFonts w:eastAsia="Calibri"/>
              </w:rPr>
              <w:t xml:space="preserve"> yêu cầu người dùng chọn màu để tô cho các hình ảnh theo yêu cầu được đưa ra</w:t>
            </w:r>
            <w:r w:rsidR="00952A35" w:rsidRPr="004D54AB">
              <w:rPr>
                <w:rFonts w:eastAsia="Calibri"/>
              </w:rPr>
              <w:t>, người dùng chọn đúng màu để tô cho hình ảnh theo yêu cầu đó</w:t>
            </w:r>
            <w:r w:rsidR="00AF3B1C" w:rsidRPr="004D54AB">
              <w:rPr>
                <w:rFonts w:eastAsia="Calibri"/>
              </w:rPr>
              <w:t>.</w:t>
            </w:r>
          </w:p>
        </w:tc>
      </w:tr>
      <w:tr w:rsidR="00982A3E" w:rsidRPr="004D54AB" w14:paraId="05F96304"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2583BD" w14:textId="77777777" w:rsidR="001306D5" w:rsidRPr="004D54AB" w:rsidRDefault="001306D5" w:rsidP="002C3433">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BAA19" w14:textId="77777777" w:rsidR="001306D5" w:rsidRPr="004D54AB" w:rsidRDefault="001306D5" w:rsidP="002C3433">
            <w:pPr>
              <w:spacing w:before="0" w:line="360" w:lineRule="auto"/>
              <w:ind w:firstLine="0"/>
              <w:rPr>
                <w:rFonts w:eastAsia="Calibri"/>
              </w:rPr>
            </w:pPr>
            <w:r w:rsidRPr="004D54AB">
              <w:rPr>
                <w:rFonts w:eastAsia="Calibri"/>
              </w:rPr>
              <w:t>Người dùng</w:t>
            </w:r>
          </w:p>
        </w:tc>
      </w:tr>
      <w:tr w:rsidR="00982A3E" w:rsidRPr="004D54AB" w14:paraId="27CA381C"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85370" w14:textId="77777777" w:rsidR="001306D5" w:rsidRPr="004D54AB" w:rsidRDefault="001306D5" w:rsidP="002C3433">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85D85D" w14:textId="405A91CA" w:rsidR="001306D5" w:rsidRPr="004D54AB" w:rsidRDefault="001306D5" w:rsidP="002C3433">
            <w:pPr>
              <w:spacing w:before="0" w:line="360" w:lineRule="auto"/>
              <w:ind w:firstLine="0"/>
              <w:rPr>
                <w:rFonts w:eastAsia="Calibri"/>
              </w:rPr>
            </w:pPr>
            <w:r w:rsidRPr="004D54AB">
              <w:rPr>
                <w:rFonts w:eastAsia="Calibri"/>
              </w:rPr>
              <w:t xml:space="preserve">Chọn </w:t>
            </w:r>
            <w:r w:rsidR="00840567" w:rsidRPr="004D54AB">
              <w:rPr>
                <w:rFonts w:eastAsia="Calibri"/>
              </w:rPr>
              <w:t>Unit</w:t>
            </w:r>
            <w:r w:rsidRPr="004D54AB">
              <w:rPr>
                <w:rFonts w:eastAsia="Calibri"/>
              </w:rPr>
              <w:t xml:space="preserve"> và chọn mục </w:t>
            </w:r>
            <w:r w:rsidR="0085754D" w:rsidRPr="004D54AB">
              <w:rPr>
                <w:rFonts w:eastAsia="Calibri"/>
              </w:rPr>
              <w:t>Painting</w:t>
            </w:r>
          </w:p>
        </w:tc>
      </w:tr>
      <w:tr w:rsidR="00982A3E" w:rsidRPr="004D54AB" w14:paraId="1469B9FA"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75939" w14:textId="77777777" w:rsidR="001306D5" w:rsidRPr="004D54AB" w:rsidRDefault="001306D5" w:rsidP="002C3433">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6AB62" w14:textId="79282225" w:rsidR="001306D5" w:rsidRPr="004D54AB" w:rsidRDefault="00760E5F" w:rsidP="002C3433">
            <w:pPr>
              <w:spacing w:before="0" w:line="360" w:lineRule="auto"/>
              <w:ind w:firstLine="0"/>
              <w:rPr>
                <w:rFonts w:eastAsia="Calibri"/>
              </w:rPr>
            </w:pPr>
            <w:r>
              <w:rPr>
                <w:rFonts w:eastAsia="Calibri"/>
              </w:rPr>
              <w:t>Phát âm thanh và hoạt ảnh thông báo hoàn thành usecase</w:t>
            </w:r>
          </w:p>
        </w:tc>
      </w:tr>
      <w:tr w:rsidR="005978C4" w:rsidRPr="004D54AB" w14:paraId="3B01264C" w14:textId="77777777" w:rsidTr="008F7367">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37106A76" w14:textId="77777777" w:rsidR="001306D5" w:rsidRPr="004D54AB" w:rsidRDefault="001306D5" w:rsidP="002C3433">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10504" w14:textId="77777777" w:rsidR="001306D5" w:rsidRPr="004D54AB" w:rsidRDefault="001306D5" w:rsidP="002C3433">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6CBA1D41" w14:textId="77777777" w:rsidR="001306D5" w:rsidRPr="004D54AB" w:rsidRDefault="001306D5" w:rsidP="002C3433">
            <w:pPr>
              <w:spacing w:before="0" w:line="360" w:lineRule="auto"/>
              <w:ind w:firstLine="0"/>
              <w:jc w:val="left"/>
              <w:rPr>
                <w:rFonts w:eastAsia="Calibri"/>
              </w:rPr>
            </w:pPr>
            <w:r w:rsidRPr="004D54AB">
              <w:rPr>
                <w:rFonts w:eastAsia="Calibri"/>
              </w:rPr>
              <w:t>Hệ thống</w:t>
            </w:r>
          </w:p>
        </w:tc>
      </w:tr>
      <w:tr w:rsidR="005978C4" w:rsidRPr="004D54AB" w14:paraId="711C6862" w14:textId="77777777" w:rsidTr="008F7367">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362709CD" w14:textId="77777777" w:rsidR="001306D5" w:rsidRPr="004D54AB" w:rsidRDefault="001306D5" w:rsidP="002C3433">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4DA457" w14:textId="77777777" w:rsidR="00B77781" w:rsidRPr="004D54AB" w:rsidRDefault="00B77781" w:rsidP="002C3433">
            <w:pPr>
              <w:spacing w:before="0" w:line="360" w:lineRule="auto"/>
              <w:ind w:firstLine="0"/>
              <w:jc w:val="left"/>
              <w:rPr>
                <w:rFonts w:eastAsia="Calibri"/>
              </w:rPr>
            </w:pPr>
          </w:p>
          <w:p w14:paraId="17395CF0" w14:textId="77777777" w:rsidR="00B77781" w:rsidRPr="004D54AB" w:rsidRDefault="00B77781" w:rsidP="002C3433">
            <w:pPr>
              <w:spacing w:before="0" w:line="360" w:lineRule="auto"/>
              <w:ind w:firstLine="0"/>
              <w:jc w:val="left"/>
              <w:rPr>
                <w:rFonts w:eastAsia="Calibri"/>
              </w:rPr>
            </w:pPr>
          </w:p>
          <w:p w14:paraId="0DB85AF5" w14:textId="77777777" w:rsidR="00B77781" w:rsidRPr="004D54AB" w:rsidRDefault="00B77781" w:rsidP="002C3433">
            <w:pPr>
              <w:spacing w:before="0" w:line="360" w:lineRule="auto"/>
              <w:ind w:firstLine="0"/>
              <w:jc w:val="left"/>
              <w:rPr>
                <w:rFonts w:eastAsia="Calibri"/>
              </w:rPr>
            </w:pPr>
          </w:p>
          <w:p w14:paraId="6C67729F" w14:textId="77777777" w:rsidR="00B77781" w:rsidRPr="004D54AB" w:rsidRDefault="00B77781" w:rsidP="002C3433">
            <w:pPr>
              <w:spacing w:before="0" w:line="360" w:lineRule="auto"/>
              <w:ind w:firstLine="0"/>
              <w:jc w:val="left"/>
              <w:rPr>
                <w:rFonts w:eastAsia="Calibri"/>
              </w:rPr>
            </w:pPr>
          </w:p>
          <w:p w14:paraId="34D31263" w14:textId="7EDC7581" w:rsidR="001306D5" w:rsidRPr="004D54AB" w:rsidRDefault="005978C4" w:rsidP="002C3433">
            <w:pPr>
              <w:spacing w:before="0" w:line="360" w:lineRule="auto"/>
              <w:ind w:firstLine="0"/>
              <w:jc w:val="left"/>
              <w:rPr>
                <w:rFonts w:eastAsia="Calibri"/>
              </w:rPr>
            </w:pPr>
            <w:r w:rsidRPr="004D54AB">
              <w:rPr>
                <w:rFonts w:eastAsia="Calibri"/>
              </w:rPr>
              <w:t>2. Người dùng lắng nghe và kéo màu vào hình ảnh để tô màu cho hình ảnh đó</w:t>
            </w:r>
            <w:r w:rsidR="00F62FE5" w:rsidRPr="004D54AB">
              <w:rPr>
                <w:rFonts w:eastAsia="Calibri"/>
              </w:rPr>
              <w:t>.</w:t>
            </w:r>
          </w:p>
          <w:p w14:paraId="12AFCF4C" w14:textId="0AB09F11" w:rsidR="005978C4" w:rsidRPr="004D54AB" w:rsidRDefault="005978C4" w:rsidP="002C3433">
            <w:pPr>
              <w:spacing w:before="0" w:line="360" w:lineRule="auto"/>
              <w:ind w:firstLine="0"/>
              <w:jc w:val="left"/>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11C2972A" w14:textId="0649B489" w:rsidR="001306D5" w:rsidRPr="004D54AB" w:rsidRDefault="005978C4" w:rsidP="002C3433">
            <w:pPr>
              <w:spacing w:before="0" w:line="360" w:lineRule="auto"/>
              <w:ind w:firstLine="0"/>
              <w:jc w:val="left"/>
              <w:rPr>
                <w:rFonts w:eastAsia="Calibri"/>
              </w:rPr>
            </w:pPr>
            <w:r w:rsidRPr="004D54AB">
              <w:rPr>
                <w:rFonts w:eastAsia="Calibri"/>
              </w:rPr>
              <w:t xml:space="preserve"> 1. </w:t>
            </w:r>
            <w:r w:rsidR="009C3F1A" w:rsidRPr="004D54AB">
              <w:rPr>
                <w:rFonts w:eastAsia="Calibri"/>
              </w:rPr>
              <w:t>Phát âm thanh yêu cầu tô một hình ảnh bằng một màu trong danh sách các màu sắc hiển thị trên giao diện</w:t>
            </w:r>
            <w:r w:rsidRPr="004D54AB">
              <w:rPr>
                <w:rFonts w:eastAsia="Calibri"/>
              </w:rPr>
              <w:t>.</w:t>
            </w:r>
          </w:p>
          <w:p w14:paraId="591C5273" w14:textId="77777777" w:rsidR="005978C4" w:rsidRPr="004D54AB" w:rsidRDefault="005978C4" w:rsidP="002C3433">
            <w:pPr>
              <w:spacing w:before="0" w:line="360" w:lineRule="auto"/>
              <w:ind w:firstLine="0"/>
              <w:jc w:val="left"/>
              <w:rPr>
                <w:rFonts w:eastAsia="Calibri"/>
              </w:rPr>
            </w:pPr>
          </w:p>
          <w:p w14:paraId="2A4480F4" w14:textId="77777777" w:rsidR="00033A97" w:rsidRPr="004D54AB" w:rsidRDefault="00033A97" w:rsidP="002C3433">
            <w:pPr>
              <w:spacing w:before="0" w:line="360" w:lineRule="auto"/>
              <w:ind w:firstLine="0"/>
              <w:jc w:val="left"/>
              <w:rPr>
                <w:rFonts w:eastAsia="Calibri"/>
              </w:rPr>
            </w:pPr>
          </w:p>
          <w:p w14:paraId="5E3867A3" w14:textId="77777777" w:rsidR="00033A97" w:rsidRPr="004D54AB" w:rsidRDefault="00033A97" w:rsidP="002C3433">
            <w:pPr>
              <w:spacing w:before="0" w:line="360" w:lineRule="auto"/>
              <w:ind w:firstLine="0"/>
              <w:jc w:val="left"/>
              <w:rPr>
                <w:rFonts w:eastAsia="Calibri"/>
              </w:rPr>
            </w:pPr>
          </w:p>
          <w:p w14:paraId="2741E320" w14:textId="77777777" w:rsidR="00982A3E" w:rsidRPr="004D54AB" w:rsidRDefault="00033A97" w:rsidP="002C3433">
            <w:pPr>
              <w:spacing w:before="0" w:line="360" w:lineRule="auto"/>
              <w:ind w:firstLine="0"/>
              <w:jc w:val="left"/>
              <w:rPr>
                <w:rFonts w:eastAsia="Calibri"/>
              </w:rPr>
            </w:pPr>
            <w:r w:rsidRPr="004D54AB">
              <w:rPr>
                <w:rFonts w:eastAsia="Calibri"/>
              </w:rPr>
              <w:t xml:space="preserve"> 3. Kiểm tra màu và hình ảnh người dùng vừa chọn</w:t>
            </w:r>
            <w:r w:rsidR="00982A3E" w:rsidRPr="004D54AB">
              <w:rPr>
                <w:rFonts w:eastAsia="Calibri"/>
              </w:rPr>
              <w:t>.</w:t>
            </w:r>
          </w:p>
          <w:p w14:paraId="3F1DE19B" w14:textId="27C553AC" w:rsidR="003A276D" w:rsidRPr="004D54AB" w:rsidRDefault="008F3F66" w:rsidP="002C3433">
            <w:pPr>
              <w:spacing w:before="0" w:line="360" w:lineRule="auto"/>
              <w:ind w:firstLine="0"/>
              <w:jc w:val="left"/>
              <w:rPr>
                <w:rFonts w:eastAsia="Calibri"/>
              </w:rPr>
            </w:pPr>
            <w:r w:rsidRPr="004D54AB">
              <w:rPr>
                <w:rFonts w:eastAsia="Calibri"/>
              </w:rPr>
              <w:tab/>
            </w:r>
            <w:r w:rsidR="00982A3E" w:rsidRPr="004D54AB">
              <w:rPr>
                <w:rFonts w:eastAsia="Calibri"/>
              </w:rPr>
              <w:t>3.1 nếu đúng theo yêu cầu vừa phát thì phát âm thanh báo chính xác</w:t>
            </w:r>
            <w:r w:rsidR="00ED30FE" w:rsidRPr="004D54AB">
              <w:rPr>
                <w:rFonts w:eastAsia="Calibri"/>
              </w:rPr>
              <w:t>, chuyển màu cho hình ảnh</w:t>
            </w:r>
            <w:r w:rsidR="00B331C7" w:rsidRPr="004D54AB">
              <w:rPr>
                <w:rFonts w:eastAsia="Calibri"/>
              </w:rPr>
              <w:t>.</w:t>
            </w:r>
            <w:r w:rsidR="00033A97" w:rsidRPr="004D54AB">
              <w:rPr>
                <w:rFonts w:eastAsia="Calibri"/>
              </w:rPr>
              <w:t xml:space="preserve"> </w:t>
            </w:r>
          </w:p>
          <w:p w14:paraId="30E00A9A" w14:textId="7363F69B" w:rsidR="008F3F66" w:rsidRPr="004D54AB" w:rsidRDefault="008F3F66" w:rsidP="002C3433">
            <w:pPr>
              <w:spacing w:before="0" w:line="360" w:lineRule="auto"/>
              <w:ind w:firstLine="0"/>
              <w:jc w:val="left"/>
              <w:rPr>
                <w:rFonts w:eastAsia="Calibri"/>
              </w:rPr>
            </w:pPr>
            <w:r w:rsidRPr="004D54AB">
              <w:rPr>
                <w:rFonts w:eastAsia="Calibri"/>
              </w:rPr>
              <w:tab/>
              <w:t xml:space="preserve">3.2 Nếu người dùng chọn sai màu hoặc tô sai hình </w:t>
            </w:r>
            <w:r w:rsidRPr="004D54AB">
              <w:rPr>
                <w:rFonts w:eastAsia="Calibri"/>
              </w:rPr>
              <w:lastRenderedPageBreak/>
              <w:t>ảnh thì phát âm thanh báo không chính xác và chuyển sang b5.</w:t>
            </w:r>
          </w:p>
          <w:p w14:paraId="3B94F745" w14:textId="77777777" w:rsidR="008F3F66" w:rsidRPr="004D54AB" w:rsidRDefault="008F3F66" w:rsidP="002C3433">
            <w:pPr>
              <w:spacing w:before="0" w:line="360" w:lineRule="auto"/>
              <w:ind w:firstLine="0"/>
              <w:jc w:val="left"/>
              <w:rPr>
                <w:rFonts w:eastAsia="Calibri"/>
              </w:rPr>
            </w:pPr>
            <w:r w:rsidRPr="004D54AB">
              <w:rPr>
                <w:rFonts w:eastAsia="Calibri"/>
              </w:rPr>
              <w:t>4. Nếu đã tô đúng màu cho cả 3 hình ảnh thì hiển thị thông báo chúc mừng hoàn thành và kết thúc usecase.</w:t>
            </w:r>
          </w:p>
          <w:p w14:paraId="7DB05792" w14:textId="52394002" w:rsidR="008F3F66" w:rsidRPr="004D54AB" w:rsidRDefault="008F3F66" w:rsidP="002C3433">
            <w:pPr>
              <w:spacing w:before="0" w:line="360" w:lineRule="auto"/>
              <w:ind w:firstLine="0"/>
              <w:jc w:val="left"/>
              <w:rPr>
                <w:rFonts w:eastAsia="Calibri"/>
              </w:rPr>
            </w:pPr>
            <w:r w:rsidRPr="004D54AB">
              <w:rPr>
                <w:rFonts w:eastAsia="Calibri"/>
              </w:rPr>
              <w:t>5. Quay lạ</w:t>
            </w:r>
            <w:r w:rsidR="000A5F93" w:rsidRPr="004D54AB">
              <w:rPr>
                <w:rFonts w:eastAsia="Calibri"/>
              </w:rPr>
              <w:t>i b1.</w:t>
            </w:r>
          </w:p>
        </w:tc>
      </w:tr>
      <w:tr w:rsidR="00982A3E" w:rsidRPr="004D54AB" w14:paraId="0E76C6BC"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D6A9D" w14:textId="77777777" w:rsidR="001306D5" w:rsidRPr="004D54AB" w:rsidRDefault="001306D5" w:rsidP="002C3433">
            <w:pPr>
              <w:spacing w:before="0" w:line="360" w:lineRule="auto"/>
              <w:ind w:firstLine="0"/>
              <w:rPr>
                <w:rFonts w:eastAsia="Calibri"/>
              </w:rPr>
            </w:pPr>
            <w:r w:rsidRPr="004D54AB">
              <w:rPr>
                <w:rFonts w:eastAsia="Calibri"/>
              </w:rPr>
              <w:lastRenderedPageBreak/>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00257" w14:textId="72598E85" w:rsidR="001306D5" w:rsidRPr="004D54AB" w:rsidRDefault="001306D5" w:rsidP="002C3433">
            <w:pPr>
              <w:keepNext/>
              <w:spacing w:before="0" w:line="360" w:lineRule="auto"/>
              <w:ind w:firstLine="0"/>
              <w:rPr>
                <w:rFonts w:eastAsia="Calibri"/>
              </w:rPr>
            </w:pPr>
          </w:p>
        </w:tc>
      </w:tr>
    </w:tbl>
    <w:p w14:paraId="3E36CF43" w14:textId="401E0725" w:rsidR="001306D5" w:rsidRDefault="000C4E15" w:rsidP="002C3433">
      <w:pPr>
        <w:pStyle w:val="Caption"/>
        <w:spacing w:line="360" w:lineRule="auto"/>
      </w:pPr>
      <w:bookmarkStart w:id="89" w:name="_Toc45400032"/>
      <w:r w:rsidRPr="004D54AB">
        <w:t xml:space="preserve">Bảng </w:t>
      </w:r>
      <w:fldSimple w:instr=" STYLEREF 1 \s ">
        <w:r w:rsidR="008E6B23">
          <w:rPr>
            <w:noProof/>
          </w:rPr>
          <w:t>3</w:t>
        </w:r>
      </w:fldSimple>
      <w:r w:rsidR="00664A5A">
        <w:noBreakHyphen/>
      </w:r>
      <w:fldSimple w:instr=" SEQ Bảng \* ARABIC \s 1 ">
        <w:r w:rsidR="008E6B23">
          <w:rPr>
            <w:noProof/>
          </w:rPr>
          <w:t>7</w:t>
        </w:r>
      </w:fldSimple>
      <w:r w:rsidR="007825D5" w:rsidRPr="004D54AB">
        <w:t xml:space="preserve"> Đặc tả Use case Painting</w:t>
      </w:r>
      <w:r w:rsidR="00BB335B" w:rsidRPr="004D54AB">
        <w:t>.</w:t>
      </w:r>
      <w:bookmarkEnd w:id="89"/>
    </w:p>
    <w:p w14:paraId="36A52383" w14:textId="77777777" w:rsidR="00DE6356" w:rsidRPr="00DE6356" w:rsidRDefault="00DE6356" w:rsidP="002C3433">
      <w:pPr>
        <w:spacing w:before="0" w:line="360" w:lineRule="auto"/>
        <w:ind w:firstLine="0"/>
      </w:pPr>
    </w:p>
    <w:p w14:paraId="0DA4CFEF" w14:textId="49E057CE" w:rsidR="006F6672" w:rsidRDefault="00AE3238" w:rsidP="002C3433">
      <w:pPr>
        <w:pStyle w:val="Heading4"/>
        <w:spacing w:before="0" w:line="360" w:lineRule="auto"/>
        <w:ind w:left="0" w:firstLine="0"/>
      </w:pPr>
      <w:r w:rsidRPr="004D54AB">
        <w:t>Biểu đồ</w:t>
      </w:r>
    </w:p>
    <w:p w14:paraId="3E954BCF" w14:textId="77777777" w:rsidR="00DE6356" w:rsidRPr="00DE6356" w:rsidRDefault="00DE6356" w:rsidP="002C3433">
      <w:pPr>
        <w:spacing w:before="0" w:line="360" w:lineRule="auto"/>
        <w:ind w:firstLine="0"/>
      </w:pPr>
    </w:p>
    <w:p w14:paraId="28CB3741" w14:textId="77777777" w:rsidR="00DE6356" w:rsidRDefault="006740F4" w:rsidP="002C3433">
      <w:pPr>
        <w:keepNext/>
        <w:spacing w:before="0" w:line="360" w:lineRule="auto"/>
        <w:ind w:firstLine="0"/>
        <w:jc w:val="center"/>
      </w:pPr>
      <w:r w:rsidRPr="004D54AB">
        <w:rPr>
          <w:noProof/>
        </w:rPr>
        <w:drawing>
          <wp:inline distT="0" distB="0" distL="0" distR="0" wp14:anchorId="5A78427E" wp14:editId="010EC4C7">
            <wp:extent cx="6097905" cy="3344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7905" cy="3344545"/>
                    </a:xfrm>
                    <a:prstGeom prst="rect">
                      <a:avLst/>
                    </a:prstGeom>
                    <a:noFill/>
                    <a:ln>
                      <a:noFill/>
                    </a:ln>
                  </pic:spPr>
                </pic:pic>
              </a:graphicData>
            </a:graphic>
          </wp:inline>
        </w:drawing>
      </w:r>
    </w:p>
    <w:p w14:paraId="5F9CE7F7" w14:textId="4F163376" w:rsidR="006740F4" w:rsidRDefault="00DE6356" w:rsidP="002C3433">
      <w:pPr>
        <w:pStyle w:val="Caption"/>
        <w:spacing w:line="360" w:lineRule="auto"/>
      </w:pPr>
      <w:bookmarkStart w:id="90" w:name="_Toc45400007"/>
      <w:r>
        <w:t xml:space="preserve">Hình </w:t>
      </w:r>
      <w:fldSimple w:instr=" STYLEREF 1 \s ">
        <w:r w:rsidR="00016D79">
          <w:rPr>
            <w:noProof/>
          </w:rPr>
          <w:t>3</w:t>
        </w:r>
      </w:fldSimple>
      <w:r w:rsidR="00016D79">
        <w:noBreakHyphen/>
      </w:r>
      <w:fldSimple w:instr=" SEQ Hình \* ARABIC \s 1 ">
        <w:r w:rsidR="00016D79">
          <w:rPr>
            <w:noProof/>
          </w:rPr>
          <w:t>12</w:t>
        </w:r>
      </w:fldSimple>
      <w:r>
        <w:t xml:space="preserve"> Activity Diagram UC_Painting</w:t>
      </w:r>
      <w:bookmarkEnd w:id="90"/>
    </w:p>
    <w:p w14:paraId="714728F5" w14:textId="77777777" w:rsidR="003B103D" w:rsidRDefault="003B103D" w:rsidP="002C3433">
      <w:pPr>
        <w:spacing w:before="0" w:line="360" w:lineRule="auto"/>
        <w:ind w:firstLine="0"/>
        <w:jc w:val="center"/>
      </w:pPr>
    </w:p>
    <w:p w14:paraId="70889C8A" w14:textId="0A83D0D6" w:rsidR="00174DA2" w:rsidRDefault="00B32CD9" w:rsidP="002C3433">
      <w:pPr>
        <w:keepNext/>
        <w:spacing w:before="0" w:line="360" w:lineRule="auto"/>
        <w:ind w:firstLine="0"/>
        <w:jc w:val="center"/>
      </w:pPr>
      <w:r w:rsidRPr="00B32CD9">
        <w:rPr>
          <w:noProof/>
        </w:rPr>
        <w:lastRenderedPageBreak/>
        <w:drawing>
          <wp:inline distT="0" distB="0" distL="0" distR="0" wp14:anchorId="4C4EDDC1" wp14:editId="33CAA9AF">
            <wp:extent cx="6204071" cy="429595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6451" cy="4297603"/>
                    </a:xfrm>
                    <a:prstGeom prst="rect">
                      <a:avLst/>
                    </a:prstGeom>
                    <a:noFill/>
                    <a:ln>
                      <a:noFill/>
                    </a:ln>
                  </pic:spPr>
                </pic:pic>
              </a:graphicData>
            </a:graphic>
          </wp:inline>
        </w:drawing>
      </w:r>
    </w:p>
    <w:p w14:paraId="33576A56" w14:textId="1E16E529" w:rsidR="00E87CD5" w:rsidRDefault="00174DA2" w:rsidP="002C3433">
      <w:pPr>
        <w:pStyle w:val="Caption"/>
        <w:spacing w:line="360" w:lineRule="auto"/>
      </w:pPr>
      <w:bookmarkStart w:id="91" w:name="_Toc45400008"/>
      <w:r>
        <w:t xml:space="preserve">Hình </w:t>
      </w:r>
      <w:fldSimple w:instr=" STYLEREF 1 \s ">
        <w:r w:rsidR="00016D79">
          <w:rPr>
            <w:noProof/>
          </w:rPr>
          <w:t>3</w:t>
        </w:r>
      </w:fldSimple>
      <w:r w:rsidR="00016D79">
        <w:noBreakHyphen/>
      </w:r>
      <w:fldSimple w:instr=" SEQ Hình \* ARABIC \s 1 ">
        <w:r w:rsidR="00016D79">
          <w:rPr>
            <w:noProof/>
          </w:rPr>
          <w:t>13</w:t>
        </w:r>
      </w:fldSimple>
      <w:r>
        <w:t xml:space="preserve"> Sequence Diagram UC_Painting</w:t>
      </w:r>
      <w:bookmarkEnd w:id="91"/>
    </w:p>
    <w:p w14:paraId="1D8041EC" w14:textId="73B1B8DB" w:rsidR="00B43F60" w:rsidRDefault="00B43F60" w:rsidP="002C3433">
      <w:pPr>
        <w:spacing w:before="0" w:line="360" w:lineRule="auto"/>
        <w:ind w:firstLine="0"/>
      </w:pPr>
    </w:p>
    <w:p w14:paraId="040D9EE6" w14:textId="7FBC4BD2" w:rsidR="00B43F60" w:rsidRDefault="00B43F60" w:rsidP="002C3433">
      <w:pPr>
        <w:spacing w:before="0" w:line="360" w:lineRule="auto"/>
        <w:ind w:firstLine="0"/>
      </w:pPr>
    </w:p>
    <w:p w14:paraId="75B5B803" w14:textId="351DF294" w:rsidR="009A2F24" w:rsidRDefault="009A2F24">
      <w:pPr>
        <w:spacing w:before="0" w:line="240" w:lineRule="auto"/>
        <w:ind w:firstLine="0"/>
        <w:jc w:val="left"/>
      </w:pPr>
      <w:r>
        <w:br w:type="page"/>
      </w:r>
    </w:p>
    <w:p w14:paraId="076F7974" w14:textId="6E836920" w:rsidR="00F80FF8" w:rsidRPr="004D54AB" w:rsidRDefault="00F80FF8" w:rsidP="002C3433">
      <w:pPr>
        <w:pStyle w:val="Heading3"/>
        <w:spacing w:before="0" w:line="360" w:lineRule="auto"/>
        <w:ind w:left="0" w:firstLine="0"/>
        <w:rPr>
          <w:rFonts w:cs="Times New Roman"/>
          <w:i w:val="0"/>
        </w:rPr>
      </w:pPr>
      <w:bookmarkStart w:id="92" w:name="_Toc45400071"/>
      <w:r w:rsidRPr="004D54AB">
        <w:rPr>
          <w:rFonts w:cs="Times New Roman"/>
          <w:i w:val="0"/>
        </w:rPr>
        <w:lastRenderedPageBreak/>
        <w:t>Use case UC6: Story time</w:t>
      </w:r>
      <w:bookmarkEnd w:id="92"/>
    </w:p>
    <w:p w14:paraId="5A931362" w14:textId="77777777" w:rsidR="00F80FF8" w:rsidRPr="004D54AB" w:rsidRDefault="00F80FF8" w:rsidP="002C3433">
      <w:pPr>
        <w:pStyle w:val="Heading4"/>
        <w:spacing w:before="0" w:line="360" w:lineRule="auto"/>
        <w:ind w:left="0" w:firstLine="0"/>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F80FF8" w:rsidRPr="004D54AB" w14:paraId="6A2EEE22" w14:textId="77777777" w:rsidTr="008F7367">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B71F0" w14:textId="77777777" w:rsidR="00F80FF8" w:rsidRPr="004D54AB" w:rsidRDefault="00F80FF8" w:rsidP="002C3433">
            <w:pPr>
              <w:tabs>
                <w:tab w:val="left" w:pos="2141"/>
              </w:tabs>
              <w:spacing w:before="0" w:line="360" w:lineRule="auto"/>
              <w:ind w:firstLine="0"/>
              <w:rPr>
                <w:rFonts w:eastAsia="Calibri"/>
              </w:rPr>
            </w:pPr>
            <w:r w:rsidRPr="004D54AB">
              <w:rPr>
                <w:rFonts w:eastAsia="Calibri"/>
              </w:rPr>
              <w:t xml:space="preserve">Use case: </w:t>
            </w:r>
            <w:r w:rsidRPr="004D54AB">
              <w:t>Story time</w:t>
            </w:r>
          </w:p>
        </w:tc>
      </w:tr>
      <w:tr w:rsidR="00F80FF8" w:rsidRPr="004D54AB" w14:paraId="1F696555"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28869" w14:textId="77777777" w:rsidR="00F80FF8" w:rsidRPr="004D54AB" w:rsidRDefault="00F80FF8" w:rsidP="002C3433">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E7F9DD" w14:textId="77777777" w:rsidR="00F80FF8" w:rsidRPr="004D54AB" w:rsidRDefault="00F80FF8" w:rsidP="002C3433">
            <w:pPr>
              <w:spacing w:before="0" w:line="360" w:lineRule="auto"/>
              <w:ind w:firstLine="0"/>
              <w:rPr>
                <w:rFonts w:eastAsia="Calibri"/>
              </w:rPr>
            </w:pPr>
            <w:r w:rsidRPr="004D54AB">
              <w:rPr>
                <w:rFonts w:eastAsia="Calibri"/>
              </w:rPr>
              <w:t>Use case cho phép người dùng học những câu giao tiếp, những mẫu câu thông dụng cơ bản bằng các hình ảnh và âm thanh minh họa.</w:t>
            </w:r>
          </w:p>
        </w:tc>
      </w:tr>
      <w:tr w:rsidR="00F80FF8" w:rsidRPr="004D54AB" w14:paraId="6ADCC823"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143C0" w14:textId="77777777" w:rsidR="00F80FF8" w:rsidRPr="004D54AB" w:rsidRDefault="00F80FF8" w:rsidP="002C3433">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0D65F" w14:textId="77777777" w:rsidR="00F80FF8" w:rsidRPr="004D54AB" w:rsidRDefault="00F80FF8" w:rsidP="002C3433">
            <w:pPr>
              <w:spacing w:before="0" w:line="360" w:lineRule="auto"/>
              <w:ind w:firstLine="0"/>
              <w:rPr>
                <w:rFonts w:eastAsia="Calibri"/>
              </w:rPr>
            </w:pPr>
            <w:r w:rsidRPr="004D54AB">
              <w:rPr>
                <w:rFonts w:eastAsia="Calibri"/>
              </w:rPr>
              <w:t>Use case này sẽ hiển thị những câu giao tiếp, những mẫu câu cơ bản kèm với hình ảnh và âm thanh đọc minh họa</w:t>
            </w:r>
          </w:p>
        </w:tc>
      </w:tr>
      <w:tr w:rsidR="00F80FF8" w:rsidRPr="004D54AB" w14:paraId="16FD802E"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C773" w14:textId="77777777" w:rsidR="00F80FF8" w:rsidRPr="004D54AB" w:rsidRDefault="00F80FF8" w:rsidP="002C3433">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E4D6F" w14:textId="77777777" w:rsidR="00F80FF8" w:rsidRPr="004D54AB" w:rsidRDefault="00F80FF8" w:rsidP="002C3433">
            <w:pPr>
              <w:spacing w:before="0" w:line="360" w:lineRule="auto"/>
              <w:ind w:firstLine="0"/>
              <w:rPr>
                <w:rFonts w:eastAsia="Calibri"/>
              </w:rPr>
            </w:pPr>
            <w:r w:rsidRPr="004D54AB">
              <w:rPr>
                <w:rFonts w:eastAsia="Calibri"/>
              </w:rPr>
              <w:t>Người dùng</w:t>
            </w:r>
          </w:p>
        </w:tc>
      </w:tr>
      <w:tr w:rsidR="00F80FF8" w:rsidRPr="004D54AB" w14:paraId="3B19633A"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2B2AEC" w14:textId="77777777" w:rsidR="00F80FF8" w:rsidRPr="004D54AB" w:rsidRDefault="00F80FF8" w:rsidP="002C3433">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1A5AC8" w14:textId="66745FFB" w:rsidR="00F80FF8" w:rsidRPr="004D54AB" w:rsidRDefault="00602E64" w:rsidP="002C3433">
            <w:pPr>
              <w:spacing w:before="0" w:line="360" w:lineRule="auto"/>
              <w:ind w:firstLine="0"/>
              <w:rPr>
                <w:rFonts w:eastAsia="Calibri"/>
              </w:rPr>
            </w:pPr>
            <w:r>
              <w:rPr>
                <w:rFonts w:eastAsia="Calibri"/>
              </w:rPr>
              <w:t>Đã chọn Unit</w:t>
            </w:r>
            <w:r w:rsidR="00760E5F">
              <w:rPr>
                <w:rFonts w:eastAsia="Calibri"/>
              </w:rPr>
              <w:t xml:space="preserve"> và chọn activity Storytime</w:t>
            </w:r>
          </w:p>
        </w:tc>
      </w:tr>
      <w:tr w:rsidR="00F80FF8" w:rsidRPr="004D54AB" w14:paraId="5D81F00D"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0873A" w14:textId="77777777" w:rsidR="00F80FF8" w:rsidRPr="004D54AB" w:rsidRDefault="00F80FF8" w:rsidP="002C3433">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0B023" w14:textId="39E0B638" w:rsidR="00F80FF8" w:rsidRPr="004D54AB" w:rsidRDefault="00760E5F" w:rsidP="002C3433">
            <w:pPr>
              <w:spacing w:before="0" w:line="360" w:lineRule="auto"/>
              <w:ind w:firstLine="0"/>
              <w:rPr>
                <w:rFonts w:eastAsia="Calibri"/>
              </w:rPr>
            </w:pPr>
            <w:r>
              <w:rPr>
                <w:rFonts w:eastAsia="Calibri"/>
              </w:rPr>
              <w:t>Phát âm thanh và hoạt ảnh thông báo hoàn thành usecase</w:t>
            </w:r>
          </w:p>
        </w:tc>
      </w:tr>
      <w:tr w:rsidR="00F80FF8" w:rsidRPr="004D54AB" w14:paraId="7A3B52F6" w14:textId="77777777" w:rsidTr="008F7367">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5CE30B8C" w14:textId="77777777" w:rsidR="00F80FF8" w:rsidRPr="004D54AB" w:rsidRDefault="00F80FF8" w:rsidP="002C3433">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ED81F" w14:textId="77777777" w:rsidR="00F80FF8" w:rsidRPr="004D54AB" w:rsidRDefault="00F80FF8" w:rsidP="002C3433">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3EF5E412" w14:textId="77777777" w:rsidR="00F80FF8" w:rsidRPr="004D54AB" w:rsidRDefault="00F80FF8" w:rsidP="002C3433">
            <w:pPr>
              <w:spacing w:before="0" w:line="360" w:lineRule="auto"/>
              <w:ind w:firstLine="0"/>
              <w:jc w:val="left"/>
              <w:rPr>
                <w:rFonts w:eastAsia="Calibri"/>
              </w:rPr>
            </w:pPr>
            <w:r w:rsidRPr="004D54AB">
              <w:rPr>
                <w:rFonts w:eastAsia="Calibri"/>
              </w:rPr>
              <w:t>Hệ thống</w:t>
            </w:r>
          </w:p>
        </w:tc>
      </w:tr>
      <w:tr w:rsidR="00F80FF8" w:rsidRPr="004D54AB" w14:paraId="6F04D7BA" w14:textId="77777777" w:rsidTr="008F7367">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50EAB20F" w14:textId="77777777" w:rsidR="00F80FF8" w:rsidRPr="004D54AB" w:rsidRDefault="00F80FF8" w:rsidP="002C3433">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794F23" w14:textId="77777777" w:rsidR="00F80FF8" w:rsidRPr="004D54AB" w:rsidRDefault="00F80FF8" w:rsidP="002C3433">
            <w:pPr>
              <w:spacing w:before="0" w:line="360" w:lineRule="auto"/>
              <w:ind w:firstLine="0"/>
              <w:jc w:val="left"/>
              <w:rPr>
                <w:rFonts w:eastAsia="Calibri"/>
              </w:rPr>
            </w:pPr>
          </w:p>
          <w:p w14:paraId="4983DB49" w14:textId="77777777" w:rsidR="001A076E" w:rsidRPr="004D54AB" w:rsidRDefault="001A076E" w:rsidP="002C3433">
            <w:pPr>
              <w:spacing w:before="0" w:line="360" w:lineRule="auto"/>
              <w:ind w:firstLine="0"/>
              <w:jc w:val="left"/>
              <w:rPr>
                <w:rFonts w:eastAsia="Calibri"/>
              </w:rPr>
            </w:pPr>
          </w:p>
          <w:p w14:paraId="08E00E8F" w14:textId="77777777" w:rsidR="001A076E" w:rsidRPr="004D54AB" w:rsidRDefault="001A076E" w:rsidP="002C3433">
            <w:pPr>
              <w:spacing w:before="0" w:line="360" w:lineRule="auto"/>
              <w:ind w:firstLine="0"/>
              <w:jc w:val="left"/>
              <w:rPr>
                <w:rFonts w:eastAsia="Calibri"/>
              </w:rPr>
            </w:pPr>
          </w:p>
          <w:p w14:paraId="4F0C8E30" w14:textId="7D5B0469" w:rsidR="001A076E" w:rsidRPr="00760E5F" w:rsidRDefault="00760E5F" w:rsidP="00760E5F">
            <w:pPr>
              <w:spacing w:before="0" w:line="360" w:lineRule="auto"/>
              <w:ind w:firstLine="0"/>
              <w:jc w:val="left"/>
              <w:rPr>
                <w:rFonts w:eastAsia="Calibri"/>
              </w:rPr>
            </w:pPr>
            <w:r>
              <w:rPr>
                <w:rFonts w:eastAsia="Calibri"/>
              </w:rPr>
              <w:t xml:space="preserve">2. </w:t>
            </w:r>
            <w:r w:rsidRPr="00760E5F">
              <w:rPr>
                <w:rFonts w:eastAsia="Calibri"/>
              </w:rPr>
              <w:t>Chọn nút phát âm thanh tổng</w:t>
            </w:r>
          </w:p>
          <w:p w14:paraId="08198F43" w14:textId="77777777" w:rsidR="001A076E" w:rsidRPr="004D54AB" w:rsidRDefault="001A076E" w:rsidP="002C3433">
            <w:pPr>
              <w:spacing w:before="0" w:line="360" w:lineRule="auto"/>
              <w:ind w:firstLine="0"/>
              <w:jc w:val="left"/>
              <w:rPr>
                <w:rFonts w:eastAsia="Calibri"/>
              </w:rPr>
            </w:pPr>
          </w:p>
          <w:p w14:paraId="5D7EFB30" w14:textId="77777777" w:rsidR="007008E8" w:rsidRDefault="007008E8" w:rsidP="002C3433">
            <w:pPr>
              <w:spacing w:before="0" w:line="360" w:lineRule="auto"/>
              <w:ind w:firstLine="0"/>
              <w:jc w:val="left"/>
              <w:rPr>
                <w:rFonts w:eastAsia="Calibri"/>
              </w:rPr>
            </w:pPr>
          </w:p>
          <w:p w14:paraId="56BDCBAE" w14:textId="368E78AD" w:rsidR="007008E8" w:rsidRPr="004D54AB" w:rsidRDefault="007008E8" w:rsidP="002C3433">
            <w:pPr>
              <w:spacing w:before="0" w:line="360" w:lineRule="auto"/>
              <w:ind w:firstLine="0"/>
              <w:jc w:val="left"/>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338489F3" w14:textId="752E27CB" w:rsidR="00F80FF8" w:rsidRPr="004D54AB" w:rsidRDefault="00B50D91" w:rsidP="002C3433">
            <w:pPr>
              <w:spacing w:before="0" w:line="360" w:lineRule="auto"/>
              <w:ind w:firstLine="0"/>
              <w:jc w:val="left"/>
              <w:rPr>
                <w:rFonts w:eastAsia="Calibri"/>
              </w:rPr>
            </w:pPr>
            <w:r w:rsidRPr="004D54AB">
              <w:rPr>
                <w:rFonts w:eastAsia="Calibri"/>
              </w:rPr>
              <w:t>1.</w:t>
            </w:r>
            <w:r w:rsidR="002B0FA4" w:rsidRPr="004D54AB">
              <w:rPr>
                <w:rFonts w:eastAsia="Calibri"/>
              </w:rPr>
              <w:t xml:space="preserve"> </w:t>
            </w:r>
            <w:r w:rsidR="00F80FF8" w:rsidRPr="004D54AB">
              <w:rPr>
                <w:rFonts w:eastAsia="Calibri"/>
              </w:rPr>
              <w:t xml:space="preserve">Hiển thị các câu giao tiếp, mẫu câu của bài học </w:t>
            </w:r>
            <w:r w:rsidRPr="004D54AB">
              <w:rPr>
                <w:rFonts w:eastAsia="Calibri"/>
              </w:rPr>
              <w:t xml:space="preserve">và danh sách hình </w:t>
            </w:r>
            <w:r w:rsidR="00F80FF8" w:rsidRPr="004D54AB">
              <w:rPr>
                <w:rFonts w:eastAsia="Calibri"/>
              </w:rPr>
              <w:t>ảnh minh họa.</w:t>
            </w:r>
          </w:p>
          <w:p w14:paraId="0964F196" w14:textId="77777777" w:rsidR="00760E5F" w:rsidRDefault="00760E5F" w:rsidP="002C3433">
            <w:pPr>
              <w:spacing w:before="0" w:line="360" w:lineRule="auto"/>
              <w:ind w:firstLine="0"/>
              <w:jc w:val="left"/>
              <w:rPr>
                <w:rFonts w:eastAsia="Calibri"/>
              </w:rPr>
            </w:pPr>
          </w:p>
          <w:p w14:paraId="4A3BB112" w14:textId="0EA002C2" w:rsidR="007008E8" w:rsidRPr="004D54AB" w:rsidRDefault="00760E5F" w:rsidP="004B5D2E">
            <w:pPr>
              <w:spacing w:before="0" w:line="360" w:lineRule="auto"/>
              <w:ind w:firstLine="0"/>
              <w:jc w:val="left"/>
              <w:rPr>
                <w:rFonts w:eastAsia="Calibri"/>
              </w:rPr>
            </w:pPr>
            <w:r>
              <w:rPr>
                <w:rFonts w:eastAsia="Calibri"/>
              </w:rPr>
              <w:t>3</w:t>
            </w:r>
            <w:r w:rsidR="001A076E" w:rsidRPr="004D54AB">
              <w:rPr>
                <w:rFonts w:eastAsia="Calibri"/>
              </w:rPr>
              <w:t xml:space="preserve">. </w:t>
            </w:r>
            <w:r>
              <w:rPr>
                <w:rFonts w:eastAsia="Calibri"/>
              </w:rPr>
              <w:t>Lần lượt phát từng file âm thanh của các câu trong bài họ</w:t>
            </w:r>
            <w:r w:rsidR="00085657">
              <w:rPr>
                <w:rFonts w:eastAsia="Calibri"/>
              </w:rPr>
              <w:t xml:space="preserve">c, </w:t>
            </w:r>
            <w:r>
              <w:rPr>
                <w:rFonts w:eastAsia="Calibri"/>
              </w:rPr>
              <w:t>tô đậm câu và chuyển hình ảnh minh họa đang phát</w:t>
            </w:r>
            <w:r w:rsidR="004B5D2E">
              <w:rPr>
                <w:rFonts w:eastAsia="Calibri"/>
              </w:rPr>
              <w:t>.</w:t>
            </w:r>
          </w:p>
        </w:tc>
      </w:tr>
      <w:tr w:rsidR="007008E8" w:rsidRPr="004D54AB" w14:paraId="397D5E09" w14:textId="77777777" w:rsidTr="0096418E">
        <w:trPr>
          <w:trHeight w:val="1"/>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27D4F2C2" w14:textId="77777777" w:rsidR="007008E8" w:rsidRPr="004D54AB" w:rsidRDefault="007008E8" w:rsidP="002C3433">
            <w:pPr>
              <w:spacing w:before="0" w:line="360" w:lineRule="auto"/>
              <w:ind w:firstLine="0"/>
              <w:rPr>
                <w:rFonts w:eastAsia="Calibri"/>
              </w:rPr>
            </w:pPr>
            <w:r w:rsidRPr="004D54AB">
              <w:rPr>
                <w:rFonts w:eastAsia="Calibri"/>
              </w:rPr>
              <w:t>Luồng sự kiện phụ</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C8630" w14:textId="14C3ADCE" w:rsidR="007008E8" w:rsidRPr="004D54AB" w:rsidRDefault="007008E8" w:rsidP="002C3433">
            <w:pPr>
              <w:keepNext/>
              <w:spacing w:before="0" w:line="360" w:lineRule="auto"/>
              <w:ind w:firstLine="0"/>
              <w:rPr>
                <w:rFonts w:eastAsia="Calibri"/>
              </w:rPr>
            </w:pPr>
            <w:r>
              <w:rPr>
                <w:rFonts w:eastAsia="Calibri"/>
              </w:rPr>
              <w:t>1. Chọn từ</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2F71BD71" w14:textId="2AF49EBE" w:rsidR="007008E8" w:rsidRPr="004D54AB" w:rsidRDefault="007008E8" w:rsidP="002C3433">
            <w:pPr>
              <w:keepNext/>
              <w:spacing w:before="0" w:line="360" w:lineRule="auto"/>
              <w:ind w:firstLine="0"/>
              <w:rPr>
                <w:rFonts w:eastAsia="Calibri"/>
              </w:rPr>
            </w:pPr>
            <w:r>
              <w:rPr>
                <w:rFonts w:eastAsia="Calibri"/>
              </w:rPr>
              <w:t>2. Phát file âm thanh của từ đã chọn</w:t>
            </w:r>
          </w:p>
        </w:tc>
      </w:tr>
      <w:tr w:rsidR="007008E8" w:rsidRPr="004D54AB" w14:paraId="3098162A" w14:textId="77777777" w:rsidTr="0096418E">
        <w:trPr>
          <w:trHeight w:val="1"/>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5FC872A6" w14:textId="77777777" w:rsidR="007008E8" w:rsidRPr="004D54AB" w:rsidRDefault="007008E8" w:rsidP="002C3433">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E32E43" w14:textId="3D3A673A" w:rsidR="007008E8" w:rsidRDefault="001E259E" w:rsidP="002C3433">
            <w:pPr>
              <w:keepNext/>
              <w:spacing w:before="0" w:line="360" w:lineRule="auto"/>
              <w:ind w:firstLine="0"/>
              <w:rPr>
                <w:rFonts w:eastAsia="Calibri"/>
              </w:rPr>
            </w:pPr>
            <w:r>
              <w:rPr>
                <w:rFonts w:eastAsia="Calibri"/>
              </w:rPr>
              <w:t>1. Chọn hình ảnh minh họa</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51727FA7" w14:textId="74EA908C" w:rsidR="007008E8" w:rsidRDefault="001E259E" w:rsidP="002C3433">
            <w:pPr>
              <w:keepNext/>
              <w:spacing w:before="0" w:line="360" w:lineRule="auto"/>
              <w:ind w:firstLine="0"/>
              <w:rPr>
                <w:rFonts w:eastAsia="Calibri"/>
              </w:rPr>
            </w:pPr>
            <w:r>
              <w:rPr>
                <w:rFonts w:eastAsia="Calibri"/>
              </w:rPr>
              <w:t>2. Phát file âm thanh câu của hình ảnh đã chọn</w:t>
            </w:r>
          </w:p>
        </w:tc>
      </w:tr>
    </w:tbl>
    <w:p w14:paraId="752011F0" w14:textId="253D86BD" w:rsidR="002F4F17" w:rsidRPr="00FE6CFA" w:rsidRDefault="00F80FF8" w:rsidP="002C3433">
      <w:pPr>
        <w:pStyle w:val="Caption"/>
        <w:spacing w:line="360" w:lineRule="auto"/>
        <w:rPr>
          <w:szCs w:val="26"/>
        </w:rPr>
      </w:pPr>
      <w:bookmarkStart w:id="93" w:name="_Toc45400033"/>
      <w:r w:rsidRPr="004D54AB">
        <w:t xml:space="preserve">Bảng </w:t>
      </w:r>
      <w:fldSimple w:instr=" STYLEREF 1 \s ">
        <w:r w:rsidR="008E6B23">
          <w:rPr>
            <w:noProof/>
          </w:rPr>
          <w:t>3</w:t>
        </w:r>
      </w:fldSimple>
      <w:r w:rsidR="00664A5A">
        <w:noBreakHyphen/>
      </w:r>
      <w:fldSimple w:instr=" SEQ Bảng \* ARABIC \s 1 ">
        <w:r w:rsidR="008E6B23">
          <w:rPr>
            <w:noProof/>
          </w:rPr>
          <w:t>8</w:t>
        </w:r>
      </w:fldSimple>
      <w:r w:rsidRPr="004D54AB">
        <w:t xml:space="preserve"> Đặc tả Use case </w:t>
      </w:r>
      <w:r w:rsidRPr="004D54AB">
        <w:rPr>
          <w:szCs w:val="26"/>
        </w:rPr>
        <w:t>Story time.</w:t>
      </w:r>
      <w:bookmarkEnd w:id="93"/>
    </w:p>
    <w:p w14:paraId="728F3A1B" w14:textId="77777777" w:rsidR="002F4F17" w:rsidRPr="002F4F17" w:rsidRDefault="002F4F17" w:rsidP="002C3433">
      <w:pPr>
        <w:spacing w:before="0" w:line="360" w:lineRule="auto"/>
        <w:ind w:firstLine="0"/>
      </w:pPr>
    </w:p>
    <w:p w14:paraId="3A92150E" w14:textId="2CFF2563" w:rsidR="00F80FF8" w:rsidRPr="004D54AB" w:rsidRDefault="00F80FF8" w:rsidP="002C3433">
      <w:pPr>
        <w:pStyle w:val="Heading4"/>
        <w:spacing w:before="0" w:line="360" w:lineRule="auto"/>
        <w:ind w:left="0" w:firstLine="0"/>
      </w:pPr>
      <w:r w:rsidRPr="004D54AB">
        <w:lastRenderedPageBreak/>
        <w:t>Biểu đồ</w:t>
      </w:r>
    </w:p>
    <w:p w14:paraId="0FF1067C" w14:textId="40C846E4" w:rsidR="0094648D" w:rsidRDefault="004A0C87" w:rsidP="002C3433">
      <w:pPr>
        <w:keepNext/>
        <w:spacing w:before="0" w:line="360" w:lineRule="auto"/>
        <w:ind w:firstLine="0"/>
        <w:jc w:val="center"/>
      </w:pPr>
      <w:bookmarkStart w:id="94" w:name="_Toc35857427"/>
      <w:r w:rsidRPr="004A0C87">
        <w:rPr>
          <w:noProof/>
        </w:rPr>
        <w:drawing>
          <wp:inline distT="0" distB="0" distL="0" distR="0" wp14:anchorId="57396325" wp14:editId="23A5AA63">
            <wp:extent cx="6272695" cy="3174521"/>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4582" cy="3175476"/>
                    </a:xfrm>
                    <a:prstGeom prst="rect">
                      <a:avLst/>
                    </a:prstGeom>
                    <a:noFill/>
                    <a:ln>
                      <a:noFill/>
                    </a:ln>
                  </pic:spPr>
                </pic:pic>
              </a:graphicData>
            </a:graphic>
          </wp:inline>
        </w:drawing>
      </w:r>
    </w:p>
    <w:p w14:paraId="30E2E012" w14:textId="56D94B86" w:rsidR="00FE6CFA" w:rsidRDefault="0094648D" w:rsidP="002C3433">
      <w:pPr>
        <w:pStyle w:val="Caption"/>
        <w:spacing w:line="360" w:lineRule="auto"/>
      </w:pPr>
      <w:bookmarkStart w:id="95" w:name="_Toc45400009"/>
      <w:r>
        <w:t xml:space="preserve">Hình </w:t>
      </w:r>
      <w:fldSimple w:instr=" STYLEREF 1 \s ">
        <w:r w:rsidR="00016D79">
          <w:rPr>
            <w:noProof/>
          </w:rPr>
          <w:t>3</w:t>
        </w:r>
      </w:fldSimple>
      <w:r w:rsidR="00016D79">
        <w:noBreakHyphen/>
      </w:r>
      <w:fldSimple w:instr=" SEQ Hình \* ARABIC \s 1 ">
        <w:r w:rsidR="00016D79">
          <w:rPr>
            <w:noProof/>
          </w:rPr>
          <w:t>14</w:t>
        </w:r>
      </w:fldSimple>
      <w:r>
        <w:t>: Activity Diagram UC_StoryTime</w:t>
      </w:r>
      <w:bookmarkEnd w:id="95"/>
    </w:p>
    <w:p w14:paraId="2C40600C" w14:textId="13094BC6" w:rsidR="00402C61" w:rsidRDefault="00364BA6" w:rsidP="002C3433">
      <w:pPr>
        <w:keepNext/>
        <w:spacing w:before="0" w:line="360" w:lineRule="auto"/>
        <w:ind w:firstLine="0"/>
        <w:jc w:val="center"/>
      </w:pPr>
      <w:r w:rsidRPr="00364BA6">
        <w:rPr>
          <w:noProof/>
        </w:rPr>
        <w:lastRenderedPageBreak/>
        <w:drawing>
          <wp:inline distT="0" distB="0" distL="0" distR="0" wp14:anchorId="326D142A" wp14:editId="58F3BA80">
            <wp:extent cx="6212295" cy="690975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412" cy="6917675"/>
                    </a:xfrm>
                    <a:prstGeom prst="rect">
                      <a:avLst/>
                    </a:prstGeom>
                    <a:noFill/>
                    <a:ln>
                      <a:noFill/>
                    </a:ln>
                  </pic:spPr>
                </pic:pic>
              </a:graphicData>
            </a:graphic>
          </wp:inline>
        </w:drawing>
      </w:r>
    </w:p>
    <w:p w14:paraId="1AE45CFC" w14:textId="60BF181A" w:rsidR="00110B56" w:rsidRDefault="00402C61" w:rsidP="002C3433">
      <w:pPr>
        <w:pStyle w:val="Caption"/>
        <w:spacing w:line="360" w:lineRule="auto"/>
      </w:pPr>
      <w:bookmarkStart w:id="96" w:name="_Toc45400010"/>
      <w:r>
        <w:t xml:space="preserve">Hình </w:t>
      </w:r>
      <w:fldSimple w:instr=" STYLEREF 1 \s ">
        <w:r w:rsidR="00016D79">
          <w:rPr>
            <w:noProof/>
          </w:rPr>
          <w:t>3</w:t>
        </w:r>
      </w:fldSimple>
      <w:r w:rsidR="00016D79">
        <w:noBreakHyphen/>
      </w:r>
      <w:fldSimple w:instr=" SEQ Hình \* ARABIC \s 1 ">
        <w:r w:rsidR="00016D79">
          <w:rPr>
            <w:noProof/>
          </w:rPr>
          <w:t>15</w:t>
        </w:r>
      </w:fldSimple>
      <w:r>
        <w:t xml:space="preserve"> Sequence Diagram UC_StoryTime</w:t>
      </w:r>
      <w:bookmarkEnd w:id="96"/>
    </w:p>
    <w:p w14:paraId="6C8BAE21" w14:textId="2A2F3256" w:rsidR="00A24DDC" w:rsidRDefault="00A24DDC" w:rsidP="002C3433">
      <w:pPr>
        <w:spacing w:before="0" w:line="360" w:lineRule="auto"/>
        <w:ind w:firstLine="0"/>
      </w:pPr>
    </w:p>
    <w:p w14:paraId="6FAAC62F" w14:textId="77777777" w:rsidR="00A24DDC" w:rsidRPr="004D54AB" w:rsidRDefault="00A24DDC" w:rsidP="002C3433">
      <w:pPr>
        <w:spacing w:before="0" w:line="360" w:lineRule="auto"/>
        <w:ind w:firstLine="0"/>
      </w:pPr>
    </w:p>
    <w:p w14:paraId="636B2CE7" w14:textId="649E7E77" w:rsidR="0095364E" w:rsidRPr="004D54AB" w:rsidRDefault="001306D5" w:rsidP="002C3433">
      <w:pPr>
        <w:pStyle w:val="Heading3"/>
        <w:spacing w:before="0" w:line="360" w:lineRule="auto"/>
        <w:ind w:left="0" w:firstLine="0"/>
        <w:rPr>
          <w:rFonts w:cs="Times New Roman"/>
          <w:i w:val="0"/>
        </w:rPr>
      </w:pPr>
      <w:bookmarkStart w:id="97" w:name="_Toc45400072"/>
      <w:r w:rsidRPr="004D54AB">
        <w:rPr>
          <w:rFonts w:cs="Times New Roman"/>
          <w:i w:val="0"/>
        </w:rPr>
        <w:lastRenderedPageBreak/>
        <w:t>Use case UC7</w:t>
      </w:r>
      <w:r w:rsidR="0095364E" w:rsidRPr="004D54AB">
        <w:rPr>
          <w:rFonts w:cs="Times New Roman"/>
          <w:i w:val="0"/>
        </w:rPr>
        <w:t xml:space="preserve">: </w:t>
      </w:r>
      <w:r w:rsidR="0096418E">
        <w:rPr>
          <w:rFonts w:cs="Times New Roman"/>
          <w:i w:val="0"/>
        </w:rPr>
        <w:t>Look</w:t>
      </w:r>
      <w:r w:rsidR="0095364E" w:rsidRPr="004D54AB">
        <w:rPr>
          <w:rFonts w:cs="Times New Roman"/>
          <w:i w:val="0"/>
        </w:rPr>
        <w:t xml:space="preserve"> and find</w:t>
      </w:r>
      <w:bookmarkEnd w:id="97"/>
    </w:p>
    <w:p w14:paraId="21A6790B" w14:textId="77777777" w:rsidR="0095364E" w:rsidRPr="004D54AB" w:rsidRDefault="0095364E" w:rsidP="002C3433">
      <w:pPr>
        <w:pStyle w:val="Heading4"/>
        <w:spacing w:before="0" w:line="360" w:lineRule="auto"/>
        <w:ind w:left="0" w:firstLine="0"/>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95364E" w:rsidRPr="004D54AB" w14:paraId="2B1C638D" w14:textId="77777777" w:rsidTr="0095364E">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7E51FF" w14:textId="04BD3AD6" w:rsidR="0095364E" w:rsidRPr="004D54AB" w:rsidRDefault="0095364E" w:rsidP="002C3433">
            <w:pPr>
              <w:tabs>
                <w:tab w:val="left" w:pos="2141"/>
              </w:tabs>
              <w:spacing w:before="0" w:line="360" w:lineRule="auto"/>
              <w:ind w:firstLine="0"/>
              <w:rPr>
                <w:rFonts w:eastAsia="Calibri"/>
              </w:rPr>
            </w:pPr>
            <w:r w:rsidRPr="004D54AB">
              <w:rPr>
                <w:rFonts w:eastAsia="Calibri"/>
              </w:rPr>
              <w:t xml:space="preserve">Use case: </w:t>
            </w:r>
            <w:r w:rsidR="0096418E">
              <w:t>Look</w:t>
            </w:r>
            <w:r w:rsidRPr="004D54AB">
              <w:t xml:space="preserve"> and find</w:t>
            </w:r>
          </w:p>
        </w:tc>
      </w:tr>
      <w:tr w:rsidR="0095364E" w:rsidRPr="004D54AB" w14:paraId="1E2C98E7"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23EFBC" w14:textId="77777777" w:rsidR="0095364E" w:rsidRPr="004D54AB" w:rsidRDefault="0095364E" w:rsidP="002C3433">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1057F" w14:textId="776D6C0F" w:rsidR="0095364E" w:rsidRPr="004D54AB" w:rsidRDefault="00AC5294" w:rsidP="002C3433">
            <w:pPr>
              <w:spacing w:before="0" w:line="360" w:lineRule="auto"/>
              <w:ind w:firstLine="0"/>
              <w:rPr>
                <w:rFonts w:eastAsia="Calibri"/>
              </w:rPr>
            </w:pPr>
            <w:r w:rsidRPr="004D54AB">
              <w:rPr>
                <w:rFonts w:eastAsia="Calibri"/>
              </w:rPr>
              <w:t>Use case cho phép người dùng học từ vựng qua trò chơi tìm vật trong hình.</w:t>
            </w:r>
          </w:p>
        </w:tc>
      </w:tr>
      <w:tr w:rsidR="0095364E" w:rsidRPr="004D54AB" w14:paraId="193103EC"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29F80" w14:textId="77777777" w:rsidR="0095364E" w:rsidRPr="004D54AB" w:rsidRDefault="0095364E" w:rsidP="002C3433">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DB337" w14:textId="6D429E6A" w:rsidR="0095364E" w:rsidRPr="004D54AB" w:rsidRDefault="00AC5294" w:rsidP="002C3433">
            <w:pPr>
              <w:spacing w:before="0" w:line="360" w:lineRule="auto"/>
              <w:ind w:firstLine="0"/>
              <w:rPr>
                <w:rFonts w:eastAsia="Calibri"/>
              </w:rPr>
            </w:pPr>
            <w:r w:rsidRPr="004D54AB">
              <w:rPr>
                <w:rFonts w:eastAsia="Calibri"/>
              </w:rPr>
              <w:t>Use case này sẽ hiển thị một hình nền lớn và yêu cầu người dùng tìm một vật trong hình đó. Người dùng phải lắng nghe và tìm vật được yêu cầu từ trong hình.</w:t>
            </w:r>
          </w:p>
        </w:tc>
      </w:tr>
      <w:tr w:rsidR="0095364E" w:rsidRPr="004D54AB" w14:paraId="53486CE8"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03E65" w14:textId="77777777" w:rsidR="0095364E" w:rsidRPr="004D54AB" w:rsidRDefault="0095364E" w:rsidP="002C3433">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64B02" w14:textId="77777777" w:rsidR="0095364E" w:rsidRPr="004D54AB" w:rsidRDefault="0095364E" w:rsidP="002C3433">
            <w:pPr>
              <w:spacing w:before="0" w:line="360" w:lineRule="auto"/>
              <w:ind w:firstLine="0"/>
              <w:rPr>
                <w:rFonts w:eastAsia="Calibri"/>
              </w:rPr>
            </w:pPr>
            <w:r w:rsidRPr="004D54AB">
              <w:rPr>
                <w:rFonts w:eastAsia="Calibri"/>
              </w:rPr>
              <w:t>Người dùng</w:t>
            </w:r>
          </w:p>
        </w:tc>
      </w:tr>
      <w:tr w:rsidR="0095364E" w:rsidRPr="004D54AB" w14:paraId="4BAA334E"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86F0AD" w14:textId="77777777" w:rsidR="0095364E" w:rsidRPr="004D54AB" w:rsidRDefault="0095364E" w:rsidP="002C3433">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BE201" w14:textId="54A5E357" w:rsidR="0095364E" w:rsidRPr="004D54AB" w:rsidRDefault="003740F3" w:rsidP="003740F3">
            <w:pPr>
              <w:spacing w:before="0" w:line="360" w:lineRule="auto"/>
              <w:ind w:firstLine="0"/>
              <w:rPr>
                <w:rFonts w:eastAsia="Calibri"/>
              </w:rPr>
            </w:pPr>
            <w:r>
              <w:rPr>
                <w:rFonts w:eastAsia="Calibri"/>
              </w:rPr>
              <w:t>Đã c</w:t>
            </w:r>
            <w:r w:rsidR="00AC5294" w:rsidRPr="004D54AB">
              <w:rPr>
                <w:rFonts w:eastAsia="Calibri"/>
              </w:rPr>
              <w:t xml:space="preserve">họn </w:t>
            </w:r>
            <w:r>
              <w:rPr>
                <w:rFonts w:eastAsia="Calibri"/>
              </w:rPr>
              <w:t>unit</w:t>
            </w:r>
            <w:r w:rsidR="00AC5294" w:rsidRPr="004D54AB">
              <w:rPr>
                <w:rFonts w:eastAsia="Calibri"/>
              </w:rPr>
              <w:t xml:space="preserve"> và chọn mục </w:t>
            </w:r>
            <w:r w:rsidR="0096418E">
              <w:t>Look</w:t>
            </w:r>
            <w:r w:rsidR="00AC5294" w:rsidRPr="004D54AB">
              <w:t xml:space="preserve"> and find</w:t>
            </w:r>
          </w:p>
        </w:tc>
      </w:tr>
      <w:tr w:rsidR="0095364E" w:rsidRPr="004D54AB" w14:paraId="6B3E2652"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F0363" w14:textId="77777777" w:rsidR="0095364E" w:rsidRPr="004D54AB" w:rsidRDefault="0095364E" w:rsidP="002C3433">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1D4D1" w14:textId="13DCAC95" w:rsidR="0095364E" w:rsidRPr="004D54AB" w:rsidRDefault="003E3AB3" w:rsidP="002C3433">
            <w:pPr>
              <w:spacing w:before="0" w:line="360" w:lineRule="auto"/>
              <w:ind w:firstLine="0"/>
              <w:rPr>
                <w:rFonts w:eastAsia="Calibri"/>
              </w:rPr>
            </w:pPr>
            <w:r>
              <w:rPr>
                <w:rFonts w:eastAsia="Calibri"/>
              </w:rPr>
              <w:t>Hiển thị hoạt ảnh và âm thanh thông báo hoàn thành</w:t>
            </w:r>
          </w:p>
        </w:tc>
      </w:tr>
      <w:tr w:rsidR="0095364E" w:rsidRPr="004D54AB" w14:paraId="2AA72939" w14:textId="77777777" w:rsidTr="0095364E">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A51142B" w14:textId="77777777" w:rsidR="0095364E" w:rsidRPr="004D54AB" w:rsidRDefault="0095364E" w:rsidP="002C3433">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7FA38B" w14:textId="77777777" w:rsidR="0095364E" w:rsidRPr="004D54AB" w:rsidRDefault="0095364E" w:rsidP="002C3433">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72B1D0E0" w14:textId="77777777" w:rsidR="0095364E" w:rsidRPr="004D54AB" w:rsidRDefault="0095364E" w:rsidP="002C3433">
            <w:pPr>
              <w:spacing w:before="0" w:line="360" w:lineRule="auto"/>
              <w:ind w:firstLine="0"/>
              <w:jc w:val="left"/>
              <w:rPr>
                <w:rFonts w:eastAsia="Calibri"/>
              </w:rPr>
            </w:pPr>
            <w:r w:rsidRPr="004D54AB">
              <w:rPr>
                <w:rFonts w:eastAsia="Calibri"/>
              </w:rPr>
              <w:t>Hệ thống</w:t>
            </w:r>
          </w:p>
        </w:tc>
      </w:tr>
      <w:tr w:rsidR="0095364E" w:rsidRPr="004D54AB" w14:paraId="3E1F085C" w14:textId="77777777" w:rsidTr="0095364E">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69E52F52" w14:textId="77777777" w:rsidR="0095364E" w:rsidRPr="004D54AB" w:rsidRDefault="0095364E" w:rsidP="002C3433">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FBD4D" w14:textId="77777777" w:rsidR="0095364E" w:rsidRPr="004D54AB" w:rsidRDefault="0095364E" w:rsidP="002C3433">
            <w:pPr>
              <w:spacing w:before="0" w:line="360" w:lineRule="auto"/>
              <w:ind w:firstLine="0"/>
              <w:jc w:val="left"/>
              <w:rPr>
                <w:rFonts w:eastAsia="Calibri"/>
              </w:rPr>
            </w:pPr>
          </w:p>
          <w:p w14:paraId="02C80CD6" w14:textId="77777777" w:rsidR="00165475" w:rsidRPr="004D54AB" w:rsidRDefault="00165475" w:rsidP="002C3433">
            <w:pPr>
              <w:spacing w:before="0" w:line="360" w:lineRule="auto"/>
              <w:ind w:firstLine="0"/>
              <w:jc w:val="left"/>
              <w:rPr>
                <w:rFonts w:eastAsia="Calibri"/>
              </w:rPr>
            </w:pPr>
          </w:p>
          <w:p w14:paraId="09846C7D" w14:textId="77777777" w:rsidR="00165475" w:rsidRPr="004D54AB" w:rsidRDefault="00165475" w:rsidP="002C3433">
            <w:pPr>
              <w:spacing w:before="0" w:line="360" w:lineRule="auto"/>
              <w:ind w:firstLine="0"/>
              <w:jc w:val="left"/>
              <w:rPr>
                <w:rFonts w:eastAsia="Calibri"/>
              </w:rPr>
            </w:pPr>
          </w:p>
          <w:p w14:paraId="55FC625C" w14:textId="0EE8B951" w:rsidR="00165475" w:rsidRPr="004D54AB" w:rsidRDefault="00165475" w:rsidP="002C3433">
            <w:pPr>
              <w:spacing w:before="0" w:line="360" w:lineRule="auto"/>
              <w:ind w:firstLine="0"/>
              <w:jc w:val="left"/>
              <w:rPr>
                <w:rFonts w:eastAsia="Calibri"/>
              </w:rPr>
            </w:pPr>
            <w:r w:rsidRPr="004D54AB">
              <w:rPr>
                <w:rFonts w:eastAsia="Calibri"/>
              </w:rPr>
              <w:t>3. Chọn vật từ trong hình</w:t>
            </w:r>
            <w:r w:rsidR="005235E6" w:rsidRPr="004D54AB">
              <w:rPr>
                <w:rFonts w:eastAsia="Calibri"/>
              </w:rPr>
              <w:t>.</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12FDDDAA" w14:textId="2F2F26BF" w:rsidR="0095364E" w:rsidRPr="004D54AB" w:rsidRDefault="00165475" w:rsidP="002C3433">
            <w:pPr>
              <w:spacing w:before="0" w:line="360" w:lineRule="auto"/>
              <w:ind w:firstLine="0"/>
              <w:jc w:val="left"/>
              <w:rPr>
                <w:rFonts w:eastAsia="Calibri"/>
              </w:rPr>
            </w:pPr>
            <w:r w:rsidRPr="004D54AB">
              <w:rPr>
                <w:rFonts w:eastAsia="Calibri"/>
              </w:rPr>
              <w:t>1. Hiển thị hình ảnh</w:t>
            </w:r>
            <w:r w:rsidR="006E4B61" w:rsidRPr="004D54AB">
              <w:rPr>
                <w:rFonts w:eastAsia="Calibri"/>
              </w:rPr>
              <w:t xml:space="preserve"> nền.</w:t>
            </w:r>
          </w:p>
          <w:p w14:paraId="65D940EE" w14:textId="6EEFAB2B" w:rsidR="00165475" w:rsidRPr="004D54AB" w:rsidRDefault="00165475" w:rsidP="002C3433">
            <w:pPr>
              <w:spacing w:before="0" w:line="360" w:lineRule="auto"/>
              <w:ind w:firstLine="0"/>
              <w:jc w:val="left"/>
              <w:rPr>
                <w:rFonts w:eastAsia="Calibri"/>
              </w:rPr>
            </w:pPr>
            <w:r w:rsidRPr="004D54AB">
              <w:rPr>
                <w:rFonts w:eastAsia="Calibri"/>
              </w:rPr>
              <w:t xml:space="preserve">2. </w:t>
            </w:r>
            <w:r w:rsidR="00465D65" w:rsidRPr="004D54AB">
              <w:rPr>
                <w:rFonts w:eastAsia="Calibri"/>
              </w:rPr>
              <w:t>Phát</w:t>
            </w:r>
            <w:r w:rsidR="00AB014F" w:rsidRPr="004D54AB">
              <w:rPr>
                <w:rFonts w:eastAsia="Calibri"/>
              </w:rPr>
              <w:t xml:space="preserve"> âm thanh</w:t>
            </w:r>
            <w:r w:rsidR="006E4B61" w:rsidRPr="004D54AB">
              <w:rPr>
                <w:rFonts w:eastAsia="Calibri"/>
              </w:rPr>
              <w:t xml:space="preserve"> phát âm của vật</w:t>
            </w:r>
            <w:r w:rsidR="00465D65" w:rsidRPr="004D54AB">
              <w:rPr>
                <w:rFonts w:eastAsia="Calibri"/>
              </w:rPr>
              <w:t xml:space="preserve"> </w:t>
            </w:r>
            <w:r w:rsidR="006E4B61" w:rsidRPr="004D54AB">
              <w:rPr>
                <w:rFonts w:eastAsia="Calibri"/>
              </w:rPr>
              <w:t>cần tìm</w:t>
            </w:r>
            <w:r w:rsidR="00465D65" w:rsidRPr="004D54AB">
              <w:rPr>
                <w:rFonts w:eastAsia="Calibri"/>
              </w:rPr>
              <w:t xml:space="preserve"> trong hình.</w:t>
            </w:r>
          </w:p>
          <w:p w14:paraId="7E6F0A8A" w14:textId="77777777" w:rsidR="00165475" w:rsidRPr="004D54AB" w:rsidRDefault="00165475" w:rsidP="002C3433">
            <w:pPr>
              <w:spacing w:before="0" w:line="360" w:lineRule="auto"/>
              <w:ind w:firstLine="0"/>
              <w:jc w:val="left"/>
              <w:rPr>
                <w:rFonts w:eastAsia="Calibri"/>
              </w:rPr>
            </w:pPr>
          </w:p>
          <w:p w14:paraId="3E36F6CA" w14:textId="5A438221" w:rsidR="00165475" w:rsidRPr="004D54AB" w:rsidRDefault="00165475" w:rsidP="002C3433">
            <w:pPr>
              <w:spacing w:before="0" w:line="360" w:lineRule="auto"/>
              <w:ind w:firstLine="0"/>
              <w:jc w:val="left"/>
              <w:rPr>
                <w:rFonts w:eastAsia="Calibri"/>
              </w:rPr>
            </w:pPr>
            <w:r w:rsidRPr="004D54AB">
              <w:rPr>
                <w:rFonts w:eastAsia="Calibri"/>
              </w:rPr>
              <w:t>4. Kiểm tra vật được chọn</w:t>
            </w:r>
            <w:r w:rsidR="005235E6" w:rsidRPr="004D54AB">
              <w:rPr>
                <w:rFonts w:eastAsia="Calibri"/>
              </w:rPr>
              <w:t>.</w:t>
            </w:r>
          </w:p>
          <w:p w14:paraId="590F07EF" w14:textId="5A829CA8" w:rsidR="00165475" w:rsidRPr="004D54AB" w:rsidRDefault="00165475" w:rsidP="002C3433">
            <w:pPr>
              <w:spacing w:before="0" w:line="360" w:lineRule="auto"/>
              <w:ind w:firstLine="0"/>
              <w:jc w:val="left"/>
              <w:rPr>
                <w:rFonts w:eastAsia="Calibri"/>
              </w:rPr>
            </w:pPr>
            <w:r w:rsidRPr="004D54AB">
              <w:rPr>
                <w:rFonts w:eastAsia="Calibri"/>
              </w:rPr>
              <w:t>4.1 Nếu đó là vật cần tìm thì phát thông báo chính xác.</w:t>
            </w:r>
          </w:p>
          <w:p w14:paraId="053D6251" w14:textId="6D29905B" w:rsidR="00165475" w:rsidRPr="004D54AB" w:rsidRDefault="00165475" w:rsidP="002C3433">
            <w:pPr>
              <w:spacing w:before="0" w:line="360" w:lineRule="auto"/>
              <w:ind w:firstLine="0"/>
              <w:jc w:val="left"/>
              <w:rPr>
                <w:rFonts w:eastAsia="Calibri"/>
              </w:rPr>
            </w:pPr>
            <w:r w:rsidRPr="004D54AB">
              <w:rPr>
                <w:rFonts w:eastAsia="Calibri"/>
              </w:rPr>
              <w:t xml:space="preserve">4.2 Nếu đó không phải vật cần tìm thì sang bước </w:t>
            </w:r>
            <w:r w:rsidR="00E0342C" w:rsidRPr="004D54AB">
              <w:rPr>
                <w:rFonts w:eastAsia="Calibri"/>
              </w:rPr>
              <w:t>6</w:t>
            </w:r>
            <w:r w:rsidRPr="004D54AB">
              <w:rPr>
                <w:rFonts w:eastAsia="Calibri"/>
              </w:rPr>
              <w:t>.</w:t>
            </w:r>
          </w:p>
          <w:p w14:paraId="6B2E2D69" w14:textId="13C33BAF" w:rsidR="00165475" w:rsidRPr="004D54AB" w:rsidRDefault="00165475" w:rsidP="002C3433">
            <w:pPr>
              <w:spacing w:before="0" w:line="360" w:lineRule="auto"/>
              <w:ind w:firstLine="0"/>
              <w:jc w:val="left"/>
              <w:rPr>
                <w:rFonts w:eastAsia="Calibri"/>
              </w:rPr>
            </w:pPr>
            <w:r w:rsidRPr="004D54AB">
              <w:rPr>
                <w:rFonts w:eastAsia="Calibri"/>
              </w:rPr>
              <w:t>5. Nếu đã tìm được ba vật được yêu cầu thì thông báo chúc mừng hoàn thành và  kết thúc</w:t>
            </w:r>
            <w:r w:rsidR="00C753E8" w:rsidRPr="004D54AB">
              <w:rPr>
                <w:rFonts w:eastAsia="Calibri"/>
              </w:rPr>
              <w:t xml:space="preserve"> use case</w:t>
            </w:r>
            <w:r w:rsidRPr="004D54AB">
              <w:rPr>
                <w:rFonts w:eastAsia="Calibri"/>
              </w:rPr>
              <w:t>.</w:t>
            </w:r>
          </w:p>
          <w:p w14:paraId="73FFF9CC" w14:textId="7552AAE3" w:rsidR="00165475" w:rsidRPr="004D54AB" w:rsidRDefault="00165475" w:rsidP="002C3433">
            <w:pPr>
              <w:spacing w:before="0" w:line="360" w:lineRule="auto"/>
              <w:ind w:firstLine="0"/>
              <w:jc w:val="left"/>
              <w:rPr>
                <w:rFonts w:eastAsia="Calibri"/>
              </w:rPr>
            </w:pPr>
            <w:r w:rsidRPr="004D54AB">
              <w:rPr>
                <w:rFonts w:eastAsia="Calibri"/>
              </w:rPr>
              <w:t>6. Quay lại B3</w:t>
            </w:r>
            <w:r w:rsidR="005235E6" w:rsidRPr="004D54AB">
              <w:rPr>
                <w:rFonts w:eastAsia="Calibri"/>
              </w:rPr>
              <w:t>.</w:t>
            </w:r>
          </w:p>
        </w:tc>
      </w:tr>
      <w:tr w:rsidR="0095364E" w:rsidRPr="004D54AB" w14:paraId="2DE1ACE5"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09800" w14:textId="77777777" w:rsidR="0095364E" w:rsidRPr="004D54AB" w:rsidRDefault="0095364E" w:rsidP="002C3433">
            <w:pPr>
              <w:spacing w:before="0" w:line="360" w:lineRule="auto"/>
              <w:ind w:firstLine="0"/>
              <w:rPr>
                <w:rFonts w:eastAsia="Calibri"/>
              </w:rPr>
            </w:pPr>
            <w:r w:rsidRPr="004D54AB">
              <w:rPr>
                <w:rFonts w:eastAsia="Calibri"/>
              </w:rPr>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40508" w14:textId="2C3C5F30" w:rsidR="0095364E" w:rsidRPr="004D54AB" w:rsidRDefault="0095364E" w:rsidP="002C3433">
            <w:pPr>
              <w:keepNext/>
              <w:spacing w:before="0" w:line="360" w:lineRule="auto"/>
              <w:ind w:firstLine="0"/>
              <w:rPr>
                <w:rFonts w:eastAsia="Calibri"/>
              </w:rPr>
            </w:pPr>
          </w:p>
        </w:tc>
      </w:tr>
    </w:tbl>
    <w:p w14:paraId="133FEB0F" w14:textId="5CEFFC61" w:rsidR="005F1511" w:rsidRPr="004D54AB" w:rsidRDefault="005F1511" w:rsidP="002C3433">
      <w:pPr>
        <w:pStyle w:val="Caption"/>
        <w:spacing w:line="360" w:lineRule="auto"/>
      </w:pPr>
      <w:bookmarkStart w:id="98" w:name="_Toc45400034"/>
      <w:r w:rsidRPr="004D54AB">
        <w:t xml:space="preserve">Bảng </w:t>
      </w:r>
      <w:fldSimple w:instr=" STYLEREF 1 \s ">
        <w:r w:rsidR="008E6B23">
          <w:rPr>
            <w:noProof/>
          </w:rPr>
          <w:t>3</w:t>
        </w:r>
      </w:fldSimple>
      <w:r w:rsidR="00664A5A">
        <w:noBreakHyphen/>
      </w:r>
      <w:fldSimple w:instr=" SEQ Bảng \* ARABIC \s 1 ">
        <w:r w:rsidR="008E6B23">
          <w:rPr>
            <w:noProof/>
          </w:rPr>
          <w:t>9</w:t>
        </w:r>
      </w:fldSimple>
      <w:r w:rsidRPr="004D54AB">
        <w:t xml:space="preserve"> Đặc tả Use case </w:t>
      </w:r>
      <w:r w:rsidR="0096418E">
        <w:t>Look</w:t>
      </w:r>
      <w:r w:rsidRPr="004D54AB">
        <w:t xml:space="preserve"> and find</w:t>
      </w:r>
      <w:r w:rsidR="0083628F" w:rsidRPr="004D54AB">
        <w:t>.</w:t>
      </w:r>
      <w:bookmarkEnd w:id="98"/>
    </w:p>
    <w:p w14:paraId="02E48422" w14:textId="7942B18E" w:rsidR="00AC5294" w:rsidRPr="004D54AB" w:rsidRDefault="0095364E" w:rsidP="002C3433">
      <w:pPr>
        <w:pStyle w:val="Heading4"/>
        <w:spacing w:before="0" w:line="360" w:lineRule="auto"/>
        <w:ind w:left="0" w:firstLine="0"/>
      </w:pPr>
      <w:r w:rsidRPr="004D54AB">
        <w:lastRenderedPageBreak/>
        <w:t>Biểu đồ</w:t>
      </w:r>
    </w:p>
    <w:p w14:paraId="10D018B1" w14:textId="77777777" w:rsidR="00065270" w:rsidRDefault="00317AE5" w:rsidP="008E6B23">
      <w:pPr>
        <w:keepNext/>
        <w:spacing w:before="0" w:line="360" w:lineRule="auto"/>
        <w:ind w:firstLine="0"/>
        <w:jc w:val="center"/>
      </w:pPr>
      <w:r w:rsidRPr="004D54AB">
        <w:rPr>
          <w:noProof/>
        </w:rPr>
        <w:drawing>
          <wp:inline distT="0" distB="0" distL="0" distR="0" wp14:anchorId="2E479A84" wp14:editId="576E489D">
            <wp:extent cx="6372267" cy="26310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73229" cy="2631454"/>
                    </a:xfrm>
                    <a:prstGeom prst="rect">
                      <a:avLst/>
                    </a:prstGeom>
                    <a:noFill/>
                    <a:ln>
                      <a:noFill/>
                    </a:ln>
                  </pic:spPr>
                </pic:pic>
              </a:graphicData>
            </a:graphic>
          </wp:inline>
        </w:drawing>
      </w:r>
    </w:p>
    <w:p w14:paraId="051C2AC1" w14:textId="2655411B" w:rsidR="006E4B61" w:rsidRDefault="00065270" w:rsidP="002C3433">
      <w:pPr>
        <w:pStyle w:val="Caption"/>
        <w:spacing w:line="360" w:lineRule="auto"/>
      </w:pPr>
      <w:bookmarkStart w:id="99" w:name="_Toc45400011"/>
      <w:r>
        <w:t xml:space="preserve">Hình </w:t>
      </w:r>
      <w:fldSimple w:instr=" STYLEREF 1 \s ">
        <w:r w:rsidR="00016D79">
          <w:rPr>
            <w:noProof/>
          </w:rPr>
          <w:t>3</w:t>
        </w:r>
      </w:fldSimple>
      <w:r w:rsidR="00016D79">
        <w:noBreakHyphen/>
      </w:r>
      <w:fldSimple w:instr=" SEQ Hình \* ARABIC \s 1 ">
        <w:r w:rsidR="00016D79">
          <w:rPr>
            <w:noProof/>
          </w:rPr>
          <w:t>16</w:t>
        </w:r>
      </w:fldSimple>
      <w:r>
        <w:t xml:space="preserve"> Activity Diagram UC_</w:t>
      </w:r>
      <w:r w:rsidR="0096418E">
        <w:t>Look</w:t>
      </w:r>
      <w:r>
        <w:t xml:space="preserve"> And Find</w:t>
      </w:r>
      <w:bookmarkEnd w:id="99"/>
    </w:p>
    <w:p w14:paraId="18F17AD0" w14:textId="77777777" w:rsidR="00C17E4D" w:rsidRPr="00C17E4D" w:rsidRDefault="00C17E4D" w:rsidP="002C3433">
      <w:pPr>
        <w:spacing w:before="0" w:line="360" w:lineRule="auto"/>
        <w:ind w:firstLine="0"/>
      </w:pPr>
    </w:p>
    <w:p w14:paraId="15C58DDC" w14:textId="77777777" w:rsidR="002D1B90" w:rsidRDefault="002D1B90" w:rsidP="002C3433">
      <w:pPr>
        <w:spacing w:before="0" w:line="360" w:lineRule="auto"/>
        <w:ind w:firstLine="0"/>
        <w:jc w:val="left"/>
      </w:pPr>
    </w:p>
    <w:p w14:paraId="50A57FD5" w14:textId="77777777" w:rsidR="008570D4" w:rsidRDefault="002D1B90" w:rsidP="002C3433">
      <w:pPr>
        <w:keepNext/>
        <w:spacing w:before="0" w:line="360" w:lineRule="auto"/>
        <w:ind w:firstLine="0"/>
        <w:jc w:val="center"/>
      </w:pPr>
      <w:r>
        <w:rPr>
          <w:noProof/>
        </w:rPr>
        <w:drawing>
          <wp:inline distT="0" distB="0" distL="0" distR="0" wp14:anchorId="311EAB60" wp14:editId="17FBE4A1">
            <wp:extent cx="5815378" cy="4243863"/>
            <wp:effectExtent l="0" t="0" r="0" b="4445"/>
            <wp:docPr id="39" name="Picture 3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5324" cy="4251121"/>
                    </a:xfrm>
                    <a:prstGeom prst="rect">
                      <a:avLst/>
                    </a:prstGeom>
                    <a:noFill/>
                    <a:ln>
                      <a:noFill/>
                    </a:ln>
                  </pic:spPr>
                </pic:pic>
              </a:graphicData>
            </a:graphic>
          </wp:inline>
        </w:drawing>
      </w:r>
    </w:p>
    <w:p w14:paraId="7826019E" w14:textId="6E18E948" w:rsidR="008570D4" w:rsidRDefault="008570D4" w:rsidP="002C3433">
      <w:pPr>
        <w:pStyle w:val="Caption"/>
        <w:spacing w:line="360" w:lineRule="auto"/>
      </w:pPr>
      <w:bookmarkStart w:id="100" w:name="_Toc45400012"/>
      <w:r>
        <w:t xml:space="preserve">Hình </w:t>
      </w:r>
      <w:fldSimple w:instr=" STYLEREF 1 \s ">
        <w:r w:rsidR="00016D79">
          <w:rPr>
            <w:noProof/>
          </w:rPr>
          <w:t>3</w:t>
        </w:r>
      </w:fldSimple>
      <w:r w:rsidR="00016D79">
        <w:noBreakHyphen/>
      </w:r>
      <w:fldSimple w:instr=" SEQ Hình \* ARABIC \s 1 ">
        <w:r w:rsidR="00016D79">
          <w:rPr>
            <w:noProof/>
          </w:rPr>
          <w:t>17</w:t>
        </w:r>
      </w:fldSimple>
      <w:r>
        <w:t xml:space="preserve"> Sequence Diagram UC_</w:t>
      </w:r>
      <w:r w:rsidR="0096418E">
        <w:t>Look</w:t>
      </w:r>
      <w:r>
        <w:t xml:space="preserve"> And Find</w:t>
      </w:r>
      <w:bookmarkEnd w:id="100"/>
    </w:p>
    <w:p w14:paraId="16A89433" w14:textId="0775BBCD" w:rsidR="001F0999" w:rsidRDefault="001F0999">
      <w:pPr>
        <w:pStyle w:val="Heading3"/>
      </w:pPr>
      <w:bookmarkStart w:id="101" w:name="_Toc45400073"/>
      <w:r>
        <w:lastRenderedPageBreak/>
        <w:t>Use case UC8: ChooseUnit</w:t>
      </w:r>
      <w:bookmarkEnd w:id="101"/>
    </w:p>
    <w:p w14:paraId="5E8A3EA7" w14:textId="5426FA04" w:rsidR="00147C56" w:rsidRDefault="00B31516" w:rsidP="00147C56">
      <w:pPr>
        <w:pStyle w:val="Heading4"/>
      </w:pPr>
      <w:r>
        <w:t>Mô tả</w:t>
      </w:r>
    </w:p>
    <w:tbl>
      <w:tblPr>
        <w:tblStyle w:val="TableGrid"/>
        <w:tblW w:w="0" w:type="auto"/>
        <w:tblLook w:val="04A0" w:firstRow="1" w:lastRow="0" w:firstColumn="1" w:lastColumn="0" w:noHBand="0" w:noVBand="1"/>
      </w:tblPr>
      <w:tblGrid>
        <w:gridCol w:w="4796"/>
        <w:gridCol w:w="2398"/>
        <w:gridCol w:w="2399"/>
      </w:tblGrid>
      <w:tr w:rsidR="00B31516" w14:paraId="2676EF08" w14:textId="77777777" w:rsidTr="00415E6D">
        <w:tc>
          <w:tcPr>
            <w:tcW w:w="9593" w:type="dxa"/>
            <w:gridSpan w:val="3"/>
          </w:tcPr>
          <w:p w14:paraId="3AF00EDC" w14:textId="7B5EEBD7" w:rsidR="00B31516" w:rsidRDefault="00B31516" w:rsidP="00B31516">
            <w:pPr>
              <w:spacing w:before="0" w:line="240" w:lineRule="auto"/>
              <w:ind w:firstLine="0"/>
              <w:jc w:val="left"/>
            </w:pPr>
            <w:r w:rsidRPr="004D54AB">
              <w:rPr>
                <w:rFonts w:eastAsia="Calibri"/>
              </w:rPr>
              <w:t xml:space="preserve">Use case: </w:t>
            </w:r>
            <w:r>
              <w:t>ChooseUnit</w:t>
            </w:r>
          </w:p>
        </w:tc>
      </w:tr>
      <w:tr w:rsidR="00B31516" w14:paraId="65337E13" w14:textId="77777777" w:rsidTr="00415E6D">
        <w:tc>
          <w:tcPr>
            <w:tcW w:w="4796" w:type="dxa"/>
            <w:vAlign w:val="top"/>
          </w:tcPr>
          <w:p w14:paraId="3BBCC8F8" w14:textId="32DCFCFE" w:rsidR="00B31516" w:rsidRDefault="00B31516" w:rsidP="00B31516">
            <w:pPr>
              <w:spacing w:before="0" w:line="240" w:lineRule="auto"/>
              <w:ind w:firstLine="0"/>
              <w:jc w:val="left"/>
            </w:pPr>
            <w:r w:rsidRPr="004D54AB">
              <w:rPr>
                <w:rFonts w:eastAsia="Calibri"/>
              </w:rPr>
              <w:t>Mục đích</w:t>
            </w:r>
          </w:p>
        </w:tc>
        <w:tc>
          <w:tcPr>
            <w:tcW w:w="4797" w:type="dxa"/>
            <w:gridSpan w:val="2"/>
            <w:vAlign w:val="top"/>
          </w:tcPr>
          <w:p w14:paraId="54769B5F" w14:textId="7D2A87CD" w:rsidR="00B31516" w:rsidRDefault="00B31516" w:rsidP="005D070D">
            <w:pPr>
              <w:spacing w:before="0" w:line="240" w:lineRule="auto"/>
              <w:ind w:firstLine="0"/>
              <w:jc w:val="left"/>
            </w:pPr>
            <w:r w:rsidRPr="004D54AB">
              <w:rPr>
                <w:rFonts w:eastAsia="Calibri"/>
              </w:rPr>
              <w:t xml:space="preserve">Use case cho phép người dùng </w:t>
            </w:r>
            <w:r w:rsidR="005D070D">
              <w:rPr>
                <w:rFonts w:eastAsia="Calibri"/>
              </w:rPr>
              <w:t>chọn chủ đề theo từng unit</w:t>
            </w:r>
            <w:r w:rsidRPr="004D54AB">
              <w:rPr>
                <w:rFonts w:eastAsia="Calibri"/>
              </w:rPr>
              <w:t>.</w:t>
            </w:r>
          </w:p>
        </w:tc>
      </w:tr>
      <w:tr w:rsidR="00B31516" w14:paraId="78E9E945" w14:textId="77777777" w:rsidTr="00415E6D">
        <w:tc>
          <w:tcPr>
            <w:tcW w:w="4796" w:type="dxa"/>
            <w:vAlign w:val="top"/>
          </w:tcPr>
          <w:p w14:paraId="037894B2" w14:textId="23C054E2" w:rsidR="00B31516" w:rsidRDefault="00B31516" w:rsidP="00B31516">
            <w:pPr>
              <w:spacing w:before="0" w:line="240" w:lineRule="auto"/>
              <w:ind w:firstLine="0"/>
              <w:jc w:val="left"/>
            </w:pPr>
            <w:r w:rsidRPr="004D54AB">
              <w:rPr>
                <w:rFonts w:eastAsia="Calibri"/>
              </w:rPr>
              <w:t>Mô tả</w:t>
            </w:r>
          </w:p>
        </w:tc>
        <w:tc>
          <w:tcPr>
            <w:tcW w:w="4797" w:type="dxa"/>
            <w:gridSpan w:val="2"/>
            <w:vAlign w:val="top"/>
          </w:tcPr>
          <w:p w14:paraId="43ED1275" w14:textId="74B37546" w:rsidR="00B31516" w:rsidRDefault="0067758A" w:rsidP="00F553F9">
            <w:pPr>
              <w:spacing w:before="0" w:line="240" w:lineRule="auto"/>
              <w:ind w:firstLine="0"/>
              <w:jc w:val="left"/>
            </w:pPr>
            <w:r>
              <w:rPr>
                <w:rFonts w:eastAsia="Calibri"/>
              </w:rPr>
              <w:t xml:space="preserve">Use case này sẽ hiển thị danh sách các unit cho người dùng chọn chủ đề </w:t>
            </w:r>
            <w:r w:rsidR="00F553F9">
              <w:rPr>
                <w:rFonts w:eastAsia="Calibri"/>
              </w:rPr>
              <w:t>cho bài học</w:t>
            </w:r>
          </w:p>
        </w:tc>
      </w:tr>
      <w:tr w:rsidR="00B31516" w14:paraId="58B5A0E0" w14:textId="77777777" w:rsidTr="00415E6D">
        <w:tc>
          <w:tcPr>
            <w:tcW w:w="4796" w:type="dxa"/>
            <w:vAlign w:val="top"/>
          </w:tcPr>
          <w:p w14:paraId="40A6E2F1" w14:textId="23907E4C" w:rsidR="00B31516" w:rsidRDefault="00B31516" w:rsidP="00B31516">
            <w:pPr>
              <w:spacing w:before="0" w:line="240" w:lineRule="auto"/>
              <w:ind w:firstLine="0"/>
              <w:jc w:val="left"/>
            </w:pPr>
            <w:r w:rsidRPr="004D54AB">
              <w:rPr>
                <w:rFonts w:eastAsia="Calibri"/>
              </w:rPr>
              <w:t>Tác Nhân</w:t>
            </w:r>
          </w:p>
        </w:tc>
        <w:tc>
          <w:tcPr>
            <w:tcW w:w="4797" w:type="dxa"/>
            <w:gridSpan w:val="2"/>
            <w:vAlign w:val="top"/>
          </w:tcPr>
          <w:p w14:paraId="5D5D2086" w14:textId="7949F535" w:rsidR="00B31516" w:rsidRDefault="00B31516" w:rsidP="00B31516">
            <w:pPr>
              <w:spacing w:before="0" w:line="240" w:lineRule="auto"/>
              <w:ind w:firstLine="0"/>
              <w:jc w:val="left"/>
            </w:pPr>
            <w:r w:rsidRPr="004D54AB">
              <w:rPr>
                <w:rFonts w:eastAsia="Calibri"/>
              </w:rPr>
              <w:t>Người dùng</w:t>
            </w:r>
          </w:p>
        </w:tc>
      </w:tr>
      <w:tr w:rsidR="00B31516" w14:paraId="44B8ADE0" w14:textId="77777777" w:rsidTr="00415E6D">
        <w:tc>
          <w:tcPr>
            <w:tcW w:w="4796" w:type="dxa"/>
            <w:vAlign w:val="top"/>
          </w:tcPr>
          <w:p w14:paraId="4AE9964E" w14:textId="2550FD06" w:rsidR="00B31516" w:rsidRDefault="00B31516" w:rsidP="00B31516">
            <w:pPr>
              <w:spacing w:before="0" w:line="240" w:lineRule="auto"/>
              <w:ind w:firstLine="0"/>
              <w:jc w:val="left"/>
            </w:pPr>
            <w:r w:rsidRPr="004D54AB">
              <w:rPr>
                <w:rFonts w:eastAsia="Calibri"/>
              </w:rPr>
              <w:t>Điều kiện trước</w:t>
            </w:r>
          </w:p>
        </w:tc>
        <w:tc>
          <w:tcPr>
            <w:tcW w:w="4797" w:type="dxa"/>
            <w:gridSpan w:val="2"/>
            <w:vAlign w:val="top"/>
          </w:tcPr>
          <w:p w14:paraId="7E37FB82" w14:textId="7EF919C9" w:rsidR="00B31516" w:rsidRDefault="00613E36" w:rsidP="00B31516">
            <w:pPr>
              <w:spacing w:before="0" w:line="240" w:lineRule="auto"/>
              <w:ind w:firstLine="0"/>
              <w:jc w:val="left"/>
            </w:pPr>
            <w:r>
              <w:t>Đ</w:t>
            </w:r>
            <w:r w:rsidR="0054129C">
              <w:t>ã khởi động ứng dụng</w:t>
            </w:r>
          </w:p>
        </w:tc>
      </w:tr>
      <w:tr w:rsidR="00B31516" w14:paraId="625C8171" w14:textId="77777777" w:rsidTr="00415E6D">
        <w:tc>
          <w:tcPr>
            <w:tcW w:w="4796" w:type="dxa"/>
            <w:vAlign w:val="top"/>
          </w:tcPr>
          <w:p w14:paraId="7462E044" w14:textId="50769E52" w:rsidR="00B31516" w:rsidRDefault="00B31516" w:rsidP="00B31516">
            <w:pPr>
              <w:spacing w:before="0" w:line="240" w:lineRule="auto"/>
              <w:ind w:firstLine="0"/>
              <w:jc w:val="left"/>
            </w:pPr>
            <w:r w:rsidRPr="004D54AB">
              <w:rPr>
                <w:rFonts w:eastAsia="Calibri"/>
              </w:rPr>
              <w:t>Điều kiện sau</w:t>
            </w:r>
          </w:p>
        </w:tc>
        <w:tc>
          <w:tcPr>
            <w:tcW w:w="4797" w:type="dxa"/>
            <w:gridSpan w:val="2"/>
            <w:vAlign w:val="top"/>
          </w:tcPr>
          <w:p w14:paraId="10428106" w14:textId="69BD6D60" w:rsidR="00B31516" w:rsidRDefault="00B31516" w:rsidP="00B31516">
            <w:pPr>
              <w:spacing w:before="0" w:line="240" w:lineRule="auto"/>
              <w:ind w:firstLine="0"/>
              <w:jc w:val="left"/>
            </w:pPr>
            <w:r>
              <w:rPr>
                <w:rFonts w:eastAsia="Calibri"/>
              </w:rPr>
              <w:t>Hiển thị tiêu đề của unit và âm thanh tiêu đề</w:t>
            </w:r>
          </w:p>
        </w:tc>
      </w:tr>
      <w:tr w:rsidR="00342EC6" w14:paraId="3118F750" w14:textId="77777777" w:rsidTr="00415E6D">
        <w:tc>
          <w:tcPr>
            <w:tcW w:w="4796" w:type="dxa"/>
            <w:vMerge w:val="restart"/>
            <w:vAlign w:val="top"/>
          </w:tcPr>
          <w:p w14:paraId="7F72225F" w14:textId="794FCFEC" w:rsidR="00342EC6" w:rsidRPr="004D54AB" w:rsidRDefault="00342EC6" w:rsidP="00B31516">
            <w:pPr>
              <w:spacing w:before="0" w:line="240" w:lineRule="auto"/>
              <w:ind w:firstLine="0"/>
              <w:jc w:val="left"/>
              <w:rPr>
                <w:rFonts w:eastAsia="Calibri"/>
              </w:rPr>
            </w:pPr>
            <w:r>
              <w:rPr>
                <w:rFonts w:eastAsia="Calibri"/>
              </w:rPr>
              <w:t>Luồng sự kiện chính</w:t>
            </w:r>
          </w:p>
        </w:tc>
        <w:tc>
          <w:tcPr>
            <w:tcW w:w="2398" w:type="dxa"/>
            <w:vAlign w:val="top"/>
          </w:tcPr>
          <w:p w14:paraId="5E249CFE" w14:textId="48FE3D80" w:rsidR="00342EC6" w:rsidRDefault="00342EC6" w:rsidP="00B31516">
            <w:pPr>
              <w:spacing w:before="0" w:line="240" w:lineRule="auto"/>
              <w:ind w:firstLine="0"/>
              <w:jc w:val="left"/>
              <w:rPr>
                <w:rFonts w:eastAsia="Calibri"/>
              </w:rPr>
            </w:pPr>
            <w:r>
              <w:rPr>
                <w:rFonts w:eastAsia="Calibri"/>
              </w:rPr>
              <w:t>Người dùng</w:t>
            </w:r>
          </w:p>
        </w:tc>
        <w:tc>
          <w:tcPr>
            <w:tcW w:w="2399" w:type="dxa"/>
          </w:tcPr>
          <w:p w14:paraId="589D998F" w14:textId="50984022" w:rsidR="00342EC6" w:rsidRDefault="00342EC6" w:rsidP="00B31516">
            <w:pPr>
              <w:spacing w:before="0" w:line="240" w:lineRule="auto"/>
              <w:ind w:firstLine="0"/>
              <w:jc w:val="left"/>
              <w:rPr>
                <w:rFonts w:eastAsia="Calibri"/>
              </w:rPr>
            </w:pPr>
            <w:r>
              <w:rPr>
                <w:rFonts w:eastAsia="Calibri"/>
              </w:rPr>
              <w:t>Hệ thống</w:t>
            </w:r>
          </w:p>
        </w:tc>
      </w:tr>
      <w:tr w:rsidR="00342EC6" w14:paraId="3D4A12B2" w14:textId="77777777" w:rsidTr="00415E6D">
        <w:tc>
          <w:tcPr>
            <w:tcW w:w="4796" w:type="dxa"/>
            <w:vMerge/>
            <w:vAlign w:val="top"/>
          </w:tcPr>
          <w:p w14:paraId="253DF3A2" w14:textId="77777777" w:rsidR="00342EC6" w:rsidRDefault="00342EC6" w:rsidP="00B31516">
            <w:pPr>
              <w:spacing w:before="0" w:line="240" w:lineRule="auto"/>
              <w:ind w:firstLine="0"/>
              <w:jc w:val="left"/>
              <w:rPr>
                <w:rFonts w:eastAsia="Calibri"/>
              </w:rPr>
            </w:pPr>
          </w:p>
        </w:tc>
        <w:tc>
          <w:tcPr>
            <w:tcW w:w="2398" w:type="dxa"/>
            <w:vAlign w:val="top"/>
          </w:tcPr>
          <w:p w14:paraId="2920D07F" w14:textId="77777777" w:rsidR="00012593" w:rsidRDefault="00012593" w:rsidP="00B31516">
            <w:pPr>
              <w:spacing w:before="0" w:line="240" w:lineRule="auto"/>
              <w:ind w:firstLine="0"/>
              <w:jc w:val="left"/>
              <w:rPr>
                <w:rFonts w:eastAsia="Calibri"/>
              </w:rPr>
            </w:pPr>
          </w:p>
          <w:p w14:paraId="3A3061A4" w14:textId="563E2511" w:rsidR="00012593" w:rsidRDefault="00012593" w:rsidP="00B31516">
            <w:pPr>
              <w:spacing w:before="0" w:line="240" w:lineRule="auto"/>
              <w:ind w:firstLine="0"/>
              <w:jc w:val="left"/>
              <w:rPr>
                <w:rFonts w:eastAsia="Calibri"/>
              </w:rPr>
            </w:pPr>
            <w:r>
              <w:rPr>
                <w:rFonts w:eastAsia="Calibri"/>
              </w:rPr>
              <w:t>2. Chọn unit</w:t>
            </w:r>
          </w:p>
        </w:tc>
        <w:tc>
          <w:tcPr>
            <w:tcW w:w="2399" w:type="dxa"/>
          </w:tcPr>
          <w:p w14:paraId="1C58AD57" w14:textId="615109CB" w:rsidR="00012593" w:rsidRDefault="00012593" w:rsidP="00012593">
            <w:pPr>
              <w:spacing w:before="0" w:line="240" w:lineRule="auto"/>
              <w:ind w:firstLine="0"/>
              <w:jc w:val="left"/>
              <w:rPr>
                <w:rFonts w:eastAsia="Calibri"/>
              </w:rPr>
            </w:pPr>
            <w:r>
              <w:rPr>
                <w:rFonts w:eastAsia="Calibri"/>
              </w:rPr>
              <w:t>1. Hiển thị giao diện chọn unit</w:t>
            </w:r>
          </w:p>
          <w:p w14:paraId="7BEBB5A8" w14:textId="1EC298F8" w:rsidR="00342EC6" w:rsidRDefault="002A2714" w:rsidP="00B31516">
            <w:pPr>
              <w:spacing w:before="0" w:line="240" w:lineRule="auto"/>
              <w:ind w:firstLine="0"/>
              <w:jc w:val="left"/>
              <w:rPr>
                <w:rFonts w:eastAsia="Calibri"/>
              </w:rPr>
            </w:pPr>
            <w:r>
              <w:rPr>
                <w:rFonts w:eastAsia="Calibri"/>
              </w:rPr>
              <w:t>3.</w:t>
            </w:r>
            <w:r w:rsidR="00CE3293">
              <w:rPr>
                <w:rFonts w:eastAsia="Calibri"/>
              </w:rPr>
              <w:t xml:space="preserve"> Cập nhật tiêu đề</w:t>
            </w:r>
            <w:r w:rsidR="00E47EC7">
              <w:rPr>
                <w:rFonts w:eastAsia="Calibri"/>
              </w:rPr>
              <w:t>,</w:t>
            </w:r>
            <w:r w:rsidR="00CE3293">
              <w:rPr>
                <w:rFonts w:eastAsia="Calibri"/>
              </w:rPr>
              <w:t xml:space="preserve"> phát âm thanh của tiêu đề</w:t>
            </w:r>
            <w:r w:rsidR="00E47EC7">
              <w:rPr>
                <w:rFonts w:eastAsia="Calibri"/>
              </w:rPr>
              <w:t xml:space="preserve"> của Unit đang được chọn</w:t>
            </w:r>
            <w:r w:rsidR="00CE3293">
              <w:rPr>
                <w:rFonts w:eastAsia="Calibri"/>
              </w:rPr>
              <w:t>.</w:t>
            </w:r>
          </w:p>
          <w:p w14:paraId="54B84C0B" w14:textId="2AA31AE3" w:rsidR="00012593" w:rsidRDefault="00012593" w:rsidP="00B31516">
            <w:pPr>
              <w:spacing w:before="0" w:line="240" w:lineRule="auto"/>
              <w:ind w:firstLine="0"/>
              <w:jc w:val="left"/>
              <w:rPr>
                <w:rFonts w:eastAsia="Calibri"/>
              </w:rPr>
            </w:pPr>
          </w:p>
        </w:tc>
      </w:tr>
      <w:tr w:rsidR="00342EC6" w14:paraId="7141DBFE" w14:textId="77777777" w:rsidTr="00415E6D">
        <w:tc>
          <w:tcPr>
            <w:tcW w:w="4796" w:type="dxa"/>
            <w:vAlign w:val="top"/>
          </w:tcPr>
          <w:p w14:paraId="08CF0D49" w14:textId="37C2F671" w:rsidR="00342EC6" w:rsidRDefault="001A5263" w:rsidP="00B31516">
            <w:pPr>
              <w:spacing w:before="0" w:line="240" w:lineRule="auto"/>
              <w:ind w:firstLine="0"/>
              <w:jc w:val="left"/>
              <w:rPr>
                <w:rFonts w:eastAsia="Calibri"/>
              </w:rPr>
            </w:pPr>
            <w:r>
              <w:rPr>
                <w:rFonts w:eastAsia="Calibri"/>
              </w:rPr>
              <w:t>Luồng sự kiện phụ</w:t>
            </w:r>
          </w:p>
        </w:tc>
        <w:tc>
          <w:tcPr>
            <w:tcW w:w="4797" w:type="dxa"/>
            <w:gridSpan w:val="2"/>
            <w:vAlign w:val="top"/>
          </w:tcPr>
          <w:p w14:paraId="0A3D6B16" w14:textId="77777777" w:rsidR="00342EC6" w:rsidRDefault="00342EC6" w:rsidP="00B3277D">
            <w:pPr>
              <w:keepNext/>
              <w:spacing w:before="0" w:line="240" w:lineRule="auto"/>
              <w:ind w:firstLine="0"/>
              <w:jc w:val="left"/>
              <w:rPr>
                <w:rFonts w:eastAsia="Calibri"/>
              </w:rPr>
            </w:pPr>
          </w:p>
        </w:tc>
      </w:tr>
      <w:tr w:rsidR="00E47EC7" w14:paraId="64AF0A48" w14:textId="77777777" w:rsidTr="00415E6D">
        <w:tc>
          <w:tcPr>
            <w:tcW w:w="4796" w:type="dxa"/>
            <w:vAlign w:val="top"/>
          </w:tcPr>
          <w:p w14:paraId="6953D1CA" w14:textId="05857FC7" w:rsidR="00E47EC7" w:rsidRDefault="00E47EC7" w:rsidP="00B31516">
            <w:pPr>
              <w:spacing w:before="0" w:line="240" w:lineRule="auto"/>
              <w:ind w:firstLine="0"/>
              <w:jc w:val="left"/>
              <w:rPr>
                <w:rFonts w:eastAsia="Calibri"/>
              </w:rPr>
            </w:pPr>
            <w:r>
              <w:rPr>
                <w:rFonts w:eastAsia="Calibri"/>
              </w:rPr>
              <w:t>Ghi chú</w:t>
            </w:r>
          </w:p>
        </w:tc>
        <w:tc>
          <w:tcPr>
            <w:tcW w:w="4797" w:type="dxa"/>
            <w:gridSpan w:val="2"/>
            <w:vAlign w:val="top"/>
          </w:tcPr>
          <w:p w14:paraId="4FA41463" w14:textId="36C9F916" w:rsidR="00E47EC7" w:rsidRDefault="00E47EC7" w:rsidP="00B3277D">
            <w:pPr>
              <w:keepNext/>
              <w:spacing w:before="0" w:line="240" w:lineRule="auto"/>
              <w:ind w:firstLine="0"/>
              <w:jc w:val="left"/>
              <w:rPr>
                <w:rFonts w:eastAsia="Calibri"/>
              </w:rPr>
            </w:pPr>
            <w:r>
              <w:rPr>
                <w:rFonts w:eastAsia="Calibri"/>
              </w:rPr>
              <w:t>Unit mặc định ban đầu là unit 1.</w:t>
            </w:r>
          </w:p>
        </w:tc>
      </w:tr>
    </w:tbl>
    <w:p w14:paraId="677EC887" w14:textId="5DCF4F4C" w:rsidR="00147C56" w:rsidRDefault="00B3277D" w:rsidP="00B3277D">
      <w:pPr>
        <w:pStyle w:val="Caption"/>
      </w:pPr>
      <w:bookmarkStart w:id="102" w:name="_Toc45400035"/>
      <w:r>
        <w:t xml:space="preserve">Bảng </w:t>
      </w:r>
      <w:fldSimple w:instr=" STYLEREF 1 \s ">
        <w:r w:rsidR="008E6B23">
          <w:rPr>
            <w:noProof/>
          </w:rPr>
          <w:t>3</w:t>
        </w:r>
      </w:fldSimple>
      <w:r w:rsidR="00664A5A">
        <w:noBreakHyphen/>
      </w:r>
      <w:fldSimple w:instr=" SEQ Bảng \* ARABIC \s 1 ">
        <w:r w:rsidR="008E6B23">
          <w:rPr>
            <w:noProof/>
          </w:rPr>
          <w:t>10</w:t>
        </w:r>
      </w:fldSimple>
      <w:r>
        <w:t xml:space="preserve"> Đặc tả Use case ChooseUnit</w:t>
      </w:r>
      <w:bookmarkEnd w:id="102"/>
    </w:p>
    <w:p w14:paraId="1126E395" w14:textId="3C453690" w:rsidR="00147C56" w:rsidRDefault="00B31516" w:rsidP="00786A61">
      <w:pPr>
        <w:pStyle w:val="Heading4"/>
      </w:pPr>
      <w:r>
        <w:t>Biểu đồ</w:t>
      </w:r>
    </w:p>
    <w:p w14:paraId="17C655F5" w14:textId="77777777" w:rsidR="0064748F" w:rsidRDefault="0064748F" w:rsidP="0064748F">
      <w:pPr>
        <w:keepNext/>
        <w:jc w:val="center"/>
      </w:pPr>
      <w:r w:rsidRPr="0064748F">
        <w:rPr>
          <w:noProof/>
        </w:rPr>
        <w:drawing>
          <wp:inline distT="0" distB="0" distL="0" distR="0" wp14:anchorId="62E9B840" wp14:editId="33A668F5">
            <wp:extent cx="4407883" cy="272125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8827" cy="2728012"/>
                    </a:xfrm>
                    <a:prstGeom prst="rect">
                      <a:avLst/>
                    </a:prstGeom>
                    <a:noFill/>
                    <a:ln>
                      <a:noFill/>
                    </a:ln>
                  </pic:spPr>
                </pic:pic>
              </a:graphicData>
            </a:graphic>
          </wp:inline>
        </w:drawing>
      </w:r>
    </w:p>
    <w:p w14:paraId="03C82C56" w14:textId="5A718736" w:rsidR="00147C56" w:rsidRDefault="0064748F" w:rsidP="0064748F">
      <w:pPr>
        <w:pStyle w:val="Caption"/>
      </w:pPr>
      <w:bookmarkStart w:id="103" w:name="_Toc45400013"/>
      <w:r>
        <w:t xml:space="preserve">Hình </w:t>
      </w:r>
      <w:fldSimple w:instr=" STYLEREF 1 \s ">
        <w:r w:rsidR="00016D79">
          <w:rPr>
            <w:noProof/>
          </w:rPr>
          <w:t>3</w:t>
        </w:r>
      </w:fldSimple>
      <w:r w:rsidR="00016D79">
        <w:noBreakHyphen/>
      </w:r>
      <w:fldSimple w:instr=" SEQ Hình \* ARABIC \s 1 ">
        <w:r w:rsidR="00016D79">
          <w:rPr>
            <w:noProof/>
          </w:rPr>
          <w:t>18</w:t>
        </w:r>
      </w:fldSimple>
      <w:r>
        <w:t xml:space="preserve"> Activity Diagram Use case ChooseUnit</w:t>
      </w:r>
      <w:bookmarkEnd w:id="103"/>
    </w:p>
    <w:p w14:paraId="50ECF26C" w14:textId="47598CCC" w:rsidR="00B738A3" w:rsidRDefault="00B738A3" w:rsidP="00B738A3"/>
    <w:p w14:paraId="3548B829" w14:textId="13E7F9F9" w:rsidR="000B7248" w:rsidRDefault="008E6B23" w:rsidP="008E6B23">
      <w:pPr>
        <w:keepNext/>
        <w:ind w:firstLine="0"/>
        <w:jc w:val="center"/>
      </w:pPr>
      <w:r w:rsidRPr="008E6B23">
        <w:rPr>
          <w:noProof/>
        </w:rPr>
        <w:lastRenderedPageBreak/>
        <w:drawing>
          <wp:inline distT="0" distB="0" distL="0" distR="0" wp14:anchorId="60669A29" wp14:editId="573A84BF">
            <wp:extent cx="5915025" cy="33748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1819" cy="3378708"/>
                    </a:xfrm>
                    <a:prstGeom prst="rect">
                      <a:avLst/>
                    </a:prstGeom>
                    <a:noFill/>
                    <a:ln>
                      <a:noFill/>
                    </a:ln>
                  </pic:spPr>
                </pic:pic>
              </a:graphicData>
            </a:graphic>
          </wp:inline>
        </w:drawing>
      </w:r>
    </w:p>
    <w:p w14:paraId="517B3EF5" w14:textId="25AB816A" w:rsidR="00B738A3" w:rsidRPr="00B738A3" w:rsidRDefault="000B7248" w:rsidP="000B7248">
      <w:pPr>
        <w:pStyle w:val="Caption"/>
      </w:pPr>
      <w:bookmarkStart w:id="104" w:name="_Toc45400014"/>
      <w:r>
        <w:t xml:space="preserve">Hình </w:t>
      </w:r>
      <w:fldSimple w:instr=" STYLEREF 1 \s ">
        <w:r w:rsidR="00016D79">
          <w:rPr>
            <w:noProof/>
          </w:rPr>
          <w:t>3</w:t>
        </w:r>
      </w:fldSimple>
      <w:r w:rsidR="00016D79">
        <w:noBreakHyphen/>
      </w:r>
      <w:fldSimple w:instr=" SEQ Hình \* ARABIC \s 1 ">
        <w:r w:rsidR="00016D79">
          <w:rPr>
            <w:noProof/>
          </w:rPr>
          <w:t>19</w:t>
        </w:r>
      </w:fldSimple>
      <w:r>
        <w:t xml:space="preserve"> Sequence Diagram Use case Choose Unit</w:t>
      </w:r>
      <w:bookmarkEnd w:id="104"/>
    </w:p>
    <w:p w14:paraId="0D21C6AC" w14:textId="77777777" w:rsidR="00147C56" w:rsidRDefault="00147C56">
      <w:pPr>
        <w:spacing w:before="0" w:line="240" w:lineRule="auto"/>
        <w:ind w:firstLine="0"/>
        <w:jc w:val="left"/>
      </w:pPr>
      <w:r>
        <w:br w:type="page"/>
      </w:r>
    </w:p>
    <w:p w14:paraId="6CDA18C2" w14:textId="77777777" w:rsidR="00664A5A" w:rsidRPr="004D54AB" w:rsidRDefault="00664A5A" w:rsidP="00664A5A">
      <w:pPr>
        <w:pStyle w:val="Heading1"/>
        <w:spacing w:before="0" w:line="360" w:lineRule="auto"/>
        <w:jc w:val="both"/>
        <w:rPr>
          <w:rFonts w:cs="Times New Roman"/>
        </w:rPr>
      </w:pPr>
      <w:bookmarkStart w:id="105" w:name="_Toc45400074"/>
      <w:bookmarkEnd w:id="94"/>
      <w:r w:rsidRPr="004D54AB">
        <w:rPr>
          <w:rFonts w:cs="Times New Roman"/>
        </w:rPr>
        <w:lastRenderedPageBreak/>
        <w:t>:</w:t>
      </w:r>
      <w:bookmarkStart w:id="106" w:name="_Toc169424250"/>
      <w:r w:rsidRPr="004D54AB">
        <w:rPr>
          <w:rFonts w:cs="Times New Roman"/>
        </w:rPr>
        <w:t xml:space="preserve"> THIẾT KẾ VÀ </w:t>
      </w:r>
      <w:bookmarkEnd w:id="106"/>
      <w:r w:rsidRPr="004D54AB">
        <w:rPr>
          <w:rFonts w:cs="Times New Roman"/>
        </w:rPr>
        <w:t>HIỆN THỰC</w:t>
      </w:r>
      <w:bookmarkEnd w:id="105"/>
    </w:p>
    <w:p w14:paraId="05F4AC1D" w14:textId="77777777" w:rsidR="00664A5A" w:rsidRPr="000F3CFA" w:rsidRDefault="00664A5A" w:rsidP="00664A5A">
      <w:pPr>
        <w:pStyle w:val="Heading2"/>
        <w:spacing w:after="160"/>
      </w:pPr>
      <w:bookmarkStart w:id="107" w:name="_Toc44604305"/>
      <w:bookmarkStart w:id="108" w:name="_Toc45400075"/>
      <w:r w:rsidRPr="000F3CFA">
        <w:t>Cấu hình phần cứng, phần mềm</w:t>
      </w:r>
      <w:bookmarkEnd w:id="107"/>
      <w:bookmarkEnd w:id="108"/>
    </w:p>
    <w:p w14:paraId="167B7BBA" w14:textId="77777777" w:rsidR="00664A5A" w:rsidRDefault="00664A5A" w:rsidP="00664A5A">
      <w:pPr>
        <w:pStyle w:val="Heading3"/>
        <w:spacing w:after="160"/>
      </w:pPr>
      <w:bookmarkStart w:id="109" w:name="_Toc44604306"/>
      <w:bookmarkStart w:id="110" w:name="_Toc45400076"/>
      <w:r>
        <w:t>Phần cứng</w:t>
      </w:r>
      <w:bookmarkEnd w:id="109"/>
      <w:bookmarkEnd w:id="110"/>
    </w:p>
    <w:p w14:paraId="1A4641F9" w14:textId="77777777" w:rsidR="00664A5A" w:rsidRDefault="00664A5A" w:rsidP="00E22C27">
      <w:pPr>
        <w:pStyle w:val="ListParagraph"/>
        <w:numPr>
          <w:ilvl w:val="0"/>
          <w:numId w:val="14"/>
        </w:numPr>
        <w:tabs>
          <w:tab w:val="left" w:pos="360"/>
        </w:tabs>
        <w:spacing w:before="0" w:after="200" w:line="360" w:lineRule="auto"/>
        <w:rPr>
          <w:iCs/>
          <w:szCs w:val="26"/>
        </w:rPr>
      </w:pPr>
      <w:bookmarkStart w:id="111" w:name="_Toc44604307"/>
      <w:r>
        <w:rPr>
          <w:iCs/>
          <w:szCs w:val="26"/>
        </w:rPr>
        <w:t>Bộ vi xử lý Intel Dual Core hoặc cao hơn</w:t>
      </w:r>
    </w:p>
    <w:p w14:paraId="145DB82A" w14:textId="77777777" w:rsidR="00664A5A" w:rsidRDefault="00664A5A" w:rsidP="00E22C27">
      <w:pPr>
        <w:pStyle w:val="ListParagraph"/>
        <w:numPr>
          <w:ilvl w:val="0"/>
          <w:numId w:val="14"/>
        </w:numPr>
        <w:tabs>
          <w:tab w:val="left" w:pos="360"/>
        </w:tabs>
        <w:spacing w:before="0" w:after="200" w:line="360" w:lineRule="auto"/>
        <w:rPr>
          <w:iCs/>
          <w:szCs w:val="26"/>
        </w:rPr>
      </w:pPr>
      <w:r>
        <w:rPr>
          <w:iCs/>
          <w:szCs w:val="26"/>
        </w:rPr>
        <w:t>Bộ nhớ trong (RAM): 512MB, tốt nhất 1GB trở lên.</w:t>
      </w:r>
    </w:p>
    <w:p w14:paraId="6A6EDA67" w14:textId="77777777" w:rsidR="00664A5A" w:rsidRDefault="00664A5A" w:rsidP="00E22C27">
      <w:pPr>
        <w:pStyle w:val="ListParagraph"/>
        <w:numPr>
          <w:ilvl w:val="0"/>
          <w:numId w:val="14"/>
        </w:numPr>
        <w:tabs>
          <w:tab w:val="left" w:pos="360"/>
        </w:tabs>
        <w:spacing w:before="0" w:after="200" w:line="360" w:lineRule="auto"/>
        <w:rPr>
          <w:iCs/>
          <w:szCs w:val="26"/>
        </w:rPr>
      </w:pPr>
      <w:r>
        <w:rPr>
          <w:iCs/>
          <w:szCs w:val="26"/>
        </w:rPr>
        <w:t>Ổ đĩa cứng: 500MB trống hoặc nhiều hơn</w:t>
      </w:r>
    </w:p>
    <w:p w14:paraId="39BD95A2" w14:textId="77777777" w:rsidR="00664A5A" w:rsidRDefault="00664A5A" w:rsidP="00664A5A">
      <w:pPr>
        <w:pStyle w:val="Heading3"/>
        <w:spacing w:after="160"/>
      </w:pPr>
      <w:bookmarkStart w:id="112" w:name="_Toc45400077"/>
      <w:r>
        <w:t>Phần mềm</w:t>
      </w:r>
      <w:bookmarkEnd w:id="111"/>
      <w:bookmarkEnd w:id="112"/>
    </w:p>
    <w:p w14:paraId="39223720" w14:textId="77777777" w:rsidR="00664A5A" w:rsidRDefault="00664A5A" w:rsidP="00E22C27">
      <w:pPr>
        <w:pStyle w:val="ListParagraph"/>
        <w:numPr>
          <w:ilvl w:val="0"/>
          <w:numId w:val="14"/>
        </w:numPr>
        <w:tabs>
          <w:tab w:val="left" w:pos="360"/>
        </w:tabs>
        <w:spacing w:before="0" w:after="200" w:line="360" w:lineRule="auto"/>
        <w:rPr>
          <w:iCs/>
          <w:szCs w:val="26"/>
        </w:rPr>
      </w:pPr>
      <w:r w:rsidRPr="004410F4">
        <w:rPr>
          <w:iCs/>
          <w:szCs w:val="26"/>
        </w:rPr>
        <w:t>Hệ điều hành Linux, Window10</w:t>
      </w:r>
    </w:p>
    <w:p w14:paraId="70A9A734" w14:textId="77777777" w:rsidR="00664A5A" w:rsidRPr="004410F4" w:rsidRDefault="00664A5A" w:rsidP="00664A5A">
      <w:pPr>
        <w:spacing w:before="0" w:line="240" w:lineRule="auto"/>
        <w:ind w:firstLine="0"/>
        <w:jc w:val="left"/>
        <w:rPr>
          <w:iCs/>
          <w:szCs w:val="26"/>
        </w:rPr>
      </w:pPr>
      <w:r>
        <w:rPr>
          <w:iCs/>
          <w:szCs w:val="26"/>
        </w:rPr>
        <w:br w:type="page"/>
      </w:r>
    </w:p>
    <w:p w14:paraId="37807B44" w14:textId="77777777" w:rsidR="00664A5A" w:rsidRPr="004650AD" w:rsidRDefault="00664A5A" w:rsidP="00664A5A">
      <w:pPr>
        <w:pStyle w:val="Heading2"/>
        <w:spacing w:after="160"/>
      </w:pPr>
      <w:bookmarkStart w:id="113" w:name="_Toc44604308"/>
      <w:bookmarkStart w:id="114" w:name="_Toc45400078"/>
      <w:r>
        <w:lastRenderedPageBreak/>
        <w:t>Giao diện của ứng dụng</w:t>
      </w:r>
      <w:bookmarkEnd w:id="113"/>
      <w:bookmarkEnd w:id="114"/>
    </w:p>
    <w:p w14:paraId="1EF1CD6F" w14:textId="4584D120" w:rsidR="00F00C0F" w:rsidRPr="00F825B5" w:rsidRDefault="00F00C0F">
      <w:pPr>
        <w:pStyle w:val="Heading3"/>
        <w:rPr>
          <w:i w:val="0"/>
        </w:rPr>
      </w:pPr>
      <w:bookmarkStart w:id="115" w:name="_Toc45400079"/>
      <w:r w:rsidRPr="00F825B5">
        <w:rPr>
          <w:i w:val="0"/>
        </w:rPr>
        <w:t>MainWindows</w:t>
      </w:r>
      <w:bookmarkEnd w:id="115"/>
    </w:p>
    <w:p w14:paraId="747BAF17" w14:textId="1C9A5DA7" w:rsidR="001A0E98" w:rsidRDefault="007A00E0" w:rsidP="001A0E98">
      <w:pPr>
        <w:keepNext/>
        <w:ind w:firstLine="0"/>
      </w:pPr>
      <w:r>
        <w:rPr>
          <w:noProof/>
        </w:rPr>
        <w:drawing>
          <wp:inline distT="0" distB="0" distL="0" distR="0" wp14:anchorId="69079905" wp14:editId="48007A89">
            <wp:extent cx="6097905" cy="34137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ainWindows.png"/>
                    <pic:cNvPicPr/>
                  </pic:nvPicPr>
                  <pic:blipFill>
                    <a:blip r:embed="rId56">
                      <a:extLst>
                        <a:ext uri="{28A0092B-C50C-407E-A947-70E740481C1C}">
                          <a14:useLocalDpi xmlns:a14="http://schemas.microsoft.com/office/drawing/2010/main" val="0"/>
                        </a:ext>
                      </a:extLst>
                    </a:blip>
                    <a:stretch>
                      <a:fillRect/>
                    </a:stretch>
                  </pic:blipFill>
                  <pic:spPr>
                    <a:xfrm>
                      <a:off x="0" y="0"/>
                      <a:ext cx="6097905" cy="3413760"/>
                    </a:xfrm>
                    <a:prstGeom prst="rect">
                      <a:avLst/>
                    </a:prstGeom>
                  </pic:spPr>
                </pic:pic>
              </a:graphicData>
            </a:graphic>
          </wp:inline>
        </w:drawing>
      </w:r>
    </w:p>
    <w:p w14:paraId="13579337" w14:textId="44E91EE2" w:rsidR="00F679B9" w:rsidRDefault="001A0E98" w:rsidP="00A257A6">
      <w:pPr>
        <w:pStyle w:val="Caption"/>
      </w:pPr>
      <w:bookmarkStart w:id="116" w:name="_Toc45400015"/>
      <w:r>
        <w:t xml:space="preserve">Hình </w:t>
      </w:r>
      <w:fldSimple w:instr=" STYLEREF 1 \s ">
        <w:r w:rsidR="00016D79">
          <w:rPr>
            <w:noProof/>
          </w:rPr>
          <w:t>4</w:t>
        </w:r>
      </w:fldSimple>
      <w:r w:rsidR="00016D79">
        <w:noBreakHyphen/>
      </w:r>
      <w:fldSimple w:instr=" SEQ Hình \* ARABIC \s 1 ">
        <w:r w:rsidR="00016D79">
          <w:rPr>
            <w:noProof/>
          </w:rPr>
          <w:t>1</w:t>
        </w:r>
      </w:fldSimple>
      <w:r>
        <w:t xml:space="preserve"> Giao diện Main Windows</w:t>
      </w:r>
      <w:bookmarkEnd w:id="116"/>
    </w:p>
    <w:p w14:paraId="2BEA3AA1" w14:textId="4DAC8228" w:rsidR="002A5FF2" w:rsidRDefault="002A5FF2" w:rsidP="00590018">
      <w:pPr>
        <w:ind w:firstLine="0"/>
      </w:pPr>
    </w:p>
    <w:p w14:paraId="6E0A0D6C" w14:textId="320777A2" w:rsidR="00D506E2" w:rsidRDefault="00D506E2" w:rsidP="00D506E2">
      <w:pPr>
        <w:pStyle w:val="ListParagraph"/>
        <w:numPr>
          <w:ilvl w:val="0"/>
          <w:numId w:val="29"/>
        </w:numPr>
      </w:pPr>
      <w:r>
        <w:t>Trong đó:</w:t>
      </w:r>
    </w:p>
    <w:p w14:paraId="638540CA" w14:textId="647C55B0" w:rsidR="00B579EC" w:rsidRDefault="00B579EC" w:rsidP="00B579EC">
      <w:pPr>
        <w:pStyle w:val="ListParagraph"/>
        <w:numPr>
          <w:ilvl w:val="0"/>
          <w:numId w:val="39"/>
        </w:numPr>
      </w:pPr>
      <w:r>
        <w:t>Nút menu: thực hiện việc hiển thị Usercontrol Menu lên giao diện như hình 4.2 sẽ được giới thiệu ở mục sau.</w:t>
      </w:r>
    </w:p>
    <w:p w14:paraId="0584A82B" w14:textId="4869DFF4" w:rsidR="00B579EC" w:rsidRDefault="00B579EC" w:rsidP="00B579EC">
      <w:pPr>
        <w:pStyle w:val="ListParagraph"/>
        <w:numPr>
          <w:ilvl w:val="0"/>
          <w:numId w:val="39"/>
        </w:numPr>
      </w:pPr>
      <w:r>
        <w:t>Nút next: thực hiện việc chuyển sang activity tiếp theo</w:t>
      </w:r>
      <w:r w:rsidR="00242AE8">
        <w:t>.</w:t>
      </w:r>
    </w:p>
    <w:p w14:paraId="3D9CCF8E" w14:textId="46AC1FA9" w:rsidR="00242AE8" w:rsidRDefault="00242AE8" w:rsidP="00B579EC">
      <w:pPr>
        <w:pStyle w:val="ListParagraph"/>
        <w:numPr>
          <w:ilvl w:val="0"/>
          <w:numId w:val="39"/>
        </w:numPr>
      </w:pPr>
      <w:r>
        <w:t>Nút previous: thực hiện việc chuyển sang activity trước.</w:t>
      </w:r>
    </w:p>
    <w:p w14:paraId="3B8BB084" w14:textId="4869BE32" w:rsidR="00B548AD" w:rsidRDefault="00B548AD" w:rsidP="00B579EC">
      <w:pPr>
        <w:pStyle w:val="ListParagraph"/>
        <w:numPr>
          <w:ilvl w:val="0"/>
          <w:numId w:val="39"/>
        </w:numPr>
      </w:pPr>
      <w:r>
        <w:t>Nút Exit: thoát ứng dụng.</w:t>
      </w:r>
    </w:p>
    <w:p w14:paraId="1BB26114" w14:textId="1261A3C9" w:rsidR="006B6575" w:rsidRPr="00F679B9" w:rsidRDefault="006B6575" w:rsidP="00B579EC">
      <w:pPr>
        <w:pStyle w:val="ListParagraph"/>
        <w:numPr>
          <w:ilvl w:val="0"/>
          <w:numId w:val="39"/>
        </w:numPr>
      </w:pPr>
      <w:r>
        <w:t>Thanh điều chỉnh âm lượng.</w:t>
      </w:r>
    </w:p>
    <w:p w14:paraId="57059F77" w14:textId="527DED89" w:rsidR="00664A5A" w:rsidRPr="00F825B5" w:rsidRDefault="002A5FF2" w:rsidP="00664A5A">
      <w:pPr>
        <w:pStyle w:val="Heading3"/>
        <w:spacing w:after="160"/>
        <w:rPr>
          <w:i w:val="0"/>
        </w:rPr>
      </w:pPr>
      <w:bookmarkStart w:id="117" w:name="_Toc45400080"/>
      <w:r w:rsidRPr="00F825B5">
        <w:rPr>
          <w:i w:val="0"/>
        </w:rPr>
        <w:lastRenderedPageBreak/>
        <w:t>Menu</w:t>
      </w:r>
      <w:bookmarkEnd w:id="117"/>
    </w:p>
    <w:p w14:paraId="05460459" w14:textId="77777777" w:rsidR="00D506E2" w:rsidRDefault="002A5FF2" w:rsidP="00D05436">
      <w:pPr>
        <w:pStyle w:val="ListParagraph"/>
        <w:keepNext/>
        <w:numPr>
          <w:ilvl w:val="0"/>
          <w:numId w:val="29"/>
        </w:numPr>
        <w:ind w:left="0" w:firstLine="0"/>
      </w:pPr>
      <w:r>
        <w:t>Giao diện menu để chọn unit và activity.</w:t>
      </w:r>
    </w:p>
    <w:p w14:paraId="6421F9AA" w14:textId="5718DCEB" w:rsidR="002879E7" w:rsidRDefault="007A00E0" w:rsidP="00D506E2">
      <w:pPr>
        <w:pStyle w:val="ListParagraph"/>
        <w:keepNext/>
        <w:ind w:left="0" w:firstLine="0"/>
      </w:pPr>
      <w:r>
        <w:rPr>
          <w:noProof/>
        </w:rPr>
        <w:drawing>
          <wp:inline distT="0" distB="0" distL="0" distR="0" wp14:anchorId="6FE01509" wp14:editId="7FF88374">
            <wp:extent cx="6097905" cy="3413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enu.png"/>
                    <pic:cNvPicPr/>
                  </pic:nvPicPr>
                  <pic:blipFill>
                    <a:blip r:embed="rId57">
                      <a:extLst>
                        <a:ext uri="{28A0092B-C50C-407E-A947-70E740481C1C}">
                          <a14:useLocalDpi xmlns:a14="http://schemas.microsoft.com/office/drawing/2010/main" val="0"/>
                        </a:ext>
                      </a:extLst>
                    </a:blip>
                    <a:stretch>
                      <a:fillRect/>
                    </a:stretch>
                  </pic:blipFill>
                  <pic:spPr>
                    <a:xfrm>
                      <a:off x="0" y="0"/>
                      <a:ext cx="6097905" cy="3413760"/>
                    </a:xfrm>
                    <a:prstGeom prst="rect">
                      <a:avLst/>
                    </a:prstGeom>
                  </pic:spPr>
                </pic:pic>
              </a:graphicData>
            </a:graphic>
          </wp:inline>
        </w:drawing>
      </w:r>
    </w:p>
    <w:p w14:paraId="0673EC6B" w14:textId="184B6DA9" w:rsidR="002879E7" w:rsidRDefault="002879E7" w:rsidP="00161DB6">
      <w:pPr>
        <w:pStyle w:val="Caption"/>
        <w:ind w:left="720"/>
      </w:pPr>
      <w:bookmarkStart w:id="118" w:name="_Toc45400016"/>
      <w:r>
        <w:t xml:space="preserve">Hình </w:t>
      </w:r>
      <w:fldSimple w:instr=" STYLEREF 1 \s ">
        <w:r w:rsidR="00016D79">
          <w:rPr>
            <w:noProof/>
          </w:rPr>
          <w:t>4</w:t>
        </w:r>
      </w:fldSimple>
      <w:r w:rsidR="00016D79">
        <w:noBreakHyphen/>
      </w:r>
      <w:fldSimple w:instr=" SEQ Hình \* ARABIC \s 1 ">
        <w:r w:rsidR="00016D79">
          <w:rPr>
            <w:noProof/>
          </w:rPr>
          <w:t>2</w:t>
        </w:r>
      </w:fldSimple>
      <w:r w:rsidRPr="00664A5A">
        <w:rPr>
          <w:lang w:val="vi-VN"/>
        </w:rPr>
        <w:t xml:space="preserve"> </w:t>
      </w:r>
      <w:r>
        <w:rPr>
          <w:lang w:val="vi-VN"/>
        </w:rPr>
        <w:t>Giao diện menu</w:t>
      </w:r>
      <w:r>
        <w:t xml:space="preserve"> chọn unit và activity</w:t>
      </w:r>
      <w:bookmarkEnd w:id="118"/>
    </w:p>
    <w:p w14:paraId="45E5AEA8" w14:textId="62772334" w:rsidR="00D506E2" w:rsidRDefault="00D506E2" w:rsidP="00D506E2"/>
    <w:p w14:paraId="0F8E7A14" w14:textId="30AAF6FA" w:rsidR="00D506E2" w:rsidRDefault="00BE49DE" w:rsidP="00D506E2">
      <w:pPr>
        <w:pStyle w:val="ListParagraph"/>
        <w:numPr>
          <w:ilvl w:val="0"/>
          <w:numId w:val="29"/>
        </w:numPr>
      </w:pPr>
      <w:r>
        <w:t>Giao diện Menu được ghép từ 2 usercontrol nhỏ hơn:</w:t>
      </w:r>
    </w:p>
    <w:p w14:paraId="5811D3AC" w14:textId="11B39C86" w:rsidR="00BE49DE" w:rsidRDefault="00BE49DE" w:rsidP="00BE49DE">
      <w:pPr>
        <w:pStyle w:val="ListParagraph"/>
        <w:numPr>
          <w:ilvl w:val="0"/>
          <w:numId w:val="40"/>
        </w:numPr>
      </w:pPr>
      <w:r>
        <w:t>Usercontrol MenuUC: chứa các button đại diện cho các unit, khi nhấn sẽ cập nhật unit ở giao Usercontrol BoxSubMenuUC.</w:t>
      </w:r>
    </w:p>
    <w:p w14:paraId="453F0E7E" w14:textId="05125E49" w:rsidR="00433EEB" w:rsidRPr="00D506E2" w:rsidRDefault="00BE49DE" w:rsidP="00D4509B">
      <w:pPr>
        <w:pStyle w:val="ListParagraph"/>
        <w:numPr>
          <w:ilvl w:val="0"/>
          <w:numId w:val="40"/>
        </w:numPr>
      </w:pPr>
      <w:r>
        <w:t>Usercontrol BoxSubMenuUC: bao gồm hình ảnh hiển thị của unit, tiêu đề của unit, và danh sách các activity để chọn.</w:t>
      </w:r>
      <w:r w:rsidR="00590FC5">
        <w:t xml:space="preserve"> Chọn activity để bắt đầu chơi </w:t>
      </w:r>
      <w:r w:rsidR="00246BEB">
        <w:t xml:space="preserve">với </w:t>
      </w:r>
      <w:r w:rsidR="00F97B06">
        <w:t>chủ đề là chủ đề của unit</w:t>
      </w:r>
      <w:r w:rsidR="00246BEB">
        <w:t xml:space="preserve"> vừa chọn ở MenuUC</w:t>
      </w:r>
      <w:r w:rsidR="00590FC5">
        <w:t>.</w:t>
      </w:r>
    </w:p>
    <w:p w14:paraId="7170A7AC" w14:textId="79995ECA" w:rsidR="00664A5A" w:rsidRDefault="00664A5A" w:rsidP="00664A5A">
      <w:pPr>
        <w:spacing w:before="0" w:line="240" w:lineRule="auto"/>
        <w:ind w:firstLine="0"/>
        <w:jc w:val="left"/>
        <w:rPr>
          <w:bCs/>
          <w:szCs w:val="20"/>
          <w:lang w:val="vi-VN"/>
        </w:rPr>
      </w:pPr>
    </w:p>
    <w:p w14:paraId="7FB98F24" w14:textId="38AFCD00" w:rsidR="008F3B93" w:rsidRPr="00F825B5" w:rsidRDefault="008F3B93">
      <w:pPr>
        <w:pStyle w:val="Heading3"/>
        <w:rPr>
          <w:i w:val="0"/>
        </w:rPr>
      </w:pPr>
      <w:bookmarkStart w:id="119" w:name="_Toc45400081"/>
      <w:bookmarkStart w:id="120" w:name="_Toc44604312"/>
      <w:r w:rsidRPr="00F825B5">
        <w:rPr>
          <w:i w:val="0"/>
        </w:rPr>
        <w:t>Concentration</w:t>
      </w:r>
      <w:bookmarkEnd w:id="119"/>
    </w:p>
    <w:p w14:paraId="6046510E" w14:textId="77777777" w:rsidR="001A494D" w:rsidRDefault="001A494D" w:rsidP="001B617B">
      <w:pPr>
        <w:ind w:firstLine="0"/>
        <w:rPr>
          <w:lang w:val="vi-VN"/>
        </w:rPr>
      </w:pPr>
    </w:p>
    <w:p w14:paraId="088C6282" w14:textId="1103F7CE" w:rsidR="00F91B78" w:rsidRDefault="007A00E0" w:rsidP="001B617B">
      <w:pPr>
        <w:ind w:firstLine="0"/>
        <w:rPr>
          <w:lang w:val="vi-VN"/>
        </w:rPr>
      </w:pPr>
      <w:r>
        <w:rPr>
          <w:noProof/>
        </w:rPr>
        <w:lastRenderedPageBreak/>
        <w:drawing>
          <wp:inline distT="0" distB="0" distL="0" distR="0" wp14:anchorId="61EA4C1E" wp14:editId="032B9CB1">
            <wp:extent cx="6097905" cy="3413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ncentration.png"/>
                    <pic:cNvPicPr/>
                  </pic:nvPicPr>
                  <pic:blipFill>
                    <a:blip r:embed="rId58">
                      <a:extLst>
                        <a:ext uri="{28A0092B-C50C-407E-A947-70E740481C1C}">
                          <a14:useLocalDpi xmlns:a14="http://schemas.microsoft.com/office/drawing/2010/main" val="0"/>
                        </a:ext>
                      </a:extLst>
                    </a:blip>
                    <a:stretch>
                      <a:fillRect/>
                    </a:stretch>
                  </pic:blipFill>
                  <pic:spPr>
                    <a:xfrm>
                      <a:off x="0" y="0"/>
                      <a:ext cx="6097905" cy="3413760"/>
                    </a:xfrm>
                    <a:prstGeom prst="rect">
                      <a:avLst/>
                    </a:prstGeom>
                  </pic:spPr>
                </pic:pic>
              </a:graphicData>
            </a:graphic>
          </wp:inline>
        </w:drawing>
      </w:r>
    </w:p>
    <w:p w14:paraId="0CABDA3D" w14:textId="27D9D711" w:rsidR="00F91B78" w:rsidRDefault="00F91B78" w:rsidP="00F91B78">
      <w:pPr>
        <w:pStyle w:val="Caption"/>
        <w:rPr>
          <w:lang w:val="vi-VN"/>
        </w:rPr>
      </w:pPr>
      <w:bookmarkStart w:id="121" w:name="_Toc45400017"/>
      <w:r>
        <w:t xml:space="preserve">Hình </w:t>
      </w:r>
      <w:fldSimple w:instr=" STYLEREF 1 \s ">
        <w:r w:rsidR="00016D79">
          <w:rPr>
            <w:noProof/>
          </w:rPr>
          <w:t>4</w:t>
        </w:r>
      </w:fldSimple>
      <w:r w:rsidR="00016D79">
        <w:noBreakHyphen/>
      </w:r>
      <w:fldSimple w:instr=" SEQ Hình \* ARABIC \s 1 ">
        <w:r w:rsidR="00016D79">
          <w:rPr>
            <w:noProof/>
          </w:rPr>
          <w:t>3</w:t>
        </w:r>
      </w:fldSimple>
      <w:r>
        <w:rPr>
          <w:lang w:val="vi-VN"/>
        </w:rPr>
        <w:t>. Giao diện Concentration</w:t>
      </w:r>
      <w:bookmarkEnd w:id="121"/>
    </w:p>
    <w:p w14:paraId="15C3AFE0" w14:textId="77777777" w:rsidR="006C0B6D" w:rsidRPr="006C0B6D" w:rsidRDefault="006C0B6D" w:rsidP="006C0B6D">
      <w:pPr>
        <w:rPr>
          <w:lang w:val="vi-VN"/>
        </w:rPr>
      </w:pPr>
    </w:p>
    <w:p w14:paraId="7DAF82A8" w14:textId="5795C087" w:rsidR="00C24E4B" w:rsidRDefault="0099191D" w:rsidP="001A494D">
      <w:pPr>
        <w:pStyle w:val="ListParagraph"/>
        <w:numPr>
          <w:ilvl w:val="0"/>
          <w:numId w:val="29"/>
        </w:numPr>
      </w:pPr>
      <w:r>
        <w:t>Sau khi chọn unit và chọn activity concentration ở giao diện M</w:t>
      </w:r>
      <w:r w:rsidR="00CD2259">
        <w:t>enu,</w:t>
      </w:r>
      <w:r>
        <w:t xml:space="preserve"> Usercontrol UC_Concentration sẽ được khởi </w:t>
      </w:r>
      <w:r w:rsidR="00C24E4B">
        <w:t>tạo với tham số là unit đã chọn</w:t>
      </w:r>
      <w:r w:rsidR="00531A70">
        <w:t xml:space="preserve">, sau khi khởi tạo xong, usercontrol này sẽ được hiển thị lên Main Windows như hình </w:t>
      </w:r>
      <w:r w:rsidR="00F85489">
        <w:t>trên.</w:t>
      </w:r>
    </w:p>
    <w:p w14:paraId="2707E9F1" w14:textId="4948DA72" w:rsidR="00F4508C" w:rsidRDefault="00F4508C" w:rsidP="001A494D">
      <w:pPr>
        <w:pStyle w:val="ListParagraph"/>
        <w:numPr>
          <w:ilvl w:val="0"/>
          <w:numId w:val="29"/>
        </w:numPr>
      </w:pPr>
      <w:r>
        <w:t>Class Concentration chứa dữ liệu là đường dẫn của hình ảnh và đường dẫn file âm thanh tương ứng của hình ảnh đó.</w:t>
      </w:r>
    </w:p>
    <w:p w14:paraId="55DCC7D6" w14:textId="77777777" w:rsidR="00F4508C" w:rsidRDefault="00F4508C" w:rsidP="00F4508C">
      <w:pPr>
        <w:pStyle w:val="ListParagraph"/>
        <w:keepNext/>
        <w:ind w:firstLine="0"/>
        <w:jc w:val="center"/>
      </w:pPr>
      <w:r>
        <w:rPr>
          <w:noProof/>
        </w:rPr>
        <w:drawing>
          <wp:inline distT="0" distB="0" distL="0" distR="0" wp14:anchorId="0BE6B246" wp14:editId="2C51D4FD">
            <wp:extent cx="2455567" cy="150962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9589" cy="1524391"/>
                    </a:xfrm>
                    <a:prstGeom prst="rect">
                      <a:avLst/>
                    </a:prstGeom>
                  </pic:spPr>
                </pic:pic>
              </a:graphicData>
            </a:graphic>
          </wp:inline>
        </w:drawing>
      </w:r>
    </w:p>
    <w:p w14:paraId="11EB5348" w14:textId="40F85B12" w:rsidR="00F4508C" w:rsidRDefault="00F4508C" w:rsidP="00F4508C">
      <w:pPr>
        <w:pStyle w:val="Caption"/>
        <w:ind w:left="720"/>
      </w:pPr>
      <w:bookmarkStart w:id="122" w:name="_Toc45400018"/>
      <w:r>
        <w:t xml:space="preserve">Hình </w:t>
      </w:r>
      <w:fldSimple w:instr=" STYLEREF 1 \s ">
        <w:r w:rsidR="00016D79">
          <w:rPr>
            <w:noProof/>
          </w:rPr>
          <w:t>4</w:t>
        </w:r>
      </w:fldSimple>
      <w:r w:rsidR="00016D79">
        <w:noBreakHyphen/>
      </w:r>
      <w:fldSimple w:instr=" SEQ Hình \* ARABIC \s 1 ">
        <w:r w:rsidR="00016D79">
          <w:rPr>
            <w:noProof/>
          </w:rPr>
          <w:t>4</w:t>
        </w:r>
      </w:fldSimple>
      <w:r>
        <w:t xml:space="preserve"> Class Concentration</w:t>
      </w:r>
      <w:bookmarkEnd w:id="122"/>
    </w:p>
    <w:p w14:paraId="59D619E8" w14:textId="77777777" w:rsidR="00F4508C" w:rsidRDefault="00F4508C" w:rsidP="00F4508C"/>
    <w:p w14:paraId="28BE3141" w14:textId="15DFE0A7" w:rsidR="00542606" w:rsidRDefault="005C3459" w:rsidP="00542606">
      <w:pPr>
        <w:pStyle w:val="ListParagraph"/>
        <w:numPr>
          <w:ilvl w:val="0"/>
          <w:numId w:val="29"/>
        </w:numPr>
      </w:pPr>
      <w:r>
        <w:t xml:space="preserve">Khởi tạo UC_Concentration: </w:t>
      </w:r>
      <w:r w:rsidR="00C24E4B">
        <w:t xml:space="preserve">Tham số unit sẽ được sử dụng </w:t>
      </w:r>
      <w:r w:rsidR="0099191D">
        <w:t>để lấy dữ liệu hình ảnh và âm thanh của bài học từ csdl</w:t>
      </w:r>
      <w:r w:rsidR="00542606">
        <w:t xml:space="preserve"> và lưu vào trong một danh sách List&lt;Concentration&gt;</w:t>
      </w:r>
      <w:r w:rsidR="005838B0">
        <w:t xml:space="preserve"> ListWord</w:t>
      </w:r>
      <w:r w:rsidR="000F080F">
        <w:t>,</w:t>
      </w:r>
      <w:r w:rsidR="00542606">
        <w:t xml:space="preserve"> danh sách này bao gồm 3 Concentration của unit tham số. 3 Concentration này sẽ được</w:t>
      </w:r>
      <w:r w:rsidR="00305D7E">
        <w:t xml:space="preserve"> đánh số từ 1 đến 3 và</w:t>
      </w:r>
      <w:r w:rsidR="00542606">
        <w:t xml:space="preserve"> thêm ngẫu nhiên vào một </w:t>
      </w:r>
      <w:r w:rsidR="00DA0B9D">
        <w:t>List&lt;int&gt;</w:t>
      </w:r>
      <w:r w:rsidR="00680446">
        <w:t xml:space="preserve"> ListImgSort</w:t>
      </w:r>
      <w:r w:rsidR="00542606">
        <w:t xml:space="preserve"> </w:t>
      </w:r>
      <w:r w:rsidR="00542606">
        <w:lastRenderedPageBreak/>
        <w:t>gồm 6 phần tử (index từ 0-5) đại diện cho 6 hình ảnh trên giao diện, mỗi concentration sẽ được th</w:t>
      </w:r>
      <w:r w:rsidR="00DA0B9D">
        <w:t>ê</w:t>
      </w:r>
      <w:r w:rsidR="00542606">
        <w:t xml:space="preserve">m vào </w:t>
      </w:r>
      <w:r w:rsidR="00DA0B9D">
        <w:t xml:space="preserve">danh sách </w:t>
      </w:r>
      <w:r w:rsidR="00542606">
        <w:t xml:space="preserve"> đó </w:t>
      </w:r>
      <w:r w:rsidR="004E7902">
        <w:t>2 lần để có được 3 cặp hình</w:t>
      </w:r>
      <w:r w:rsidR="005633BE">
        <w:t xml:space="preserve"> ảnh với âm thanh tương ứng</w:t>
      </w:r>
      <w:r w:rsidR="004E7902">
        <w:t xml:space="preserve"> giống nhau trên giao diện.</w:t>
      </w:r>
    </w:p>
    <w:p w14:paraId="3456AA37" w14:textId="748477AE" w:rsidR="00235734" w:rsidRDefault="00235734" w:rsidP="00235734"/>
    <w:p w14:paraId="50613CBF" w14:textId="4DB7D46F" w:rsidR="00235734" w:rsidRDefault="00184344" w:rsidP="00C73629">
      <w:pPr>
        <w:keepNext/>
        <w:jc w:val="center"/>
      </w:pPr>
      <w:r>
        <w:rPr>
          <w:noProof/>
        </w:rPr>
        <w:drawing>
          <wp:inline distT="0" distB="0" distL="0" distR="0" wp14:anchorId="205D8975" wp14:editId="28B40C07">
            <wp:extent cx="5132717" cy="167616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2965" cy="1679511"/>
                    </a:xfrm>
                    <a:prstGeom prst="rect">
                      <a:avLst/>
                    </a:prstGeom>
                  </pic:spPr>
                </pic:pic>
              </a:graphicData>
            </a:graphic>
          </wp:inline>
        </w:drawing>
      </w:r>
    </w:p>
    <w:p w14:paraId="18F044FA" w14:textId="6F64AFFD" w:rsidR="00235734" w:rsidRDefault="00235734" w:rsidP="005516D1">
      <w:pPr>
        <w:pStyle w:val="Caption"/>
      </w:pPr>
      <w:bookmarkStart w:id="123" w:name="_Toc45400019"/>
      <w:r>
        <w:t xml:space="preserve">Hình </w:t>
      </w:r>
      <w:fldSimple w:instr=" STYLEREF 1 \s ">
        <w:r w:rsidR="00016D79">
          <w:rPr>
            <w:noProof/>
          </w:rPr>
          <w:t>4</w:t>
        </w:r>
      </w:fldSimple>
      <w:r w:rsidR="00016D79">
        <w:noBreakHyphen/>
      </w:r>
      <w:fldSimple w:instr=" SEQ Hình \* ARABIC \s 1 ">
        <w:r w:rsidR="00016D79">
          <w:rPr>
            <w:noProof/>
          </w:rPr>
          <w:t>5</w:t>
        </w:r>
      </w:fldSimple>
      <w:r>
        <w:t xml:space="preserve"> Ví dụ khởi tạo hình ảnh Concentration</w:t>
      </w:r>
      <w:bookmarkEnd w:id="123"/>
    </w:p>
    <w:p w14:paraId="62B12872" w14:textId="77777777" w:rsidR="008C783E" w:rsidRPr="008C783E" w:rsidRDefault="008C783E" w:rsidP="008C783E"/>
    <w:p w14:paraId="1DB61D1B" w14:textId="5C2BB8BF" w:rsidR="004E7902" w:rsidRDefault="005516D1" w:rsidP="00542606">
      <w:pPr>
        <w:pStyle w:val="ListParagraph"/>
        <w:numPr>
          <w:ilvl w:val="0"/>
          <w:numId w:val="29"/>
        </w:numPr>
      </w:pPr>
      <w:r>
        <w:t xml:space="preserve">Như hình trên, value 1 được xếp vào index 0 và 1 sẽ đại diện cho hình 1 và hình 2, value 2 được xếp vào index 2 và 3 sẽ đại diện cho hình 3 và 4,… </w:t>
      </w:r>
      <w:r w:rsidR="00102FBC">
        <w:t>ListImgSort</w:t>
      </w:r>
      <w:r>
        <w:t xml:space="preserve"> này sau khi khởi tạo sẽ được dùng để kiểm tra kết quả sa</w:t>
      </w:r>
      <w:r w:rsidR="00102FBC">
        <w:t>u khi người dùng đã chọn 2 hình.</w:t>
      </w:r>
    </w:p>
    <w:p w14:paraId="5D78320C" w14:textId="05316D3F" w:rsidR="00341180" w:rsidRDefault="00102FBC" w:rsidP="00315C8D">
      <w:pPr>
        <w:pStyle w:val="ListParagraph"/>
        <w:numPr>
          <w:ilvl w:val="0"/>
          <w:numId w:val="29"/>
        </w:numPr>
      </w:pPr>
      <w:r>
        <w:t>Kiểm tra 2 hình giống nhau: tạo 2 biến cục bộ kiểu int là imgClick_1 và imgClick_2 để</w:t>
      </w:r>
      <w:r w:rsidR="00174BB2">
        <w:t xml:space="preserve"> lưu index của hình ảnh đã chọn </w:t>
      </w:r>
      <w:r w:rsidR="00F237C2">
        <w:t>(giá trị mặc định của 2 biến này là 0)</w:t>
      </w:r>
      <w:r w:rsidR="00174BB2">
        <w:t>.</w:t>
      </w:r>
      <w:r w:rsidR="00315C8D">
        <w:t xml:space="preserve"> </w:t>
      </w:r>
      <w:r w:rsidR="00F237C2">
        <w:t>Sau khi người dùng chọn vào 1 trong 6 hình trên giao diện</w:t>
      </w:r>
      <w:r w:rsidR="00341180">
        <w:t xml:space="preserve">, hệ thống sẽ thực hiện </w:t>
      </w:r>
      <w:r w:rsidR="001B66F1">
        <w:t>các</w:t>
      </w:r>
      <w:r w:rsidR="00341180">
        <w:t xml:space="preserve"> bước sau:</w:t>
      </w:r>
    </w:p>
    <w:p w14:paraId="5438C8E7" w14:textId="17D52A83" w:rsidR="00024A0B" w:rsidRDefault="00024A0B" w:rsidP="00024A0B">
      <w:pPr>
        <w:pStyle w:val="ListParagraph"/>
        <w:numPr>
          <w:ilvl w:val="1"/>
          <w:numId w:val="29"/>
        </w:numPr>
      </w:pPr>
      <w:r>
        <w:t>B1: phá</w:t>
      </w:r>
      <w:r w:rsidR="00EE2BA7">
        <w:t>t âm thanh tương ứng của hình đó.</w:t>
      </w:r>
    </w:p>
    <w:p w14:paraId="5183887B" w14:textId="367630C4" w:rsidR="00F237C2" w:rsidRDefault="00A3283D" w:rsidP="00341180">
      <w:pPr>
        <w:pStyle w:val="ListParagraph"/>
        <w:numPr>
          <w:ilvl w:val="1"/>
          <w:numId w:val="29"/>
        </w:numPr>
      </w:pPr>
      <w:r>
        <w:t>B</w:t>
      </w:r>
      <w:r w:rsidR="008C783E">
        <w:t>2</w:t>
      </w:r>
      <w:r>
        <w:t xml:space="preserve">: </w:t>
      </w:r>
      <w:r w:rsidR="00F237C2">
        <w:t>nếu imgClick_1</w:t>
      </w:r>
      <w:r w:rsidR="00341180">
        <w:t xml:space="preserve"> </w:t>
      </w:r>
      <w:r w:rsidR="00F237C2">
        <w:t>=</w:t>
      </w:r>
      <w:r w:rsidR="00341180">
        <w:t xml:space="preserve"> </w:t>
      </w:r>
      <w:r w:rsidR="00F237C2">
        <w:t>0</w:t>
      </w:r>
      <w:r w:rsidR="00174BB2">
        <w:t xml:space="preserve"> và imgClick_2 !=</w:t>
      </w:r>
      <w:r w:rsidR="00341180">
        <w:t xml:space="preserve"> </w:t>
      </w:r>
      <w:r w:rsidR="00174BB2">
        <w:t>0</w:t>
      </w:r>
      <w:r w:rsidR="00F237C2">
        <w:t xml:space="preserve"> t</w:t>
      </w:r>
      <w:r w:rsidR="00174BB2">
        <w:t>ức là người dùng vừa chọn hình</w:t>
      </w:r>
      <w:r w:rsidR="00341180">
        <w:t xml:space="preserve"> lần</w:t>
      </w:r>
      <w:r w:rsidR="00174BB2">
        <w:t xml:space="preserve"> thứ nhất, hệ thống sẽ lấy số của hình ảnh người dùng vừa chọn và gán cho biến imgClick_</w:t>
      </w:r>
      <w:r w:rsidR="00341180">
        <w:t>1. Nếu imgClick_1 != 0 và imgClick_2 = 0 tức là người dùng vừa chọn hình lần thứ 2, hệ thống sẽ lấy số của hình ảnh người dùng vừa chọn và gán cho biến imgClick_2.</w:t>
      </w:r>
    </w:p>
    <w:p w14:paraId="02857C76" w14:textId="304036E0" w:rsidR="001B66F1" w:rsidRDefault="001B66F1" w:rsidP="001B66F1">
      <w:pPr>
        <w:pStyle w:val="ListParagraph"/>
        <w:numPr>
          <w:ilvl w:val="1"/>
          <w:numId w:val="29"/>
        </w:numPr>
      </w:pPr>
      <w:r>
        <w:t>B</w:t>
      </w:r>
      <w:r w:rsidR="008C783E">
        <w:t>3</w:t>
      </w:r>
      <w:r>
        <w:t>: Kiểm tra nếu imgClick_1 = imgClick_2 và imgClick_1 != 0 tức là người dùng đã chọn 2 lần vào cùng 1 hình</w:t>
      </w:r>
      <w:r w:rsidR="00210758">
        <w:t xml:space="preserve"> thì</w:t>
      </w:r>
      <w:r>
        <w:t xml:space="preserve"> hình này sẽ được lật up lại và 2 biến imgClick_1, imgClick_2 sẽ được gán lại giá trị 0</w:t>
      </w:r>
      <w:r w:rsidR="00155725">
        <w:t xml:space="preserve"> sau đó lệnh return sẽ được gọi</w:t>
      </w:r>
      <w:r w:rsidR="00331C3C">
        <w:t xml:space="preserve"> để bỏ qua các bước sau</w:t>
      </w:r>
      <w:r w:rsidR="006B4F62">
        <w:t xml:space="preserve"> đó</w:t>
      </w:r>
      <w:r>
        <w:t>.</w:t>
      </w:r>
    </w:p>
    <w:p w14:paraId="0DD901ED" w14:textId="3EC5940D" w:rsidR="001B66F1" w:rsidRDefault="008C783E" w:rsidP="001B66F1">
      <w:pPr>
        <w:pStyle w:val="ListParagraph"/>
        <w:numPr>
          <w:ilvl w:val="1"/>
          <w:numId w:val="29"/>
        </w:numPr>
      </w:pPr>
      <w:r>
        <w:t>B4</w:t>
      </w:r>
      <w:r w:rsidR="001B66F1">
        <w:t>: kiểm tra nếu imgClick_1 và imgClick_2 đều khác 0 thì gọi hàm kiểm tra 2 hình đã chọn, hàm này sẽ so sánh</w:t>
      </w:r>
      <w:r w:rsidR="00550B8D">
        <w:t xml:space="preserve"> nếu </w:t>
      </w:r>
      <w:r w:rsidR="001B66F1">
        <w:t>ListImgSort[imgClick_1 - 1] và ListImgSort[imgClick_2 - 1]</w:t>
      </w:r>
      <w:r w:rsidR="00550B8D">
        <w:t xml:space="preserve"> </w:t>
      </w:r>
      <w:r w:rsidR="001B66F1">
        <w:t xml:space="preserve">bằng nhau tức là 2 hình này giống nhau, âm thanh báo chính xác sẽ được phát, đồng thời hiệu ứng ẩn 2 hình này </w:t>
      </w:r>
      <w:r w:rsidR="00550B8D">
        <w:t xml:space="preserve">sẽ được gọi để </w:t>
      </w:r>
      <w:r w:rsidR="00550B8D">
        <w:lastRenderedPageBreak/>
        <w:t>ẩn 2 hình này đi</w:t>
      </w:r>
      <w:r w:rsidR="00BC5952">
        <w:t>, giá trị imgClick_1 và imgClick_2  được trả về 0</w:t>
      </w:r>
      <w:r w:rsidR="00550B8D">
        <w:t xml:space="preserve">. </w:t>
      </w:r>
      <w:r w:rsidR="00EF6D74">
        <w:t>Nếu ListImgSort[imgClick_1 - 1] và ListImgSort[imgClick_2 - 1] bằng nhau tức là 2 hình</w:t>
      </w:r>
      <w:r w:rsidR="00094E59">
        <w:t xml:space="preserve"> đã chọn không</w:t>
      </w:r>
      <w:r w:rsidR="00EF6D74">
        <w:t xml:space="preserve"> giống nhau</w:t>
      </w:r>
      <w:r w:rsidR="00447BEB">
        <w:t>, âm báo không chính xác sẽ được phát và 2 hình đó</w:t>
      </w:r>
      <w:r w:rsidR="00D72C9D">
        <w:t xml:space="preserve"> sẽ được up trở lại như ban đầu, giá trị imgClick_1 và imgClick_2  được trả về 0</w:t>
      </w:r>
      <w:r w:rsidR="00BC5952">
        <w:t>.</w:t>
      </w:r>
    </w:p>
    <w:p w14:paraId="3CCD932F" w14:textId="28F18057" w:rsidR="00CE13F2" w:rsidRDefault="00CE13F2" w:rsidP="00CE13F2">
      <w:pPr>
        <w:pStyle w:val="ListParagraph"/>
        <w:numPr>
          <w:ilvl w:val="0"/>
          <w:numId w:val="29"/>
        </w:numPr>
      </w:pPr>
      <w:r>
        <w:t>Phát âm thanh của hình được chọn</w:t>
      </w:r>
      <w:r w:rsidR="001E4D12">
        <w:t xml:space="preserve">: Có 3 MediaPlayer tương ứng cho 3 </w:t>
      </w:r>
      <w:r w:rsidR="00DD54B2">
        <w:t xml:space="preserve">file âm thanh </w:t>
      </w:r>
      <w:r w:rsidR="00E50A4E">
        <w:t>tương ứng của</w:t>
      </w:r>
      <w:r w:rsidR="00DD54B2">
        <w:t xml:space="preserve"> 3 hình ảnh.</w:t>
      </w:r>
    </w:p>
    <w:p w14:paraId="53D55A14" w14:textId="533E96DE" w:rsidR="00E15370" w:rsidRDefault="00E15370" w:rsidP="00CE13F2">
      <w:pPr>
        <w:pStyle w:val="ListParagraph"/>
        <w:numPr>
          <w:ilvl w:val="0"/>
          <w:numId w:val="29"/>
        </w:numPr>
      </w:pPr>
      <w:r>
        <w:t>Hiệu ứng lật hình: ban đầu các</w:t>
      </w:r>
      <w:r w:rsidR="00B14DFD">
        <w:t xml:space="preserve"> thẻ</w:t>
      </w:r>
      <w:r>
        <w:t xml:space="preserve"> Image trên màn hình hiển thị với source của </w:t>
      </w:r>
      <w:r w:rsidR="00B14DFD">
        <w:t>hình</w:t>
      </w:r>
      <w:r>
        <w:t xml:space="preserve"> Card_Back (hình đang úp), khi hình được chọn, 1 storyboard có nhiệm vụ giảm width của image vừa chọn về 0, khi storyboard này kết thúc, source của </w:t>
      </w:r>
      <w:r w:rsidR="00C118C4">
        <w:t>image</w:t>
      </w:r>
      <w:r>
        <w:t xml:space="preserve"> đó sẽ được thay thành source của hình ảnh</w:t>
      </w:r>
      <w:r w:rsidR="00184344">
        <w:t>, sau đó storyboard thứ 2 sẽ được gọi để tăng width của hình ảnh từ 0 về giá trị ban đầu.</w:t>
      </w:r>
    </w:p>
    <w:p w14:paraId="6B41C0A0" w14:textId="77777777" w:rsidR="00AD38E1" w:rsidRDefault="00AD38E1" w:rsidP="00AD38E1">
      <w:pPr>
        <w:keepNext/>
        <w:jc w:val="center"/>
      </w:pPr>
      <w:r>
        <w:rPr>
          <w:noProof/>
        </w:rPr>
        <w:drawing>
          <wp:inline distT="0" distB="0" distL="0" distR="0" wp14:anchorId="48741AD6" wp14:editId="293653B1">
            <wp:extent cx="4524375" cy="4752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4375" cy="4752975"/>
                    </a:xfrm>
                    <a:prstGeom prst="rect">
                      <a:avLst/>
                    </a:prstGeom>
                  </pic:spPr>
                </pic:pic>
              </a:graphicData>
            </a:graphic>
          </wp:inline>
        </w:drawing>
      </w:r>
    </w:p>
    <w:p w14:paraId="232EB032" w14:textId="6687CE15" w:rsidR="00AD38E1" w:rsidRDefault="00AD38E1" w:rsidP="00AD38E1">
      <w:pPr>
        <w:pStyle w:val="Caption"/>
      </w:pPr>
      <w:r>
        <w:t xml:space="preserve">Hình </w:t>
      </w:r>
      <w:fldSimple w:instr=" STYLEREF 1 \s ">
        <w:r w:rsidR="00016D79">
          <w:rPr>
            <w:noProof/>
          </w:rPr>
          <w:t>4</w:t>
        </w:r>
      </w:fldSimple>
      <w:r w:rsidR="00016D79">
        <w:noBreakHyphen/>
      </w:r>
      <w:fldSimple w:instr=" SEQ Hình \* ARABIC \s 1 ">
        <w:r w:rsidR="00016D79">
          <w:rPr>
            <w:noProof/>
          </w:rPr>
          <w:t>6</w:t>
        </w:r>
      </w:fldSimple>
      <w:r>
        <w:t xml:space="preserve"> Hiệu ứng lật hình.</w:t>
      </w:r>
    </w:p>
    <w:p w14:paraId="05FC78B3" w14:textId="4F492D15" w:rsidR="003100C0" w:rsidRDefault="003100C0" w:rsidP="003100C0"/>
    <w:p w14:paraId="45534F1A" w14:textId="33C66E24" w:rsidR="003100C0" w:rsidRPr="003100C0" w:rsidRDefault="003100C0" w:rsidP="003100C0">
      <w:pPr>
        <w:pStyle w:val="ListParagraph"/>
        <w:numPr>
          <w:ilvl w:val="0"/>
          <w:numId w:val="29"/>
        </w:numPr>
      </w:pPr>
      <w:r>
        <w:lastRenderedPageBreak/>
        <w:t>Hiệu ứng ẩn hình và sang lấp lánh khi chọn đúng 2 hình: 1 hình gif ánh sang lấp lánh sẽ nằm đè lên hình ảnh và ở trạng thái hidden,</w:t>
      </w:r>
      <w:r w:rsidR="00376076">
        <w:t xml:space="preserve"> bắt đâu hiệu ứng thì gif sẽ chuyển trạng thái sang visibility và</w:t>
      </w:r>
      <w:r>
        <w:t xml:space="preserve"> 1 storyboard thay đổi giá trị opacity của hình ảnh về 0 sẽ được gọi</w:t>
      </w:r>
      <w:r w:rsidR="00376076">
        <w:t>, khi story board này kết thúc, gif sẽ được chuyển về lại trạng thái hidden.</w:t>
      </w:r>
    </w:p>
    <w:p w14:paraId="618A8F6A" w14:textId="77777777" w:rsidR="00016D79" w:rsidRDefault="00016D79" w:rsidP="00016D79">
      <w:pPr>
        <w:keepNext/>
      </w:pPr>
      <w:r>
        <w:rPr>
          <w:noProof/>
        </w:rPr>
        <w:drawing>
          <wp:inline distT="0" distB="0" distL="0" distR="0" wp14:anchorId="0C1B9B9C" wp14:editId="1A2D61F4">
            <wp:extent cx="4933950" cy="2352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3950" cy="2352675"/>
                    </a:xfrm>
                    <a:prstGeom prst="rect">
                      <a:avLst/>
                    </a:prstGeom>
                  </pic:spPr>
                </pic:pic>
              </a:graphicData>
            </a:graphic>
          </wp:inline>
        </w:drawing>
      </w:r>
    </w:p>
    <w:p w14:paraId="67ECC0D0" w14:textId="134619E5" w:rsidR="00CE13F2" w:rsidRDefault="00016D79" w:rsidP="00FB6895">
      <w:pPr>
        <w:pStyle w:val="Caption"/>
      </w:pPr>
      <w:r>
        <w:t xml:space="preserve">Hình </w:t>
      </w:r>
      <w:fldSimple w:instr=" STYLEREF 1 \s ">
        <w:r>
          <w:rPr>
            <w:noProof/>
          </w:rPr>
          <w:t>4</w:t>
        </w:r>
      </w:fldSimple>
      <w:r>
        <w:noBreakHyphen/>
      </w:r>
      <w:fldSimple w:instr=" SEQ Hình \* ARABIC \s 1 ">
        <w:r>
          <w:rPr>
            <w:noProof/>
          </w:rPr>
          <w:t>7</w:t>
        </w:r>
      </w:fldSimple>
      <w:r>
        <w:t xml:space="preserve"> Hiệu ứng sang lấp lánh và hình ảnh mờ dần khi chọn đúng</w:t>
      </w:r>
    </w:p>
    <w:p w14:paraId="035C2D87" w14:textId="77777777" w:rsidR="001C4E08" w:rsidRPr="001C4E08" w:rsidRDefault="001C4E08" w:rsidP="001C4E08"/>
    <w:p w14:paraId="0E0309F4" w14:textId="290826FB" w:rsidR="008F3B93" w:rsidRPr="00F825B5" w:rsidRDefault="008F3B93">
      <w:pPr>
        <w:pStyle w:val="Heading3"/>
        <w:rPr>
          <w:i w:val="0"/>
        </w:rPr>
      </w:pPr>
      <w:bookmarkStart w:id="124" w:name="_Toc45400082"/>
      <w:r w:rsidRPr="00F825B5">
        <w:rPr>
          <w:i w:val="0"/>
        </w:rPr>
        <w:t>Matchin</w:t>
      </w:r>
      <w:bookmarkEnd w:id="124"/>
      <w:r w:rsidR="00184344">
        <w:rPr>
          <w:i w:val="0"/>
        </w:rPr>
        <w:t>g</w:t>
      </w:r>
    </w:p>
    <w:p w14:paraId="302A8B7B" w14:textId="17A19BA9" w:rsidR="008C4C76" w:rsidRDefault="007A00E0" w:rsidP="00C1756B">
      <w:pPr>
        <w:ind w:firstLine="0"/>
        <w:rPr>
          <w:lang w:val="vi-VN"/>
        </w:rPr>
      </w:pPr>
      <w:r>
        <w:rPr>
          <w:noProof/>
        </w:rPr>
        <w:drawing>
          <wp:inline distT="0" distB="0" distL="0" distR="0" wp14:anchorId="2DDD53A0" wp14:editId="2FBE8D70">
            <wp:extent cx="6097905" cy="3413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tching.png"/>
                    <pic:cNvPicPr/>
                  </pic:nvPicPr>
                  <pic:blipFill>
                    <a:blip r:embed="rId63">
                      <a:extLst>
                        <a:ext uri="{28A0092B-C50C-407E-A947-70E740481C1C}">
                          <a14:useLocalDpi xmlns:a14="http://schemas.microsoft.com/office/drawing/2010/main" val="0"/>
                        </a:ext>
                      </a:extLst>
                    </a:blip>
                    <a:stretch>
                      <a:fillRect/>
                    </a:stretch>
                  </pic:blipFill>
                  <pic:spPr>
                    <a:xfrm>
                      <a:off x="0" y="0"/>
                      <a:ext cx="6097905" cy="3413760"/>
                    </a:xfrm>
                    <a:prstGeom prst="rect">
                      <a:avLst/>
                    </a:prstGeom>
                  </pic:spPr>
                </pic:pic>
              </a:graphicData>
            </a:graphic>
          </wp:inline>
        </w:drawing>
      </w:r>
    </w:p>
    <w:p w14:paraId="6B35C413" w14:textId="4E14973D" w:rsidR="008C4C76" w:rsidRDefault="008C4C76" w:rsidP="008C4C76">
      <w:pPr>
        <w:pStyle w:val="Caption"/>
        <w:rPr>
          <w:lang w:val="vi-VN"/>
        </w:rPr>
      </w:pPr>
      <w:bookmarkStart w:id="125" w:name="_Toc45400020"/>
      <w:r>
        <w:t xml:space="preserve">Hình </w:t>
      </w:r>
      <w:fldSimple w:instr=" STYLEREF 1 \s ">
        <w:r w:rsidR="00016D79">
          <w:rPr>
            <w:noProof/>
          </w:rPr>
          <w:t>4</w:t>
        </w:r>
      </w:fldSimple>
      <w:r w:rsidR="00016D79">
        <w:noBreakHyphen/>
      </w:r>
      <w:fldSimple w:instr=" SEQ Hình \* ARABIC \s 1 ">
        <w:r w:rsidR="00016D79">
          <w:rPr>
            <w:noProof/>
          </w:rPr>
          <w:t>8</w:t>
        </w:r>
      </w:fldSimple>
      <w:r w:rsidR="007A00E0">
        <w:rPr>
          <w:lang w:val="vi-VN"/>
        </w:rPr>
        <w:t>. Giao diện Mat</w:t>
      </w:r>
      <w:r>
        <w:rPr>
          <w:lang w:val="vi-VN"/>
        </w:rPr>
        <w:t>ching</w:t>
      </w:r>
      <w:bookmarkEnd w:id="125"/>
    </w:p>
    <w:p w14:paraId="51CB48C1" w14:textId="38D1ADE9" w:rsidR="008C4C76" w:rsidRDefault="008C4C76" w:rsidP="008C4C76"/>
    <w:p w14:paraId="5F098D4C" w14:textId="5C0417AD" w:rsidR="00242AE8" w:rsidRDefault="00242AE8" w:rsidP="008C4C76"/>
    <w:p w14:paraId="240D26B5" w14:textId="77777777" w:rsidR="00242AE8" w:rsidRPr="008C4C76" w:rsidRDefault="00242AE8" w:rsidP="008C4C76"/>
    <w:p w14:paraId="2845103A" w14:textId="7EF8D082" w:rsidR="008F3B93" w:rsidRPr="00F825B5" w:rsidRDefault="008F3B93" w:rsidP="008F3B93">
      <w:pPr>
        <w:pStyle w:val="Heading3"/>
        <w:rPr>
          <w:i w:val="0"/>
        </w:rPr>
      </w:pPr>
      <w:bookmarkStart w:id="126" w:name="_Toc45400083"/>
      <w:r w:rsidRPr="00F825B5">
        <w:rPr>
          <w:i w:val="0"/>
        </w:rPr>
        <w:t>Sorting</w:t>
      </w:r>
      <w:bookmarkEnd w:id="126"/>
    </w:p>
    <w:p w14:paraId="22CCF81A" w14:textId="52FEB69E" w:rsidR="000E1EF2" w:rsidRDefault="007A00E0" w:rsidP="000E1EF2">
      <w:pPr>
        <w:ind w:firstLine="0"/>
        <w:jc w:val="center"/>
        <w:rPr>
          <w:lang w:val="vi-VN"/>
        </w:rPr>
      </w:pPr>
      <w:r>
        <w:rPr>
          <w:noProof/>
        </w:rPr>
        <w:drawing>
          <wp:inline distT="0" distB="0" distL="0" distR="0" wp14:anchorId="10B0AE15" wp14:editId="4F045E2C">
            <wp:extent cx="6097905" cy="3413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orting.png"/>
                    <pic:cNvPicPr/>
                  </pic:nvPicPr>
                  <pic:blipFill>
                    <a:blip r:embed="rId64">
                      <a:extLst>
                        <a:ext uri="{28A0092B-C50C-407E-A947-70E740481C1C}">
                          <a14:useLocalDpi xmlns:a14="http://schemas.microsoft.com/office/drawing/2010/main" val="0"/>
                        </a:ext>
                      </a:extLst>
                    </a:blip>
                    <a:stretch>
                      <a:fillRect/>
                    </a:stretch>
                  </pic:blipFill>
                  <pic:spPr>
                    <a:xfrm>
                      <a:off x="0" y="0"/>
                      <a:ext cx="6097905" cy="3413760"/>
                    </a:xfrm>
                    <a:prstGeom prst="rect">
                      <a:avLst/>
                    </a:prstGeom>
                  </pic:spPr>
                </pic:pic>
              </a:graphicData>
            </a:graphic>
          </wp:inline>
        </w:drawing>
      </w:r>
    </w:p>
    <w:p w14:paraId="2C56C8E6" w14:textId="7054282F" w:rsidR="000E1EF2" w:rsidRPr="001B617B" w:rsidRDefault="000E1EF2" w:rsidP="000E1EF2">
      <w:pPr>
        <w:pStyle w:val="Caption"/>
      </w:pPr>
      <w:bookmarkStart w:id="127" w:name="_Toc45400021"/>
      <w:r>
        <w:t xml:space="preserve">Hình </w:t>
      </w:r>
      <w:fldSimple w:instr=" STYLEREF 1 \s ">
        <w:r w:rsidR="00016D79">
          <w:rPr>
            <w:noProof/>
          </w:rPr>
          <w:t>4</w:t>
        </w:r>
      </w:fldSimple>
      <w:r w:rsidR="00016D79">
        <w:noBreakHyphen/>
      </w:r>
      <w:fldSimple w:instr=" SEQ Hình \* ARABIC \s 1 ">
        <w:r w:rsidR="00016D79">
          <w:rPr>
            <w:noProof/>
          </w:rPr>
          <w:t>9</w:t>
        </w:r>
      </w:fldSimple>
      <w:r>
        <w:rPr>
          <w:lang w:val="vi-VN"/>
        </w:rPr>
        <w:t xml:space="preserve">. Giao diện </w:t>
      </w:r>
      <w:r w:rsidR="001B617B">
        <w:t>Sorting</w:t>
      </w:r>
      <w:bookmarkEnd w:id="127"/>
    </w:p>
    <w:p w14:paraId="2A63F840" w14:textId="77777777" w:rsidR="000E1EF2" w:rsidRPr="000E1EF2" w:rsidRDefault="000E1EF2" w:rsidP="000E1EF2"/>
    <w:p w14:paraId="629274C3" w14:textId="12474A34" w:rsidR="008F3B93" w:rsidRPr="00F825B5" w:rsidRDefault="008F3B93" w:rsidP="008F3B93">
      <w:pPr>
        <w:pStyle w:val="Heading3"/>
        <w:rPr>
          <w:i w:val="0"/>
        </w:rPr>
      </w:pPr>
      <w:bookmarkStart w:id="128" w:name="_Toc45400084"/>
      <w:r w:rsidRPr="00F825B5">
        <w:rPr>
          <w:i w:val="0"/>
        </w:rPr>
        <w:lastRenderedPageBreak/>
        <w:t>MultipleChoice</w:t>
      </w:r>
      <w:bookmarkEnd w:id="128"/>
    </w:p>
    <w:p w14:paraId="6C83C765" w14:textId="77777777" w:rsidR="00F825B5" w:rsidRDefault="007A00E0" w:rsidP="00F825B5">
      <w:pPr>
        <w:keepNext/>
        <w:ind w:firstLine="0"/>
      </w:pPr>
      <w:r>
        <w:rPr>
          <w:noProof/>
        </w:rPr>
        <w:drawing>
          <wp:inline distT="0" distB="0" distL="0" distR="0" wp14:anchorId="5F275940" wp14:editId="708CC8B2">
            <wp:extent cx="6097905" cy="34137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ultipleChoice.png"/>
                    <pic:cNvPicPr/>
                  </pic:nvPicPr>
                  <pic:blipFill>
                    <a:blip r:embed="rId65">
                      <a:extLst>
                        <a:ext uri="{28A0092B-C50C-407E-A947-70E740481C1C}">
                          <a14:useLocalDpi xmlns:a14="http://schemas.microsoft.com/office/drawing/2010/main" val="0"/>
                        </a:ext>
                      </a:extLst>
                    </a:blip>
                    <a:stretch>
                      <a:fillRect/>
                    </a:stretch>
                  </pic:blipFill>
                  <pic:spPr>
                    <a:xfrm>
                      <a:off x="0" y="0"/>
                      <a:ext cx="6097905" cy="3413760"/>
                    </a:xfrm>
                    <a:prstGeom prst="rect">
                      <a:avLst/>
                    </a:prstGeom>
                  </pic:spPr>
                </pic:pic>
              </a:graphicData>
            </a:graphic>
          </wp:inline>
        </w:drawing>
      </w:r>
    </w:p>
    <w:p w14:paraId="53F65833" w14:textId="6D0D00B5" w:rsidR="000E1EF2" w:rsidRDefault="00F825B5" w:rsidP="00922C2D">
      <w:pPr>
        <w:pStyle w:val="Caption"/>
      </w:pPr>
      <w:bookmarkStart w:id="129" w:name="_Toc45400022"/>
      <w:r>
        <w:t xml:space="preserve">Hình </w:t>
      </w:r>
      <w:fldSimple w:instr=" STYLEREF 1 \s ">
        <w:r w:rsidR="00016D79">
          <w:rPr>
            <w:noProof/>
          </w:rPr>
          <w:t>4</w:t>
        </w:r>
      </w:fldSimple>
      <w:r w:rsidR="00016D79">
        <w:noBreakHyphen/>
      </w:r>
      <w:fldSimple w:instr=" SEQ Hình \* ARABIC \s 1 ">
        <w:r w:rsidR="00016D79">
          <w:rPr>
            <w:noProof/>
          </w:rPr>
          <w:t>10</w:t>
        </w:r>
      </w:fldSimple>
      <w:r>
        <w:t xml:space="preserve"> Giao diện Multiple Choice</w:t>
      </w:r>
      <w:bookmarkEnd w:id="129"/>
    </w:p>
    <w:p w14:paraId="545947F1" w14:textId="77777777" w:rsidR="001147D4" w:rsidRPr="000E1EF2" w:rsidRDefault="001147D4" w:rsidP="001147D4">
      <w:pPr>
        <w:ind w:firstLine="0"/>
      </w:pPr>
    </w:p>
    <w:p w14:paraId="19BDE788" w14:textId="73A6EFFC" w:rsidR="008F3B93" w:rsidRPr="00F825B5" w:rsidRDefault="008F3B93">
      <w:pPr>
        <w:pStyle w:val="Heading3"/>
        <w:rPr>
          <w:i w:val="0"/>
        </w:rPr>
      </w:pPr>
      <w:bookmarkStart w:id="130" w:name="_Toc45400085"/>
      <w:r w:rsidRPr="00F825B5">
        <w:rPr>
          <w:i w:val="0"/>
        </w:rPr>
        <w:t>Painting</w:t>
      </w:r>
      <w:bookmarkEnd w:id="130"/>
    </w:p>
    <w:p w14:paraId="2096D7CB" w14:textId="78B31394" w:rsidR="00A5225B" w:rsidRDefault="007A00E0" w:rsidP="00A5225B">
      <w:pPr>
        <w:ind w:firstLine="0"/>
        <w:jc w:val="center"/>
        <w:rPr>
          <w:lang w:val="vi-VN"/>
        </w:rPr>
      </w:pPr>
      <w:r>
        <w:rPr>
          <w:noProof/>
        </w:rPr>
        <w:drawing>
          <wp:inline distT="0" distB="0" distL="0" distR="0" wp14:anchorId="09031340" wp14:editId="6D78DBF6">
            <wp:extent cx="6097905" cy="3428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inting.png"/>
                    <pic:cNvPicPr/>
                  </pic:nvPicPr>
                  <pic:blipFill>
                    <a:blip r:embed="rId66">
                      <a:extLst>
                        <a:ext uri="{28A0092B-C50C-407E-A947-70E740481C1C}">
                          <a14:useLocalDpi xmlns:a14="http://schemas.microsoft.com/office/drawing/2010/main" val="0"/>
                        </a:ext>
                      </a:extLst>
                    </a:blip>
                    <a:stretch>
                      <a:fillRect/>
                    </a:stretch>
                  </pic:blipFill>
                  <pic:spPr>
                    <a:xfrm>
                      <a:off x="0" y="0"/>
                      <a:ext cx="6097905" cy="3428365"/>
                    </a:xfrm>
                    <a:prstGeom prst="rect">
                      <a:avLst/>
                    </a:prstGeom>
                  </pic:spPr>
                </pic:pic>
              </a:graphicData>
            </a:graphic>
          </wp:inline>
        </w:drawing>
      </w:r>
    </w:p>
    <w:p w14:paraId="55E13E31" w14:textId="0D4E901C" w:rsidR="00A5225B" w:rsidRDefault="00A5225B" w:rsidP="00A5225B">
      <w:pPr>
        <w:pStyle w:val="Caption"/>
        <w:rPr>
          <w:lang w:val="vi-VN"/>
        </w:rPr>
      </w:pPr>
      <w:bookmarkStart w:id="131" w:name="_Toc45400023"/>
      <w:r>
        <w:t xml:space="preserve">Hình </w:t>
      </w:r>
      <w:fldSimple w:instr=" STYLEREF 1 \s ">
        <w:r w:rsidR="00016D79">
          <w:rPr>
            <w:noProof/>
          </w:rPr>
          <w:t>4</w:t>
        </w:r>
      </w:fldSimple>
      <w:r w:rsidR="00016D79">
        <w:noBreakHyphen/>
      </w:r>
      <w:fldSimple w:instr=" SEQ Hình \* ARABIC \s 1 ">
        <w:r w:rsidR="00016D79">
          <w:rPr>
            <w:noProof/>
          </w:rPr>
          <w:t>11</w:t>
        </w:r>
      </w:fldSimple>
      <w:r>
        <w:rPr>
          <w:lang w:val="vi-VN"/>
        </w:rPr>
        <w:t>. Giao diện Painting</w:t>
      </w:r>
      <w:bookmarkEnd w:id="131"/>
    </w:p>
    <w:p w14:paraId="5972F094" w14:textId="1B71F188" w:rsidR="00DA20D3" w:rsidRDefault="00DA20D3" w:rsidP="00DA20D3">
      <w:pPr>
        <w:ind w:firstLine="0"/>
        <w:jc w:val="center"/>
        <w:rPr>
          <w:lang w:val="vi-VN"/>
        </w:rPr>
      </w:pPr>
    </w:p>
    <w:p w14:paraId="6651928D" w14:textId="77777777" w:rsidR="00DA20D3" w:rsidRPr="00DA20D3" w:rsidRDefault="00DA20D3" w:rsidP="00DA20D3"/>
    <w:p w14:paraId="4C96A8DD" w14:textId="308A3601" w:rsidR="008F3B93" w:rsidRPr="00F825B5" w:rsidRDefault="008F3B93">
      <w:pPr>
        <w:pStyle w:val="Heading3"/>
        <w:rPr>
          <w:i w:val="0"/>
        </w:rPr>
      </w:pPr>
      <w:bookmarkStart w:id="132" w:name="_Toc45400086"/>
      <w:r w:rsidRPr="00F825B5">
        <w:rPr>
          <w:i w:val="0"/>
        </w:rPr>
        <w:t>StoryTime</w:t>
      </w:r>
      <w:bookmarkEnd w:id="132"/>
    </w:p>
    <w:p w14:paraId="408AD3BF" w14:textId="77777777" w:rsidR="006558AA" w:rsidRDefault="006558AA" w:rsidP="00A5225B">
      <w:pPr>
        <w:pStyle w:val="Caption"/>
        <w:rPr>
          <w:bCs w:val="0"/>
          <w:szCs w:val="24"/>
        </w:rPr>
      </w:pPr>
    </w:p>
    <w:p w14:paraId="353AA8DF" w14:textId="588BAA2A" w:rsidR="00975D58" w:rsidRDefault="007A00E0" w:rsidP="00A5225B">
      <w:pPr>
        <w:pStyle w:val="Caption"/>
      </w:pPr>
      <w:r>
        <w:rPr>
          <w:noProof/>
        </w:rPr>
        <w:drawing>
          <wp:inline distT="0" distB="0" distL="0" distR="0" wp14:anchorId="010BEA06" wp14:editId="0F3EE8FE">
            <wp:extent cx="6097905" cy="3413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oryTime.png"/>
                    <pic:cNvPicPr/>
                  </pic:nvPicPr>
                  <pic:blipFill>
                    <a:blip r:embed="rId67">
                      <a:extLst>
                        <a:ext uri="{28A0092B-C50C-407E-A947-70E740481C1C}">
                          <a14:useLocalDpi xmlns:a14="http://schemas.microsoft.com/office/drawing/2010/main" val="0"/>
                        </a:ext>
                      </a:extLst>
                    </a:blip>
                    <a:stretch>
                      <a:fillRect/>
                    </a:stretch>
                  </pic:blipFill>
                  <pic:spPr>
                    <a:xfrm>
                      <a:off x="0" y="0"/>
                      <a:ext cx="6097905" cy="3413760"/>
                    </a:xfrm>
                    <a:prstGeom prst="rect">
                      <a:avLst/>
                    </a:prstGeom>
                  </pic:spPr>
                </pic:pic>
              </a:graphicData>
            </a:graphic>
          </wp:inline>
        </w:drawing>
      </w:r>
    </w:p>
    <w:p w14:paraId="4D8649D7" w14:textId="66AECC7C" w:rsidR="00A5225B" w:rsidRDefault="00A5225B" w:rsidP="00A5225B">
      <w:pPr>
        <w:pStyle w:val="Caption"/>
        <w:rPr>
          <w:lang w:val="vi-VN"/>
        </w:rPr>
      </w:pPr>
      <w:bookmarkStart w:id="133" w:name="_Toc45400024"/>
      <w:r>
        <w:t xml:space="preserve">Hình </w:t>
      </w:r>
      <w:fldSimple w:instr=" STYLEREF 1 \s ">
        <w:r w:rsidR="00016D79">
          <w:rPr>
            <w:noProof/>
          </w:rPr>
          <w:t>4</w:t>
        </w:r>
      </w:fldSimple>
      <w:r w:rsidR="00016D79">
        <w:noBreakHyphen/>
      </w:r>
      <w:fldSimple w:instr=" SEQ Hình \* ARABIC \s 1 ">
        <w:r w:rsidR="00016D79">
          <w:rPr>
            <w:noProof/>
          </w:rPr>
          <w:t>12</w:t>
        </w:r>
      </w:fldSimple>
      <w:r>
        <w:rPr>
          <w:lang w:val="vi-VN"/>
        </w:rPr>
        <w:t>. Giao diện Story Time</w:t>
      </w:r>
      <w:bookmarkEnd w:id="133"/>
    </w:p>
    <w:p w14:paraId="7C3E08F3" w14:textId="2AD473DD" w:rsidR="00E74948" w:rsidRDefault="00E74948" w:rsidP="00757EAC">
      <w:pPr>
        <w:ind w:firstLine="0"/>
        <w:rPr>
          <w:lang w:val="vi-VN"/>
        </w:rPr>
      </w:pPr>
    </w:p>
    <w:p w14:paraId="336D9F95" w14:textId="77777777" w:rsidR="00975D58" w:rsidRDefault="00975D58" w:rsidP="00757EAC">
      <w:pPr>
        <w:ind w:firstLine="0"/>
        <w:rPr>
          <w:lang w:val="vi-VN"/>
        </w:rPr>
      </w:pPr>
    </w:p>
    <w:p w14:paraId="1FEA0733" w14:textId="77777777" w:rsidR="00E74948" w:rsidRDefault="00E74948" w:rsidP="00E74948">
      <w:pPr>
        <w:spacing w:before="0" w:line="240" w:lineRule="auto"/>
        <w:ind w:firstLine="0"/>
        <w:jc w:val="left"/>
        <w:rPr>
          <w:bCs/>
          <w:szCs w:val="20"/>
          <w:lang w:val="vi-VN"/>
        </w:rPr>
      </w:pPr>
      <w:r>
        <w:rPr>
          <w:lang w:val="vi-VN"/>
        </w:rPr>
        <w:br w:type="page"/>
      </w:r>
    </w:p>
    <w:p w14:paraId="50E50774" w14:textId="003F6197" w:rsidR="008F3B93" w:rsidRPr="00F825B5" w:rsidRDefault="009320B0">
      <w:pPr>
        <w:pStyle w:val="Heading3"/>
        <w:rPr>
          <w:i w:val="0"/>
        </w:rPr>
      </w:pPr>
      <w:bookmarkStart w:id="134" w:name="_Toc45400087"/>
      <w:r w:rsidRPr="00F825B5">
        <w:rPr>
          <w:i w:val="0"/>
        </w:rPr>
        <w:lastRenderedPageBreak/>
        <w:t>LookAndFind</w:t>
      </w:r>
      <w:bookmarkEnd w:id="134"/>
    </w:p>
    <w:p w14:paraId="1A8F9202" w14:textId="77777777" w:rsidR="006558AA" w:rsidRPr="006558AA" w:rsidRDefault="006558AA" w:rsidP="006558AA"/>
    <w:p w14:paraId="0A6F8D04" w14:textId="7D9B6E9B" w:rsidR="00650B64" w:rsidRDefault="007A00E0" w:rsidP="00A5225B">
      <w:pPr>
        <w:pStyle w:val="Caption"/>
      </w:pPr>
      <w:r>
        <w:rPr>
          <w:noProof/>
        </w:rPr>
        <w:drawing>
          <wp:inline distT="0" distB="0" distL="0" distR="0" wp14:anchorId="4EEF1E9A" wp14:editId="5C29EDF4">
            <wp:extent cx="6097905" cy="34137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okAndFind.png"/>
                    <pic:cNvPicPr/>
                  </pic:nvPicPr>
                  <pic:blipFill>
                    <a:blip r:embed="rId68">
                      <a:extLst>
                        <a:ext uri="{28A0092B-C50C-407E-A947-70E740481C1C}">
                          <a14:useLocalDpi xmlns:a14="http://schemas.microsoft.com/office/drawing/2010/main" val="0"/>
                        </a:ext>
                      </a:extLst>
                    </a:blip>
                    <a:stretch>
                      <a:fillRect/>
                    </a:stretch>
                  </pic:blipFill>
                  <pic:spPr>
                    <a:xfrm>
                      <a:off x="0" y="0"/>
                      <a:ext cx="6097905" cy="3413760"/>
                    </a:xfrm>
                    <a:prstGeom prst="rect">
                      <a:avLst/>
                    </a:prstGeom>
                  </pic:spPr>
                </pic:pic>
              </a:graphicData>
            </a:graphic>
          </wp:inline>
        </w:drawing>
      </w:r>
    </w:p>
    <w:p w14:paraId="7FEDE211" w14:textId="45585F9A" w:rsidR="00A5225B" w:rsidRDefault="00A5225B" w:rsidP="00A5225B">
      <w:pPr>
        <w:pStyle w:val="Caption"/>
        <w:rPr>
          <w:lang w:val="vi-VN"/>
        </w:rPr>
      </w:pPr>
      <w:bookmarkStart w:id="135" w:name="_Toc45400025"/>
      <w:r>
        <w:t xml:space="preserve">Hình </w:t>
      </w:r>
      <w:fldSimple w:instr=" STYLEREF 1 \s ">
        <w:r w:rsidR="00016D79">
          <w:rPr>
            <w:noProof/>
          </w:rPr>
          <w:t>4</w:t>
        </w:r>
      </w:fldSimple>
      <w:r w:rsidR="00016D79">
        <w:noBreakHyphen/>
      </w:r>
      <w:fldSimple w:instr=" SEQ Hình \* ARABIC \s 1 ">
        <w:r w:rsidR="00016D79">
          <w:rPr>
            <w:noProof/>
          </w:rPr>
          <w:t>13</w:t>
        </w:r>
      </w:fldSimple>
      <w:r>
        <w:rPr>
          <w:lang w:val="vi-VN"/>
        </w:rPr>
        <w:t>. Giao diện Look and Find</w:t>
      </w:r>
      <w:bookmarkEnd w:id="135"/>
    </w:p>
    <w:p w14:paraId="0FC04970" w14:textId="77777777" w:rsidR="008F3B93" w:rsidRPr="008F3B93" w:rsidRDefault="008F3B93" w:rsidP="008F3B93"/>
    <w:p w14:paraId="63CFB132" w14:textId="77777777" w:rsidR="00664A5A" w:rsidRDefault="00664A5A" w:rsidP="00664A5A">
      <w:pPr>
        <w:pStyle w:val="Heading2"/>
        <w:spacing w:before="0" w:after="160" w:line="360" w:lineRule="auto"/>
        <w:rPr>
          <w:lang w:val="vi-VN"/>
        </w:rPr>
      </w:pPr>
      <w:bookmarkStart w:id="136" w:name="_Toc45400088"/>
      <w:r>
        <w:t>Các tình huống kiểm th</w:t>
      </w:r>
      <w:bookmarkEnd w:id="120"/>
      <w:r>
        <w:rPr>
          <w:lang w:val="vi-VN"/>
        </w:rPr>
        <w:t>ử</w:t>
      </w:r>
      <w:bookmarkEnd w:id="136"/>
    </w:p>
    <w:tbl>
      <w:tblPr>
        <w:tblStyle w:val="TableGrid"/>
        <w:tblW w:w="10343" w:type="dxa"/>
        <w:tblLayout w:type="fixed"/>
        <w:tblLook w:val="04A0" w:firstRow="1" w:lastRow="0" w:firstColumn="1" w:lastColumn="0" w:noHBand="0" w:noVBand="1"/>
      </w:tblPr>
      <w:tblGrid>
        <w:gridCol w:w="704"/>
        <w:gridCol w:w="1701"/>
        <w:gridCol w:w="3402"/>
        <w:gridCol w:w="2410"/>
        <w:gridCol w:w="2126"/>
      </w:tblGrid>
      <w:tr w:rsidR="004A019D" w14:paraId="47F04109" w14:textId="77777777" w:rsidTr="008E6B23">
        <w:trPr>
          <w:trHeight w:val="1097"/>
        </w:trPr>
        <w:tc>
          <w:tcPr>
            <w:tcW w:w="704" w:type="dxa"/>
          </w:tcPr>
          <w:p w14:paraId="3613EF5E" w14:textId="77777777" w:rsidR="004A019D" w:rsidRDefault="004A019D" w:rsidP="008E6B23">
            <w:pPr>
              <w:pStyle w:val="HeadingLv1"/>
              <w:spacing w:before="0" w:after="0"/>
              <w:jc w:val="both"/>
              <w:rPr>
                <w:rFonts w:ascii="Times New Roman" w:hAnsi="Times New Roman" w:cs="Times New Roman"/>
                <w:b/>
                <w:i w:val="0"/>
                <w:iCs/>
                <w:sz w:val="26"/>
                <w:szCs w:val="26"/>
              </w:rPr>
            </w:pPr>
            <w:r>
              <w:rPr>
                <w:rFonts w:ascii="Times New Roman" w:hAnsi="Times New Roman" w:cs="Times New Roman"/>
                <w:b/>
                <w:i w:val="0"/>
                <w:iCs/>
                <w:sz w:val="26"/>
                <w:szCs w:val="26"/>
              </w:rPr>
              <w:t>STT</w:t>
            </w:r>
          </w:p>
        </w:tc>
        <w:tc>
          <w:tcPr>
            <w:tcW w:w="1701" w:type="dxa"/>
          </w:tcPr>
          <w:p w14:paraId="35D2AE3C" w14:textId="77777777" w:rsidR="004A019D" w:rsidRDefault="004A019D" w:rsidP="008E6B23">
            <w:pPr>
              <w:pStyle w:val="HeadingLv1"/>
              <w:spacing w:before="0" w:after="0"/>
              <w:jc w:val="center"/>
              <w:rPr>
                <w:rFonts w:ascii="Times New Roman" w:hAnsi="Times New Roman" w:cs="Times New Roman"/>
                <w:b/>
                <w:i w:val="0"/>
                <w:iCs/>
                <w:sz w:val="26"/>
                <w:szCs w:val="26"/>
              </w:rPr>
            </w:pPr>
            <w:r>
              <w:rPr>
                <w:rFonts w:ascii="Times New Roman" w:hAnsi="Times New Roman" w:cs="Times New Roman"/>
                <w:b/>
                <w:i w:val="0"/>
                <w:iCs/>
                <w:sz w:val="26"/>
                <w:szCs w:val="26"/>
                <w:lang w:val="vi-VN"/>
              </w:rPr>
              <w:t>Hoạt động</w:t>
            </w:r>
          </w:p>
        </w:tc>
        <w:tc>
          <w:tcPr>
            <w:tcW w:w="3402" w:type="dxa"/>
          </w:tcPr>
          <w:p w14:paraId="6E72F967" w14:textId="77777777" w:rsidR="004A019D" w:rsidRDefault="004A019D" w:rsidP="008E6B23">
            <w:pPr>
              <w:pStyle w:val="HeadingLv1"/>
              <w:spacing w:before="0" w:after="0"/>
              <w:jc w:val="both"/>
              <w:rPr>
                <w:rFonts w:ascii="Times New Roman" w:hAnsi="Times New Roman" w:cs="Times New Roman"/>
                <w:b/>
                <w:i w:val="0"/>
                <w:iCs/>
                <w:sz w:val="26"/>
                <w:szCs w:val="26"/>
              </w:rPr>
            </w:pPr>
            <w:r>
              <w:rPr>
                <w:rFonts w:ascii="Times New Roman" w:hAnsi="Times New Roman" w:cs="Times New Roman"/>
                <w:b/>
                <w:i w:val="0"/>
                <w:iCs/>
                <w:sz w:val="26"/>
                <w:szCs w:val="26"/>
              </w:rPr>
              <w:t xml:space="preserve">Mô tả vắn tắt </w:t>
            </w:r>
            <w:r>
              <w:rPr>
                <w:rFonts w:ascii="Times New Roman" w:hAnsi="Times New Roman" w:cs="Times New Roman"/>
                <w:b/>
                <w:i w:val="0"/>
                <w:iCs/>
                <w:sz w:val="26"/>
                <w:szCs w:val="26"/>
                <w:lang w:val="vi-VN"/>
              </w:rPr>
              <w:t>hoạt động</w:t>
            </w:r>
            <w:r>
              <w:rPr>
                <w:rFonts w:ascii="Times New Roman" w:hAnsi="Times New Roman" w:cs="Times New Roman"/>
                <w:b/>
                <w:i w:val="0"/>
                <w:iCs/>
                <w:sz w:val="26"/>
                <w:szCs w:val="26"/>
              </w:rPr>
              <w:t xml:space="preserve"> (outline)</w:t>
            </w:r>
          </w:p>
        </w:tc>
        <w:tc>
          <w:tcPr>
            <w:tcW w:w="2410" w:type="dxa"/>
          </w:tcPr>
          <w:p w14:paraId="4BD6DACE" w14:textId="77777777" w:rsidR="004A019D" w:rsidRDefault="004A019D" w:rsidP="008E6B23">
            <w:pPr>
              <w:pStyle w:val="HeadingLv1"/>
              <w:spacing w:before="0" w:after="0"/>
              <w:jc w:val="both"/>
              <w:rPr>
                <w:rFonts w:ascii="Times New Roman" w:hAnsi="Times New Roman" w:cs="Times New Roman"/>
                <w:b/>
                <w:i w:val="0"/>
                <w:iCs/>
                <w:sz w:val="26"/>
                <w:szCs w:val="26"/>
              </w:rPr>
            </w:pPr>
            <w:r>
              <w:rPr>
                <w:rFonts w:ascii="Times New Roman" w:hAnsi="Times New Roman" w:cs="Times New Roman"/>
                <w:b/>
                <w:i w:val="0"/>
                <w:iCs/>
                <w:sz w:val="26"/>
                <w:szCs w:val="26"/>
              </w:rPr>
              <w:t xml:space="preserve">Ước lượng số lượng tình huống kiểm kiểm thử (test case). </w:t>
            </w:r>
          </w:p>
        </w:tc>
        <w:tc>
          <w:tcPr>
            <w:tcW w:w="2126" w:type="dxa"/>
          </w:tcPr>
          <w:p w14:paraId="0C94EA61" w14:textId="77777777" w:rsidR="004A019D" w:rsidRDefault="004A019D" w:rsidP="008E6B23">
            <w:pPr>
              <w:pStyle w:val="HeadingLv1"/>
              <w:spacing w:before="0" w:after="0"/>
              <w:jc w:val="both"/>
              <w:rPr>
                <w:rFonts w:ascii="Times New Roman" w:hAnsi="Times New Roman" w:cs="Times New Roman"/>
                <w:b/>
                <w:i w:val="0"/>
                <w:iCs/>
                <w:sz w:val="26"/>
                <w:szCs w:val="26"/>
              </w:rPr>
            </w:pPr>
            <w:r>
              <w:rPr>
                <w:rFonts w:ascii="Times New Roman" w:hAnsi="Times New Roman" w:cs="Times New Roman"/>
                <w:b/>
                <w:i w:val="0"/>
                <w:iCs/>
                <w:sz w:val="26"/>
                <w:szCs w:val="26"/>
              </w:rPr>
              <w:t>Kết quả mong đợi</w:t>
            </w:r>
          </w:p>
        </w:tc>
      </w:tr>
      <w:tr w:rsidR="004A019D" w14:paraId="45645EC5" w14:textId="77777777" w:rsidTr="008E6B23">
        <w:trPr>
          <w:trHeight w:val="2693"/>
        </w:trPr>
        <w:tc>
          <w:tcPr>
            <w:tcW w:w="704" w:type="dxa"/>
            <w:vMerge w:val="restart"/>
          </w:tcPr>
          <w:p w14:paraId="66FBE024" w14:textId="77777777" w:rsidR="004A019D" w:rsidRDefault="004A019D" w:rsidP="004A019D">
            <w:pPr>
              <w:pStyle w:val="ListParagraph"/>
              <w:numPr>
                <w:ilvl w:val="0"/>
                <w:numId w:val="15"/>
              </w:numPr>
              <w:spacing w:before="100" w:after="200" w:line="240" w:lineRule="auto"/>
              <w:ind w:left="504"/>
              <w:rPr>
                <w:b/>
                <w:iCs/>
                <w:szCs w:val="26"/>
              </w:rPr>
            </w:pPr>
          </w:p>
        </w:tc>
        <w:tc>
          <w:tcPr>
            <w:tcW w:w="1701" w:type="dxa"/>
            <w:vMerge w:val="restart"/>
          </w:tcPr>
          <w:p w14:paraId="67D2B82A" w14:textId="77777777" w:rsidR="004A019D" w:rsidRPr="002577B6" w:rsidRDefault="004A019D" w:rsidP="008E6B23">
            <w:pPr>
              <w:pStyle w:val="HeadingLv1"/>
              <w:spacing w:before="0" w:after="0"/>
              <w:jc w:val="both"/>
              <w:rPr>
                <w:rFonts w:ascii="Times New Roman" w:hAnsi="Times New Roman" w:cs="Times New Roman"/>
                <w:i w:val="0"/>
                <w:iCs/>
                <w:sz w:val="26"/>
                <w:szCs w:val="26"/>
                <w:lang w:val="vi-VN"/>
              </w:rPr>
            </w:pPr>
            <w:r>
              <w:rPr>
                <w:rFonts w:ascii="Times New Roman" w:hAnsi="Times New Roman" w:cs="Times New Roman"/>
                <w:i w:val="0"/>
                <w:iCs/>
                <w:sz w:val="26"/>
                <w:szCs w:val="26"/>
              </w:rPr>
              <w:t> </w:t>
            </w:r>
            <w:r>
              <w:rPr>
                <w:rFonts w:ascii="Times New Roman" w:hAnsi="Times New Roman" w:cs="Times New Roman"/>
                <w:i w:val="0"/>
                <w:iCs/>
                <w:sz w:val="26"/>
                <w:szCs w:val="26"/>
                <w:lang w:val="vi-VN"/>
              </w:rPr>
              <w:t>Concentration</w:t>
            </w:r>
          </w:p>
        </w:tc>
        <w:tc>
          <w:tcPr>
            <w:tcW w:w="3402" w:type="dxa"/>
            <w:vMerge w:val="restart"/>
          </w:tcPr>
          <w:p w14:paraId="19F02376" w14:textId="77777777" w:rsidR="004A019D" w:rsidRPr="002577B6" w:rsidRDefault="004A019D" w:rsidP="008E6B23">
            <w:pPr>
              <w:spacing w:before="0" w:line="360" w:lineRule="auto"/>
              <w:ind w:firstLine="0"/>
            </w:pPr>
            <w:r w:rsidRPr="004D54AB">
              <w:t xml:space="preserve">Ứng dụng sẽ hiển thị sáu hình ảnh bị lật úp, trong đó bao gồm ba cặp hình ảnh, khi người dùng chọn hai hình bị úp để mở hình ảnh, âm thanh phát âm từ vựng của hình ảnh đó sẽ được phát. </w:t>
            </w:r>
            <w:r w:rsidRPr="004D54AB">
              <w:lastRenderedPageBreak/>
              <w:t xml:space="preserve">Lật lần lượt hai hình để tìm các hình giống nhau, nếu lật hai hình khác nhau thì sẽ phát âm thanh báo sai và hai hình đó sẽ bị úp trở lại. Dùng phải lật đúng cả ba cặp hình để hoàn thành trò chơi </w:t>
            </w:r>
          </w:p>
        </w:tc>
        <w:tc>
          <w:tcPr>
            <w:tcW w:w="2410" w:type="dxa"/>
          </w:tcPr>
          <w:p w14:paraId="2C8D378A" w14:textId="3090372F" w:rsidR="004A019D" w:rsidRPr="002577B6" w:rsidRDefault="004A019D" w:rsidP="004A019D">
            <w:pPr>
              <w:pStyle w:val="HeadingLv1"/>
              <w:spacing w:before="0" w:after="0"/>
              <w:rPr>
                <w:rFonts w:ascii="Times New Roman" w:hAnsi="Times New Roman" w:cs="Times New Roman"/>
                <w:i w:val="0"/>
                <w:iCs/>
                <w:sz w:val="26"/>
                <w:szCs w:val="26"/>
                <w:lang w:val="vi-VN"/>
              </w:rPr>
            </w:pPr>
          </w:p>
          <w:p w14:paraId="40988286" w14:textId="0A864739" w:rsidR="004A019D" w:rsidRDefault="009C3314" w:rsidP="001813BE">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(1) </w:t>
            </w:r>
            <w:r w:rsidR="004A019D">
              <w:rPr>
                <w:rFonts w:ascii="Times New Roman" w:hAnsi="Times New Roman" w:cs="Times New Roman"/>
                <w:i w:val="0"/>
                <w:iCs/>
                <w:sz w:val="26"/>
                <w:szCs w:val="26"/>
                <w:lang w:val="vi-VN"/>
              </w:rPr>
              <w:t>Chọn sai</w:t>
            </w:r>
            <w:r w:rsidR="004A019D">
              <w:rPr>
                <w:rFonts w:ascii="Times New Roman" w:hAnsi="Times New Roman" w:cs="Times New Roman"/>
                <w:i w:val="0"/>
                <w:iCs/>
                <w:sz w:val="26"/>
                <w:szCs w:val="26"/>
              </w:rPr>
              <w:t xml:space="preserve"> </w:t>
            </w:r>
          </w:p>
          <w:p w14:paraId="35D41CE8" w14:textId="536E2BDC" w:rsidR="004A019D" w:rsidRPr="0067596B" w:rsidRDefault="004A019D" w:rsidP="004A019D">
            <w:pPr>
              <w:pStyle w:val="HeadingLv1"/>
              <w:spacing w:before="0" w:after="0" w:line="240" w:lineRule="auto"/>
              <w:ind w:left="720"/>
              <w:jc w:val="both"/>
              <w:rPr>
                <w:rFonts w:ascii="Times New Roman" w:hAnsi="Times New Roman" w:cs="Times New Roman"/>
                <w:i w:val="0"/>
                <w:iCs/>
                <w:sz w:val="26"/>
                <w:szCs w:val="26"/>
              </w:rPr>
            </w:pPr>
          </w:p>
        </w:tc>
        <w:tc>
          <w:tcPr>
            <w:tcW w:w="2126" w:type="dxa"/>
          </w:tcPr>
          <w:p w14:paraId="4AEB713F" w14:textId="7FDCBBCB" w:rsidR="004A019D" w:rsidRPr="004A019D" w:rsidRDefault="009C3314" w:rsidP="004A019D">
            <w:pPr>
              <w:pStyle w:val="HeadingLv1"/>
              <w:spacing w:before="0" w:after="0"/>
              <w:ind w:left="38" w:right="-32"/>
              <w:jc w:val="both"/>
              <w:rPr>
                <w:rFonts w:ascii="Times New Roman" w:hAnsi="Times New Roman" w:cs="Times New Roman"/>
                <w:i w:val="0"/>
                <w:iCs/>
                <w:sz w:val="26"/>
                <w:szCs w:val="26"/>
              </w:rPr>
            </w:pPr>
            <w:r>
              <w:rPr>
                <w:rFonts w:ascii="Times New Roman" w:hAnsi="Times New Roman" w:cs="Times New Roman"/>
                <w:i w:val="0"/>
                <w:iCs/>
                <w:sz w:val="26"/>
                <w:szCs w:val="26"/>
              </w:rPr>
              <w:t xml:space="preserve">(1) </w:t>
            </w:r>
            <w:r w:rsidR="004A019D">
              <w:rPr>
                <w:rFonts w:ascii="Times New Roman" w:hAnsi="Times New Roman" w:cs="Times New Roman"/>
                <w:i w:val="0"/>
                <w:iCs/>
                <w:sz w:val="26"/>
                <w:szCs w:val="26"/>
              </w:rPr>
              <w:t>Phát ra âm thanh chọn dúng, ẩn hình ảnh vừa chọn.</w:t>
            </w:r>
          </w:p>
        </w:tc>
      </w:tr>
      <w:tr w:rsidR="004A019D" w14:paraId="3E9500CE" w14:textId="77777777" w:rsidTr="008E6B23">
        <w:trPr>
          <w:trHeight w:val="2692"/>
        </w:trPr>
        <w:tc>
          <w:tcPr>
            <w:tcW w:w="704" w:type="dxa"/>
            <w:vMerge/>
          </w:tcPr>
          <w:p w14:paraId="29E209F9" w14:textId="77777777" w:rsidR="004A019D" w:rsidRDefault="004A019D" w:rsidP="004A019D">
            <w:pPr>
              <w:pStyle w:val="ListParagraph"/>
              <w:numPr>
                <w:ilvl w:val="0"/>
                <w:numId w:val="15"/>
              </w:numPr>
              <w:spacing w:before="100" w:after="200" w:line="240" w:lineRule="auto"/>
              <w:ind w:left="504"/>
              <w:rPr>
                <w:b/>
                <w:iCs/>
                <w:szCs w:val="26"/>
              </w:rPr>
            </w:pPr>
          </w:p>
        </w:tc>
        <w:tc>
          <w:tcPr>
            <w:tcW w:w="1701" w:type="dxa"/>
            <w:vMerge/>
          </w:tcPr>
          <w:p w14:paraId="5FA5701E" w14:textId="77777777" w:rsidR="004A019D" w:rsidRDefault="004A019D" w:rsidP="008E6B23">
            <w:pPr>
              <w:pStyle w:val="HeadingLv1"/>
              <w:spacing w:before="0" w:after="0"/>
              <w:jc w:val="both"/>
              <w:rPr>
                <w:rFonts w:ascii="Times New Roman" w:hAnsi="Times New Roman" w:cs="Times New Roman"/>
                <w:i w:val="0"/>
                <w:iCs/>
                <w:sz w:val="26"/>
                <w:szCs w:val="26"/>
              </w:rPr>
            </w:pPr>
          </w:p>
        </w:tc>
        <w:tc>
          <w:tcPr>
            <w:tcW w:w="3402" w:type="dxa"/>
            <w:vMerge/>
          </w:tcPr>
          <w:p w14:paraId="68CB26DB" w14:textId="77777777" w:rsidR="004A019D" w:rsidRPr="004D54AB" w:rsidRDefault="004A019D" w:rsidP="008E6B23">
            <w:pPr>
              <w:spacing w:before="0" w:line="360" w:lineRule="auto"/>
              <w:ind w:firstLine="0"/>
            </w:pPr>
          </w:p>
        </w:tc>
        <w:tc>
          <w:tcPr>
            <w:tcW w:w="2410" w:type="dxa"/>
          </w:tcPr>
          <w:p w14:paraId="549E9858" w14:textId="3DF5D363" w:rsidR="004A019D" w:rsidRDefault="009C3314" w:rsidP="009C3314">
            <w:pPr>
              <w:pStyle w:val="HeadingLv1"/>
              <w:spacing w:before="0" w:after="0"/>
              <w:rPr>
                <w:rFonts w:ascii="Times New Roman" w:hAnsi="Times New Roman" w:cs="Times New Roman"/>
                <w:i w:val="0"/>
                <w:iCs/>
                <w:sz w:val="26"/>
                <w:szCs w:val="26"/>
                <w:lang w:val="vi-VN"/>
              </w:rPr>
            </w:pPr>
            <w:r>
              <w:rPr>
                <w:rFonts w:ascii="Times New Roman" w:hAnsi="Times New Roman" w:cs="Times New Roman"/>
                <w:i w:val="0"/>
                <w:iCs/>
                <w:sz w:val="26"/>
                <w:szCs w:val="26"/>
              </w:rPr>
              <w:t xml:space="preserve">(2) </w:t>
            </w:r>
            <w:r w:rsidR="004A019D">
              <w:rPr>
                <w:rFonts w:ascii="Times New Roman" w:hAnsi="Times New Roman" w:cs="Times New Roman"/>
                <w:i w:val="0"/>
                <w:iCs/>
                <w:sz w:val="26"/>
                <w:szCs w:val="26"/>
                <w:lang w:val="vi-VN"/>
              </w:rPr>
              <w:t>Chọn đúng</w:t>
            </w:r>
            <w:r w:rsidR="004A019D">
              <w:rPr>
                <w:rFonts w:ascii="Times New Roman" w:hAnsi="Times New Roman" w:cs="Times New Roman"/>
                <w:i w:val="0"/>
                <w:iCs/>
                <w:sz w:val="26"/>
                <w:szCs w:val="26"/>
              </w:rPr>
              <w:t xml:space="preserve"> </w:t>
            </w:r>
          </w:p>
        </w:tc>
        <w:tc>
          <w:tcPr>
            <w:tcW w:w="2126" w:type="dxa"/>
          </w:tcPr>
          <w:p w14:paraId="63473A50" w14:textId="37604D01" w:rsidR="004A019D" w:rsidRDefault="004A019D" w:rsidP="004A019D">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(2) Phát ra âm thanh chọn sai.</w:t>
            </w:r>
          </w:p>
        </w:tc>
      </w:tr>
      <w:tr w:rsidR="001813BE" w14:paraId="4218D174" w14:textId="77777777" w:rsidTr="008E6B23">
        <w:trPr>
          <w:trHeight w:val="1400"/>
        </w:trPr>
        <w:tc>
          <w:tcPr>
            <w:tcW w:w="704" w:type="dxa"/>
            <w:vMerge w:val="restart"/>
          </w:tcPr>
          <w:p w14:paraId="36948016" w14:textId="77777777" w:rsidR="001813BE" w:rsidRDefault="001813BE" w:rsidP="004A019D">
            <w:pPr>
              <w:pStyle w:val="ListParagraph"/>
              <w:numPr>
                <w:ilvl w:val="0"/>
                <w:numId w:val="15"/>
              </w:numPr>
              <w:spacing w:before="100" w:after="200" w:line="240" w:lineRule="auto"/>
              <w:ind w:left="504"/>
              <w:rPr>
                <w:b/>
                <w:iCs/>
                <w:szCs w:val="26"/>
              </w:rPr>
            </w:pPr>
          </w:p>
        </w:tc>
        <w:tc>
          <w:tcPr>
            <w:tcW w:w="1701" w:type="dxa"/>
            <w:vMerge w:val="restart"/>
          </w:tcPr>
          <w:p w14:paraId="7A02A1A2" w14:textId="77777777" w:rsidR="001813BE" w:rsidRPr="002577B6" w:rsidRDefault="001813BE" w:rsidP="008E6B23">
            <w:pPr>
              <w:pStyle w:val="HeadingLv1"/>
              <w:spacing w:before="0" w:after="0"/>
              <w:jc w:val="both"/>
              <w:rPr>
                <w:rFonts w:ascii="Times New Roman" w:hAnsi="Times New Roman" w:cs="Times New Roman"/>
                <w:i w:val="0"/>
                <w:iCs/>
                <w:sz w:val="26"/>
                <w:szCs w:val="26"/>
                <w:lang w:val="vi-VN"/>
              </w:rPr>
            </w:pPr>
            <w:r>
              <w:rPr>
                <w:rFonts w:ascii="Times New Roman" w:hAnsi="Times New Roman" w:cs="Times New Roman"/>
                <w:i w:val="0"/>
                <w:iCs/>
                <w:sz w:val="26"/>
                <w:szCs w:val="26"/>
                <w:lang w:val="vi-VN"/>
              </w:rPr>
              <w:t>Matching</w:t>
            </w:r>
          </w:p>
        </w:tc>
        <w:tc>
          <w:tcPr>
            <w:tcW w:w="3402" w:type="dxa"/>
            <w:vMerge w:val="restart"/>
          </w:tcPr>
          <w:p w14:paraId="51FFB54B" w14:textId="77777777" w:rsidR="001813BE" w:rsidRDefault="001813BE" w:rsidP="008E6B23">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 </w:t>
            </w:r>
            <w:r w:rsidRPr="002577B6">
              <w:rPr>
                <w:rFonts w:ascii="Times New Roman" w:eastAsia="Times New Roman" w:hAnsi="Times New Roman" w:cs="Times New Roman"/>
                <w:i w:val="0"/>
                <w:snapToGrid/>
                <w:sz w:val="26"/>
                <w:szCs w:val="24"/>
              </w:rPr>
              <w:t>Ứng dụng sẽ hiển thị ba ô âm thanh và ba ô hình ảnh tương ứng, khi người dụng chọn ô âm thanh, phát âm của một từ vựng sẽ được phát, dùng phải lắng nghe để chọn ô hình ảnh đúng với từ vựng đó để nối hai ô lại với nhau. Ghép thành công ba cặp để hoàn thành</w:t>
            </w:r>
            <w:r>
              <w:rPr>
                <w:rFonts w:ascii="Times New Roman" w:eastAsia="Times New Roman" w:hAnsi="Times New Roman" w:cs="Times New Roman"/>
                <w:i w:val="0"/>
                <w:snapToGrid/>
                <w:sz w:val="26"/>
                <w:szCs w:val="24"/>
                <w:lang w:val="vi-VN"/>
              </w:rPr>
              <w:t xml:space="preserve"> </w:t>
            </w:r>
            <w:r w:rsidRPr="002577B6">
              <w:rPr>
                <w:rFonts w:ascii="Times New Roman" w:eastAsia="Times New Roman" w:hAnsi="Times New Roman" w:cs="Times New Roman"/>
                <w:i w:val="0"/>
                <w:snapToGrid/>
                <w:sz w:val="26"/>
                <w:szCs w:val="24"/>
              </w:rPr>
              <w:t>trò chơi.</w:t>
            </w:r>
          </w:p>
        </w:tc>
        <w:tc>
          <w:tcPr>
            <w:tcW w:w="2410" w:type="dxa"/>
          </w:tcPr>
          <w:p w14:paraId="59DAD862" w14:textId="6E90B8B9" w:rsidR="001813BE" w:rsidRDefault="001813BE" w:rsidP="001813BE">
            <w:pPr>
              <w:pStyle w:val="HeadingLv1"/>
              <w:spacing w:before="0" w:after="0"/>
              <w:rPr>
                <w:rFonts w:ascii="Times New Roman" w:hAnsi="Times New Roman" w:cs="Times New Roman"/>
                <w:i w:val="0"/>
                <w:iCs/>
                <w:sz w:val="26"/>
                <w:szCs w:val="26"/>
              </w:rPr>
            </w:pPr>
          </w:p>
          <w:p w14:paraId="3BAC1526" w14:textId="3FB0A7A6" w:rsidR="001813BE" w:rsidRDefault="001813BE" w:rsidP="001813BE">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(1) </w:t>
            </w:r>
            <w:r>
              <w:rPr>
                <w:rFonts w:ascii="Times New Roman" w:hAnsi="Times New Roman" w:cs="Times New Roman"/>
                <w:i w:val="0"/>
                <w:iCs/>
                <w:sz w:val="26"/>
                <w:szCs w:val="26"/>
                <w:lang w:val="vi-VN"/>
              </w:rPr>
              <w:t>Nối đúng âm thanh và hình ảnh</w:t>
            </w:r>
            <w:r>
              <w:rPr>
                <w:rFonts w:ascii="Times New Roman" w:hAnsi="Times New Roman" w:cs="Times New Roman"/>
                <w:i w:val="0"/>
                <w:iCs/>
                <w:sz w:val="26"/>
                <w:szCs w:val="26"/>
              </w:rPr>
              <w:t xml:space="preserve"> </w:t>
            </w:r>
          </w:p>
          <w:p w14:paraId="4132F023" w14:textId="77777777" w:rsidR="001813BE" w:rsidRDefault="001813BE" w:rsidP="001813BE">
            <w:pPr>
              <w:pStyle w:val="HeadingLv1"/>
              <w:spacing w:before="0" w:after="0" w:line="240" w:lineRule="auto"/>
              <w:ind w:left="720"/>
              <w:jc w:val="both"/>
              <w:rPr>
                <w:rFonts w:ascii="Times New Roman" w:hAnsi="Times New Roman" w:cs="Times New Roman"/>
                <w:i w:val="0"/>
                <w:iCs/>
                <w:sz w:val="26"/>
                <w:szCs w:val="26"/>
              </w:rPr>
            </w:pPr>
          </w:p>
        </w:tc>
        <w:tc>
          <w:tcPr>
            <w:tcW w:w="2126" w:type="dxa"/>
          </w:tcPr>
          <w:p w14:paraId="7ED164E6" w14:textId="69081692" w:rsidR="001813BE" w:rsidRDefault="001813BE" w:rsidP="001813BE">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(1) Tạo đường nối và làm mờ hình ảnh đã chọn.</w:t>
            </w:r>
          </w:p>
        </w:tc>
      </w:tr>
      <w:tr w:rsidR="001813BE" w14:paraId="4329E861" w14:textId="77777777" w:rsidTr="008E6B23">
        <w:trPr>
          <w:trHeight w:val="1400"/>
        </w:trPr>
        <w:tc>
          <w:tcPr>
            <w:tcW w:w="704" w:type="dxa"/>
            <w:vMerge/>
          </w:tcPr>
          <w:p w14:paraId="596FBBCD" w14:textId="77777777" w:rsidR="001813BE" w:rsidRDefault="001813BE" w:rsidP="004A019D">
            <w:pPr>
              <w:pStyle w:val="ListParagraph"/>
              <w:numPr>
                <w:ilvl w:val="0"/>
                <w:numId w:val="15"/>
              </w:numPr>
              <w:spacing w:before="100" w:after="200" w:line="240" w:lineRule="auto"/>
              <w:ind w:left="504"/>
              <w:rPr>
                <w:b/>
                <w:iCs/>
                <w:szCs w:val="26"/>
              </w:rPr>
            </w:pPr>
          </w:p>
        </w:tc>
        <w:tc>
          <w:tcPr>
            <w:tcW w:w="1701" w:type="dxa"/>
            <w:vMerge/>
          </w:tcPr>
          <w:p w14:paraId="2E848163" w14:textId="77777777" w:rsidR="001813BE" w:rsidRDefault="001813BE"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2C648B9B" w14:textId="77777777" w:rsidR="001813BE" w:rsidRDefault="001813BE" w:rsidP="008E6B23">
            <w:pPr>
              <w:pStyle w:val="HeadingLv1"/>
              <w:spacing w:before="0" w:after="0"/>
              <w:jc w:val="both"/>
              <w:rPr>
                <w:rFonts w:ascii="Times New Roman" w:hAnsi="Times New Roman" w:cs="Times New Roman"/>
                <w:i w:val="0"/>
                <w:iCs/>
                <w:sz w:val="26"/>
                <w:szCs w:val="26"/>
              </w:rPr>
            </w:pPr>
          </w:p>
        </w:tc>
        <w:tc>
          <w:tcPr>
            <w:tcW w:w="2410" w:type="dxa"/>
          </w:tcPr>
          <w:p w14:paraId="284C8E94" w14:textId="3E9A0724" w:rsidR="001813BE" w:rsidRDefault="001813BE" w:rsidP="00112200">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(2) </w:t>
            </w:r>
            <w:r>
              <w:rPr>
                <w:rFonts w:ascii="Times New Roman" w:hAnsi="Times New Roman" w:cs="Times New Roman"/>
                <w:i w:val="0"/>
                <w:iCs/>
                <w:sz w:val="26"/>
                <w:szCs w:val="26"/>
                <w:lang w:val="vi-VN"/>
              </w:rPr>
              <w:t>Nối sai âm thanh và hình ảnh</w:t>
            </w:r>
            <w:r>
              <w:rPr>
                <w:rFonts w:ascii="Times New Roman" w:hAnsi="Times New Roman" w:cs="Times New Roman"/>
                <w:i w:val="0"/>
                <w:iCs/>
                <w:sz w:val="26"/>
                <w:szCs w:val="26"/>
              </w:rPr>
              <w:t xml:space="preserve"> </w:t>
            </w:r>
          </w:p>
        </w:tc>
        <w:tc>
          <w:tcPr>
            <w:tcW w:w="2126" w:type="dxa"/>
          </w:tcPr>
          <w:p w14:paraId="1C06925E" w14:textId="52C7B251" w:rsidR="001813BE" w:rsidRDefault="00112200" w:rsidP="00112200">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(2) Phát ra âm thanh sai.</w:t>
            </w:r>
          </w:p>
        </w:tc>
      </w:tr>
      <w:tr w:rsidR="001813BE" w14:paraId="566E9DA7" w14:textId="77777777" w:rsidTr="008E6B23">
        <w:trPr>
          <w:trHeight w:val="1400"/>
        </w:trPr>
        <w:tc>
          <w:tcPr>
            <w:tcW w:w="704" w:type="dxa"/>
            <w:vMerge/>
          </w:tcPr>
          <w:p w14:paraId="39C4AEF9" w14:textId="77777777" w:rsidR="001813BE" w:rsidRDefault="001813BE" w:rsidP="004A019D">
            <w:pPr>
              <w:pStyle w:val="ListParagraph"/>
              <w:numPr>
                <w:ilvl w:val="0"/>
                <w:numId w:val="15"/>
              </w:numPr>
              <w:spacing w:before="100" w:after="200" w:line="240" w:lineRule="auto"/>
              <w:ind w:left="504"/>
              <w:rPr>
                <w:b/>
                <w:iCs/>
                <w:szCs w:val="26"/>
              </w:rPr>
            </w:pPr>
          </w:p>
        </w:tc>
        <w:tc>
          <w:tcPr>
            <w:tcW w:w="1701" w:type="dxa"/>
            <w:vMerge/>
          </w:tcPr>
          <w:p w14:paraId="49796936" w14:textId="77777777" w:rsidR="001813BE" w:rsidRDefault="001813BE"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51C625E4" w14:textId="77777777" w:rsidR="001813BE" w:rsidRDefault="001813BE" w:rsidP="008E6B23">
            <w:pPr>
              <w:pStyle w:val="HeadingLv1"/>
              <w:spacing w:before="0" w:after="0"/>
              <w:jc w:val="both"/>
              <w:rPr>
                <w:rFonts w:ascii="Times New Roman" w:hAnsi="Times New Roman" w:cs="Times New Roman"/>
                <w:i w:val="0"/>
                <w:iCs/>
                <w:sz w:val="26"/>
                <w:szCs w:val="26"/>
              </w:rPr>
            </w:pPr>
          </w:p>
        </w:tc>
        <w:tc>
          <w:tcPr>
            <w:tcW w:w="2410" w:type="dxa"/>
          </w:tcPr>
          <w:p w14:paraId="39A87D89" w14:textId="0E079E23" w:rsidR="001813BE" w:rsidRDefault="001813BE" w:rsidP="009C3314">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(3) </w:t>
            </w:r>
            <w:r>
              <w:rPr>
                <w:rFonts w:ascii="Times New Roman" w:hAnsi="Times New Roman" w:cs="Times New Roman"/>
                <w:i w:val="0"/>
                <w:iCs/>
                <w:sz w:val="26"/>
                <w:szCs w:val="26"/>
                <w:lang w:val="vi-VN"/>
              </w:rPr>
              <w:t>Không nối v</w:t>
            </w:r>
            <w:r>
              <w:rPr>
                <w:rFonts w:ascii="Times New Roman" w:hAnsi="Times New Roman" w:cs="Times New Roman"/>
                <w:i w:val="0"/>
                <w:iCs/>
                <w:sz w:val="26"/>
                <w:szCs w:val="26"/>
              </w:rPr>
              <w:t>à</w:t>
            </w:r>
            <w:r>
              <w:rPr>
                <w:rFonts w:ascii="Times New Roman" w:hAnsi="Times New Roman" w:cs="Times New Roman"/>
                <w:i w:val="0"/>
                <w:iCs/>
                <w:sz w:val="26"/>
                <w:szCs w:val="26"/>
                <w:lang w:val="vi-VN"/>
              </w:rPr>
              <w:t>o hình ảnh trả lời</w:t>
            </w:r>
            <w:r>
              <w:rPr>
                <w:rFonts w:ascii="Times New Roman" w:hAnsi="Times New Roman" w:cs="Times New Roman"/>
                <w:i w:val="0"/>
                <w:iCs/>
                <w:sz w:val="26"/>
                <w:szCs w:val="26"/>
              </w:rPr>
              <w:t xml:space="preserve"> </w:t>
            </w:r>
          </w:p>
        </w:tc>
        <w:tc>
          <w:tcPr>
            <w:tcW w:w="2126" w:type="dxa"/>
          </w:tcPr>
          <w:p w14:paraId="0FE4C538" w14:textId="39A52C93" w:rsidR="001813BE" w:rsidRDefault="00112200" w:rsidP="00112200">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(3) Phát ra âm thanh sai.</w:t>
            </w:r>
          </w:p>
        </w:tc>
      </w:tr>
      <w:tr w:rsidR="00976D53" w14:paraId="2B439EB6" w14:textId="77777777" w:rsidTr="008E6B23">
        <w:trPr>
          <w:trHeight w:val="1740"/>
        </w:trPr>
        <w:tc>
          <w:tcPr>
            <w:tcW w:w="704" w:type="dxa"/>
            <w:vMerge w:val="restart"/>
          </w:tcPr>
          <w:p w14:paraId="4D281965" w14:textId="77777777" w:rsidR="00976D53" w:rsidRDefault="00976D53" w:rsidP="004A019D">
            <w:pPr>
              <w:pStyle w:val="ListParagraph"/>
              <w:numPr>
                <w:ilvl w:val="0"/>
                <w:numId w:val="15"/>
              </w:numPr>
              <w:spacing w:before="100" w:after="200" w:line="240" w:lineRule="auto"/>
              <w:ind w:left="504"/>
              <w:rPr>
                <w:b/>
                <w:iCs/>
                <w:szCs w:val="26"/>
              </w:rPr>
            </w:pPr>
          </w:p>
        </w:tc>
        <w:tc>
          <w:tcPr>
            <w:tcW w:w="1701" w:type="dxa"/>
            <w:vMerge w:val="restart"/>
          </w:tcPr>
          <w:p w14:paraId="166311C2" w14:textId="77777777" w:rsidR="00976D53" w:rsidRPr="002577B6" w:rsidRDefault="00976D53" w:rsidP="008E6B23">
            <w:pPr>
              <w:pStyle w:val="HeadingLv1"/>
              <w:spacing w:before="0" w:after="0"/>
              <w:jc w:val="both"/>
              <w:rPr>
                <w:rFonts w:ascii="Times New Roman" w:hAnsi="Times New Roman" w:cs="Times New Roman"/>
                <w:i w:val="0"/>
                <w:iCs/>
                <w:sz w:val="26"/>
                <w:szCs w:val="26"/>
                <w:lang w:val="vi-VN"/>
              </w:rPr>
            </w:pPr>
            <w:r>
              <w:rPr>
                <w:rFonts w:ascii="Times New Roman" w:hAnsi="Times New Roman" w:cs="Times New Roman"/>
                <w:i w:val="0"/>
                <w:iCs/>
                <w:sz w:val="26"/>
                <w:szCs w:val="26"/>
                <w:lang w:val="vi-VN"/>
              </w:rPr>
              <w:t>Sorting</w:t>
            </w:r>
          </w:p>
        </w:tc>
        <w:tc>
          <w:tcPr>
            <w:tcW w:w="3402" w:type="dxa"/>
            <w:vMerge w:val="restart"/>
          </w:tcPr>
          <w:p w14:paraId="71ACFFB0" w14:textId="77777777" w:rsidR="00976D53" w:rsidRDefault="00976D53" w:rsidP="008E6B23">
            <w:pPr>
              <w:pStyle w:val="HeadingLv1"/>
              <w:spacing w:before="0" w:after="0"/>
              <w:jc w:val="both"/>
              <w:rPr>
                <w:rFonts w:ascii="Times New Roman" w:hAnsi="Times New Roman" w:cs="Times New Roman"/>
                <w:i w:val="0"/>
                <w:iCs/>
                <w:sz w:val="26"/>
                <w:szCs w:val="26"/>
              </w:rPr>
            </w:pPr>
            <w:r w:rsidRPr="002577B6">
              <w:rPr>
                <w:rFonts w:ascii="Times New Roman" w:eastAsia="Times New Roman" w:hAnsi="Times New Roman" w:cs="Times New Roman"/>
                <w:i w:val="0"/>
                <w:snapToGrid/>
                <w:sz w:val="26"/>
                <w:szCs w:val="24"/>
              </w:rPr>
              <w:t>Ứng dụng sẽ hiển thị ba hình ảnh và ba ô trống được đánh số theo thứ tự, lần lượt phát âm thanh yêu cầu đặt hình một hình vào một ô có số thứ tự nhất định, người dùng phải đặt đúng theo yêu cầu cả ba hình ảnh vào ba ô để hoàn thành trò chơi</w:t>
            </w:r>
            <w:r w:rsidRPr="004D54AB">
              <w:t>.</w:t>
            </w:r>
          </w:p>
        </w:tc>
        <w:tc>
          <w:tcPr>
            <w:tcW w:w="2410" w:type="dxa"/>
          </w:tcPr>
          <w:p w14:paraId="14D9F654" w14:textId="33BB371E" w:rsidR="00976D53" w:rsidRDefault="00976D53" w:rsidP="00976D53">
            <w:pPr>
              <w:pStyle w:val="HeadingLv1"/>
              <w:spacing w:before="0" w:after="0"/>
              <w:rPr>
                <w:rFonts w:ascii="Times New Roman" w:hAnsi="Times New Roman" w:cs="Times New Roman"/>
                <w:i w:val="0"/>
                <w:iCs/>
                <w:sz w:val="26"/>
                <w:szCs w:val="26"/>
              </w:rPr>
            </w:pPr>
          </w:p>
          <w:p w14:paraId="46A47EFD" w14:textId="4E9FEBA2" w:rsidR="00976D53" w:rsidRPr="00976D53" w:rsidRDefault="00976D53" w:rsidP="00976D53">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(1)</w:t>
            </w:r>
            <w:r w:rsidR="008735BF">
              <w:rPr>
                <w:rFonts w:ascii="Times New Roman" w:hAnsi="Times New Roman" w:cs="Times New Roman"/>
                <w:i w:val="0"/>
                <w:iCs/>
                <w:sz w:val="26"/>
                <w:szCs w:val="26"/>
              </w:rPr>
              <w:t xml:space="preserve"> </w:t>
            </w:r>
            <w:r>
              <w:rPr>
                <w:rFonts w:ascii="Times New Roman" w:hAnsi="Times New Roman" w:cs="Times New Roman"/>
                <w:i w:val="0"/>
                <w:iCs/>
                <w:sz w:val="26"/>
                <w:szCs w:val="26"/>
                <w:lang w:val="vi-VN"/>
              </w:rPr>
              <w:t>Kéo hình vào đúng vị trí</w:t>
            </w:r>
            <w:r>
              <w:rPr>
                <w:rFonts w:ascii="Times New Roman" w:hAnsi="Times New Roman" w:cs="Times New Roman"/>
                <w:i w:val="0"/>
                <w:iCs/>
                <w:sz w:val="26"/>
                <w:szCs w:val="26"/>
              </w:rPr>
              <w:t xml:space="preserve"> </w:t>
            </w:r>
          </w:p>
        </w:tc>
        <w:tc>
          <w:tcPr>
            <w:tcW w:w="2126" w:type="dxa"/>
          </w:tcPr>
          <w:p w14:paraId="09520983" w14:textId="09A0B9CE" w:rsidR="00976D53" w:rsidRPr="008735BF" w:rsidRDefault="008735BF" w:rsidP="008735BF">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(1) Hình ảnh sẽ được chuyển vào ô đã chọn, phát ra âm thanh đúng.</w:t>
            </w:r>
          </w:p>
        </w:tc>
      </w:tr>
      <w:tr w:rsidR="00976D53" w14:paraId="6F642CCE" w14:textId="77777777" w:rsidTr="008E6B23">
        <w:trPr>
          <w:trHeight w:val="1740"/>
        </w:trPr>
        <w:tc>
          <w:tcPr>
            <w:tcW w:w="704" w:type="dxa"/>
            <w:vMerge/>
          </w:tcPr>
          <w:p w14:paraId="7F6A8EAB" w14:textId="77777777" w:rsidR="00976D53" w:rsidRDefault="00976D53" w:rsidP="004A019D">
            <w:pPr>
              <w:pStyle w:val="ListParagraph"/>
              <w:numPr>
                <w:ilvl w:val="0"/>
                <w:numId w:val="15"/>
              </w:numPr>
              <w:spacing w:before="100" w:after="200" w:line="240" w:lineRule="auto"/>
              <w:ind w:left="504"/>
              <w:rPr>
                <w:b/>
                <w:iCs/>
                <w:szCs w:val="26"/>
              </w:rPr>
            </w:pPr>
          </w:p>
        </w:tc>
        <w:tc>
          <w:tcPr>
            <w:tcW w:w="1701" w:type="dxa"/>
            <w:vMerge/>
          </w:tcPr>
          <w:p w14:paraId="35F03487" w14:textId="77777777" w:rsidR="00976D53" w:rsidRDefault="00976D53"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5B1BE300" w14:textId="77777777" w:rsidR="00976D53" w:rsidRPr="002577B6" w:rsidRDefault="00976D53" w:rsidP="008E6B23">
            <w:pPr>
              <w:pStyle w:val="HeadingLv1"/>
              <w:spacing w:before="0" w:after="0"/>
              <w:jc w:val="both"/>
              <w:rPr>
                <w:rFonts w:ascii="Times New Roman" w:eastAsia="Times New Roman" w:hAnsi="Times New Roman" w:cs="Times New Roman"/>
                <w:i w:val="0"/>
                <w:snapToGrid/>
                <w:sz w:val="26"/>
                <w:szCs w:val="24"/>
              </w:rPr>
            </w:pPr>
          </w:p>
        </w:tc>
        <w:tc>
          <w:tcPr>
            <w:tcW w:w="2410" w:type="dxa"/>
          </w:tcPr>
          <w:p w14:paraId="57E06D89" w14:textId="66B783AE" w:rsidR="00976D53" w:rsidRDefault="00976D53" w:rsidP="00976D53">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(2) </w:t>
            </w:r>
            <w:r>
              <w:rPr>
                <w:rFonts w:ascii="Times New Roman" w:hAnsi="Times New Roman" w:cs="Times New Roman"/>
                <w:i w:val="0"/>
                <w:iCs/>
                <w:sz w:val="26"/>
                <w:szCs w:val="26"/>
                <w:lang w:val="vi-VN"/>
              </w:rPr>
              <w:t>Kéo hình vào sai vị trí</w:t>
            </w:r>
          </w:p>
        </w:tc>
        <w:tc>
          <w:tcPr>
            <w:tcW w:w="2126" w:type="dxa"/>
          </w:tcPr>
          <w:p w14:paraId="57D7083F" w14:textId="58B123C2" w:rsidR="00976D53" w:rsidRDefault="008735BF" w:rsidP="008735BF">
            <w:pPr>
              <w:pStyle w:val="HeadingLv1"/>
              <w:spacing w:before="0" w:beforeAutospacing="0" w:after="0" w:afterAutospacing="0"/>
              <w:jc w:val="both"/>
              <w:rPr>
                <w:rFonts w:ascii="Times New Roman" w:hAnsi="Times New Roman" w:cs="Times New Roman"/>
                <w:i w:val="0"/>
                <w:iCs/>
                <w:sz w:val="26"/>
                <w:szCs w:val="26"/>
              </w:rPr>
            </w:pPr>
            <w:r>
              <w:rPr>
                <w:rFonts w:ascii="Times New Roman" w:hAnsi="Times New Roman" w:cs="Times New Roman"/>
                <w:i w:val="0"/>
                <w:iCs/>
                <w:sz w:val="26"/>
                <w:szCs w:val="26"/>
              </w:rPr>
              <w:t>(2) Phát ra âm thanh sai, hình ảnh đã chọn trở về vị trí cũ.</w:t>
            </w:r>
          </w:p>
        </w:tc>
      </w:tr>
      <w:tr w:rsidR="00976D53" w14:paraId="16FAF7C8" w14:textId="77777777" w:rsidTr="008E6B23">
        <w:trPr>
          <w:trHeight w:val="1740"/>
        </w:trPr>
        <w:tc>
          <w:tcPr>
            <w:tcW w:w="704" w:type="dxa"/>
            <w:vMerge/>
          </w:tcPr>
          <w:p w14:paraId="7117C575" w14:textId="77777777" w:rsidR="00976D53" w:rsidRDefault="00976D53" w:rsidP="004A019D">
            <w:pPr>
              <w:pStyle w:val="ListParagraph"/>
              <w:numPr>
                <w:ilvl w:val="0"/>
                <w:numId w:val="15"/>
              </w:numPr>
              <w:spacing w:before="100" w:after="200" w:line="240" w:lineRule="auto"/>
              <w:ind w:left="504"/>
              <w:rPr>
                <w:b/>
                <w:iCs/>
                <w:szCs w:val="26"/>
              </w:rPr>
            </w:pPr>
          </w:p>
        </w:tc>
        <w:tc>
          <w:tcPr>
            <w:tcW w:w="1701" w:type="dxa"/>
            <w:vMerge/>
          </w:tcPr>
          <w:p w14:paraId="37FF05A0" w14:textId="77777777" w:rsidR="00976D53" w:rsidRDefault="00976D53"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4D87A929" w14:textId="77777777" w:rsidR="00976D53" w:rsidRPr="002577B6" w:rsidRDefault="00976D53" w:rsidP="008E6B23">
            <w:pPr>
              <w:pStyle w:val="HeadingLv1"/>
              <w:spacing w:before="0" w:after="0"/>
              <w:jc w:val="both"/>
              <w:rPr>
                <w:rFonts w:ascii="Times New Roman" w:eastAsia="Times New Roman" w:hAnsi="Times New Roman" w:cs="Times New Roman"/>
                <w:i w:val="0"/>
                <w:snapToGrid/>
                <w:sz w:val="26"/>
                <w:szCs w:val="24"/>
              </w:rPr>
            </w:pPr>
          </w:p>
        </w:tc>
        <w:tc>
          <w:tcPr>
            <w:tcW w:w="2410" w:type="dxa"/>
          </w:tcPr>
          <w:p w14:paraId="68716228" w14:textId="2D19D6E4" w:rsidR="00976D53" w:rsidRDefault="00976D53" w:rsidP="00976D53">
            <w:pPr>
              <w:pStyle w:val="HeadingLv1"/>
              <w:spacing w:before="0" w:after="0"/>
              <w:rPr>
                <w:rFonts w:ascii="Times New Roman" w:hAnsi="Times New Roman" w:cs="Times New Roman"/>
                <w:i w:val="0"/>
                <w:iCs/>
                <w:sz w:val="26"/>
                <w:szCs w:val="26"/>
              </w:rPr>
            </w:pPr>
            <w:r>
              <w:rPr>
                <w:rFonts w:ascii="Times New Roman" w:hAnsi="Times New Roman" w:cs="Times New Roman"/>
                <w:i w:val="0"/>
                <w:iCs/>
                <w:sz w:val="26"/>
                <w:szCs w:val="26"/>
              </w:rPr>
              <w:t xml:space="preserve">(3) </w:t>
            </w:r>
            <w:r>
              <w:rPr>
                <w:rFonts w:ascii="Times New Roman" w:hAnsi="Times New Roman" w:cs="Times New Roman"/>
                <w:i w:val="0"/>
                <w:iCs/>
                <w:sz w:val="26"/>
                <w:szCs w:val="26"/>
                <w:lang w:val="vi-VN"/>
              </w:rPr>
              <w:t>Kéo hình ra ngoài vị trí</w:t>
            </w:r>
          </w:p>
        </w:tc>
        <w:tc>
          <w:tcPr>
            <w:tcW w:w="2126" w:type="dxa"/>
          </w:tcPr>
          <w:p w14:paraId="60CF97AF" w14:textId="6381EF2D" w:rsidR="00976D53" w:rsidRDefault="008735BF" w:rsidP="008735BF">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(3) Hình ảnh trở về vị trí cũ.</w:t>
            </w:r>
          </w:p>
        </w:tc>
      </w:tr>
      <w:tr w:rsidR="0009413E" w14:paraId="6E897C7A" w14:textId="77777777" w:rsidTr="008E6B23">
        <w:trPr>
          <w:trHeight w:val="2035"/>
        </w:trPr>
        <w:tc>
          <w:tcPr>
            <w:tcW w:w="704" w:type="dxa"/>
            <w:vMerge w:val="restart"/>
          </w:tcPr>
          <w:p w14:paraId="5C2C87D4" w14:textId="77777777" w:rsidR="0009413E" w:rsidRDefault="0009413E" w:rsidP="004A019D">
            <w:pPr>
              <w:pStyle w:val="ListParagraph"/>
              <w:numPr>
                <w:ilvl w:val="0"/>
                <w:numId w:val="15"/>
              </w:numPr>
              <w:spacing w:before="100" w:after="200" w:line="240" w:lineRule="auto"/>
              <w:ind w:left="504"/>
              <w:rPr>
                <w:b/>
                <w:iCs/>
                <w:szCs w:val="26"/>
              </w:rPr>
            </w:pPr>
          </w:p>
        </w:tc>
        <w:tc>
          <w:tcPr>
            <w:tcW w:w="1701" w:type="dxa"/>
            <w:vMerge w:val="restart"/>
          </w:tcPr>
          <w:p w14:paraId="3363B672" w14:textId="77777777" w:rsidR="0009413E" w:rsidRPr="003C7D9E" w:rsidRDefault="0009413E" w:rsidP="008E6B23">
            <w:pPr>
              <w:pStyle w:val="HeadingLv1"/>
              <w:spacing w:before="0" w:after="0"/>
              <w:jc w:val="both"/>
              <w:rPr>
                <w:rFonts w:ascii="Times New Roman" w:hAnsi="Times New Roman" w:cs="Times New Roman"/>
                <w:i w:val="0"/>
                <w:iCs/>
                <w:sz w:val="26"/>
                <w:szCs w:val="26"/>
                <w:lang w:val="vi-VN"/>
              </w:rPr>
            </w:pPr>
            <w:r>
              <w:rPr>
                <w:rFonts w:ascii="Times New Roman" w:hAnsi="Times New Roman" w:cs="Times New Roman"/>
                <w:i w:val="0"/>
                <w:iCs/>
                <w:sz w:val="26"/>
                <w:szCs w:val="26"/>
                <w:lang w:val="vi-VN"/>
              </w:rPr>
              <w:t>Multiple Choice</w:t>
            </w:r>
          </w:p>
        </w:tc>
        <w:tc>
          <w:tcPr>
            <w:tcW w:w="3402" w:type="dxa"/>
            <w:vMerge w:val="restart"/>
          </w:tcPr>
          <w:p w14:paraId="135AF282" w14:textId="77777777" w:rsidR="0009413E" w:rsidRDefault="0009413E" w:rsidP="008E6B23">
            <w:pPr>
              <w:pStyle w:val="HeadingLv1"/>
              <w:spacing w:before="0" w:after="0"/>
              <w:jc w:val="both"/>
              <w:rPr>
                <w:rFonts w:ascii="Times New Roman" w:hAnsi="Times New Roman" w:cs="Times New Roman"/>
                <w:i w:val="0"/>
                <w:iCs/>
                <w:sz w:val="26"/>
                <w:szCs w:val="26"/>
              </w:rPr>
            </w:pPr>
            <w:r w:rsidRPr="003C7D9E">
              <w:rPr>
                <w:rFonts w:ascii="Times New Roman" w:hAnsi="Times New Roman" w:cs="Times New Roman"/>
                <w:i w:val="0"/>
                <w:iCs/>
                <w:sz w:val="26"/>
                <w:szCs w:val="26"/>
              </w:rPr>
              <w:t>Ứng dụng sẽ hiển thị ba hình ảnh và lần lượt phát âm từ vựng của một trong ba hình ảnh đó, người dùng phải chọn hình ảnh theo từ vựng nghe được. Thực hiện ba lượt chọn để hoàn thành trò chơi.</w:t>
            </w:r>
          </w:p>
        </w:tc>
        <w:tc>
          <w:tcPr>
            <w:tcW w:w="2410" w:type="dxa"/>
          </w:tcPr>
          <w:p w14:paraId="3252F109" w14:textId="51695AD0" w:rsidR="0009413E" w:rsidRPr="003C7D9E" w:rsidRDefault="0009413E" w:rsidP="0009413E">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(1) </w:t>
            </w:r>
            <w:r>
              <w:rPr>
                <w:rFonts w:ascii="Times New Roman" w:hAnsi="Times New Roman" w:cs="Times New Roman"/>
                <w:i w:val="0"/>
                <w:iCs/>
                <w:sz w:val="26"/>
                <w:szCs w:val="26"/>
                <w:lang w:val="vi-VN"/>
              </w:rPr>
              <w:t>Chọn đúng câu trả lời</w:t>
            </w:r>
          </w:p>
        </w:tc>
        <w:tc>
          <w:tcPr>
            <w:tcW w:w="2126" w:type="dxa"/>
          </w:tcPr>
          <w:p w14:paraId="66232D30" w14:textId="4364AA52" w:rsidR="0009413E" w:rsidRDefault="000A3EEA" w:rsidP="000A3EEA">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(1) Hiện dấu tích xanh, phát ra âm thanh đúng.</w:t>
            </w:r>
          </w:p>
        </w:tc>
      </w:tr>
      <w:tr w:rsidR="0009413E" w14:paraId="31C47A32" w14:textId="77777777" w:rsidTr="008E6B23">
        <w:trPr>
          <w:trHeight w:val="2035"/>
        </w:trPr>
        <w:tc>
          <w:tcPr>
            <w:tcW w:w="704" w:type="dxa"/>
            <w:vMerge/>
          </w:tcPr>
          <w:p w14:paraId="7DE5CE10" w14:textId="77777777" w:rsidR="0009413E" w:rsidRDefault="0009413E" w:rsidP="004A019D">
            <w:pPr>
              <w:pStyle w:val="ListParagraph"/>
              <w:numPr>
                <w:ilvl w:val="0"/>
                <w:numId w:val="15"/>
              </w:numPr>
              <w:spacing w:before="100" w:after="200" w:line="240" w:lineRule="auto"/>
              <w:ind w:left="504"/>
              <w:rPr>
                <w:b/>
                <w:iCs/>
                <w:szCs w:val="26"/>
              </w:rPr>
            </w:pPr>
          </w:p>
        </w:tc>
        <w:tc>
          <w:tcPr>
            <w:tcW w:w="1701" w:type="dxa"/>
            <w:vMerge/>
          </w:tcPr>
          <w:p w14:paraId="741F247C" w14:textId="77777777" w:rsidR="0009413E" w:rsidRDefault="0009413E"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69C79FCE" w14:textId="77777777" w:rsidR="0009413E" w:rsidRPr="003C7D9E" w:rsidRDefault="0009413E" w:rsidP="008E6B23">
            <w:pPr>
              <w:pStyle w:val="HeadingLv1"/>
              <w:spacing w:before="0" w:after="0"/>
              <w:jc w:val="both"/>
              <w:rPr>
                <w:rFonts w:ascii="Times New Roman" w:hAnsi="Times New Roman" w:cs="Times New Roman"/>
                <w:i w:val="0"/>
                <w:iCs/>
                <w:sz w:val="26"/>
                <w:szCs w:val="26"/>
              </w:rPr>
            </w:pPr>
          </w:p>
        </w:tc>
        <w:tc>
          <w:tcPr>
            <w:tcW w:w="2410" w:type="dxa"/>
          </w:tcPr>
          <w:p w14:paraId="2A4A9E4B" w14:textId="054D7152" w:rsidR="0009413E" w:rsidRPr="003C7D9E" w:rsidRDefault="0009413E" w:rsidP="0009413E">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 (2) </w:t>
            </w:r>
            <w:r>
              <w:rPr>
                <w:rFonts w:ascii="Times New Roman" w:hAnsi="Times New Roman" w:cs="Times New Roman"/>
                <w:i w:val="0"/>
                <w:iCs/>
                <w:sz w:val="26"/>
                <w:szCs w:val="26"/>
                <w:lang w:val="vi-VN"/>
              </w:rPr>
              <w:t>Chọn sai câu trả lời</w:t>
            </w:r>
            <w:r>
              <w:rPr>
                <w:rFonts w:ascii="Times New Roman" w:hAnsi="Times New Roman" w:cs="Times New Roman"/>
                <w:i w:val="0"/>
                <w:iCs/>
                <w:sz w:val="26"/>
                <w:szCs w:val="26"/>
              </w:rPr>
              <w:t xml:space="preserve"> </w:t>
            </w:r>
          </w:p>
        </w:tc>
        <w:tc>
          <w:tcPr>
            <w:tcW w:w="2126" w:type="dxa"/>
          </w:tcPr>
          <w:p w14:paraId="0BA771C6" w14:textId="24A78D42" w:rsidR="0009413E" w:rsidRDefault="000A3EEA" w:rsidP="000A3EEA">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(2) Hiện dấu tích đỏ, phát ra âm thanh chọn sai.</w:t>
            </w:r>
          </w:p>
        </w:tc>
      </w:tr>
      <w:tr w:rsidR="0009413E" w14:paraId="49083AD2" w14:textId="77777777" w:rsidTr="008E6B23">
        <w:trPr>
          <w:trHeight w:val="2035"/>
        </w:trPr>
        <w:tc>
          <w:tcPr>
            <w:tcW w:w="704" w:type="dxa"/>
            <w:vMerge/>
          </w:tcPr>
          <w:p w14:paraId="59908BA8" w14:textId="77777777" w:rsidR="0009413E" w:rsidRDefault="0009413E" w:rsidP="004A019D">
            <w:pPr>
              <w:pStyle w:val="ListParagraph"/>
              <w:numPr>
                <w:ilvl w:val="0"/>
                <w:numId w:val="15"/>
              </w:numPr>
              <w:spacing w:before="100" w:after="200" w:line="240" w:lineRule="auto"/>
              <w:ind w:left="504"/>
              <w:rPr>
                <w:b/>
                <w:iCs/>
                <w:szCs w:val="26"/>
              </w:rPr>
            </w:pPr>
          </w:p>
        </w:tc>
        <w:tc>
          <w:tcPr>
            <w:tcW w:w="1701" w:type="dxa"/>
            <w:vMerge/>
          </w:tcPr>
          <w:p w14:paraId="194A8E6A" w14:textId="77777777" w:rsidR="0009413E" w:rsidRDefault="0009413E"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5C463EF0" w14:textId="77777777" w:rsidR="0009413E" w:rsidRPr="003C7D9E" w:rsidRDefault="0009413E" w:rsidP="008E6B23">
            <w:pPr>
              <w:pStyle w:val="HeadingLv1"/>
              <w:spacing w:before="0" w:after="0"/>
              <w:jc w:val="both"/>
              <w:rPr>
                <w:rFonts w:ascii="Times New Roman" w:hAnsi="Times New Roman" w:cs="Times New Roman"/>
                <w:i w:val="0"/>
                <w:iCs/>
                <w:sz w:val="26"/>
                <w:szCs w:val="26"/>
              </w:rPr>
            </w:pPr>
          </w:p>
        </w:tc>
        <w:tc>
          <w:tcPr>
            <w:tcW w:w="2410" w:type="dxa"/>
          </w:tcPr>
          <w:p w14:paraId="0DE97381" w14:textId="22A1C587" w:rsidR="0009413E" w:rsidRPr="003C7D9E" w:rsidRDefault="0009413E" w:rsidP="0009413E">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(3) </w:t>
            </w:r>
            <w:r>
              <w:rPr>
                <w:rFonts w:ascii="Times New Roman" w:hAnsi="Times New Roman" w:cs="Times New Roman"/>
                <w:i w:val="0"/>
                <w:iCs/>
                <w:sz w:val="26"/>
                <w:szCs w:val="26"/>
                <w:lang w:val="vi-VN"/>
              </w:rPr>
              <w:t>Chọn câu hỏi</w:t>
            </w:r>
          </w:p>
        </w:tc>
        <w:tc>
          <w:tcPr>
            <w:tcW w:w="2126" w:type="dxa"/>
          </w:tcPr>
          <w:p w14:paraId="5000C812" w14:textId="2F895644" w:rsidR="0009413E" w:rsidRDefault="000A3EEA" w:rsidP="000A3EEA">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(3) Đọc câu hỏi, làm mờ những câu trả lời cho dến khi đọc xong.</w:t>
            </w:r>
          </w:p>
        </w:tc>
      </w:tr>
      <w:tr w:rsidR="00870998" w14:paraId="63600CB8" w14:textId="77777777" w:rsidTr="008E6B23">
        <w:trPr>
          <w:trHeight w:val="1740"/>
        </w:trPr>
        <w:tc>
          <w:tcPr>
            <w:tcW w:w="704" w:type="dxa"/>
            <w:vMerge w:val="restart"/>
          </w:tcPr>
          <w:p w14:paraId="2B793FB2" w14:textId="77777777" w:rsidR="00870998" w:rsidRDefault="00870998" w:rsidP="004A019D">
            <w:pPr>
              <w:pStyle w:val="ListParagraph"/>
              <w:numPr>
                <w:ilvl w:val="0"/>
                <w:numId w:val="15"/>
              </w:numPr>
              <w:spacing w:before="100" w:after="200" w:line="240" w:lineRule="auto"/>
              <w:ind w:left="504"/>
              <w:rPr>
                <w:b/>
                <w:iCs/>
                <w:szCs w:val="26"/>
              </w:rPr>
            </w:pPr>
          </w:p>
        </w:tc>
        <w:tc>
          <w:tcPr>
            <w:tcW w:w="1701" w:type="dxa"/>
            <w:vMerge w:val="restart"/>
          </w:tcPr>
          <w:p w14:paraId="658D4E61" w14:textId="77777777" w:rsidR="00870998" w:rsidRPr="003C7D9E" w:rsidRDefault="00870998" w:rsidP="008E6B23">
            <w:pPr>
              <w:pStyle w:val="HeadingLv1"/>
              <w:spacing w:before="0" w:after="0"/>
              <w:jc w:val="both"/>
              <w:rPr>
                <w:rFonts w:ascii="Times New Roman" w:hAnsi="Times New Roman" w:cs="Times New Roman"/>
                <w:i w:val="0"/>
                <w:iCs/>
                <w:sz w:val="26"/>
                <w:szCs w:val="26"/>
                <w:lang w:val="vi-VN"/>
              </w:rPr>
            </w:pPr>
            <w:r>
              <w:rPr>
                <w:rFonts w:ascii="Times New Roman" w:hAnsi="Times New Roman" w:cs="Times New Roman"/>
                <w:i w:val="0"/>
                <w:iCs/>
                <w:sz w:val="26"/>
                <w:szCs w:val="26"/>
                <w:lang w:val="vi-VN"/>
              </w:rPr>
              <w:t>Painting</w:t>
            </w:r>
          </w:p>
        </w:tc>
        <w:tc>
          <w:tcPr>
            <w:tcW w:w="3402" w:type="dxa"/>
            <w:vMerge w:val="restart"/>
          </w:tcPr>
          <w:p w14:paraId="7904BA59" w14:textId="77777777" w:rsidR="00870998" w:rsidRDefault="00870998" w:rsidP="008E6B23">
            <w:pPr>
              <w:pStyle w:val="HeadingLv1"/>
              <w:spacing w:before="0" w:after="0"/>
              <w:jc w:val="both"/>
              <w:rPr>
                <w:rFonts w:ascii="Times New Roman" w:hAnsi="Times New Roman" w:cs="Times New Roman"/>
                <w:i w:val="0"/>
                <w:iCs/>
                <w:sz w:val="26"/>
                <w:szCs w:val="26"/>
              </w:rPr>
            </w:pPr>
            <w:r w:rsidRPr="003C7D9E">
              <w:rPr>
                <w:rFonts w:ascii="Times New Roman" w:hAnsi="Times New Roman" w:cs="Times New Roman"/>
                <w:i w:val="0"/>
                <w:iCs/>
                <w:sz w:val="26"/>
                <w:szCs w:val="26"/>
              </w:rPr>
              <w:t>Ứng dụng sẽ hiển thị 3 hình ảnh trắng cần tô màu và danh sách các màu sắc cho người dùng chọn, hệ thống sẽ yêu cầu người dùng tô màu cho các hình ảnh đó, người dùng phải lắng nghe và chọn màu cho để tô hình ảnh theo yêu cầu.</w:t>
            </w:r>
          </w:p>
        </w:tc>
        <w:tc>
          <w:tcPr>
            <w:tcW w:w="2410" w:type="dxa"/>
          </w:tcPr>
          <w:p w14:paraId="3F1B2B31" w14:textId="39D8FF9B" w:rsidR="00870998" w:rsidRDefault="00870998" w:rsidP="00870998">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(1) </w:t>
            </w:r>
            <w:r>
              <w:rPr>
                <w:rFonts w:ascii="Times New Roman" w:hAnsi="Times New Roman" w:cs="Times New Roman"/>
                <w:i w:val="0"/>
                <w:iCs/>
                <w:sz w:val="26"/>
                <w:szCs w:val="26"/>
                <w:lang w:val="vi-VN"/>
              </w:rPr>
              <w:t>Tô màu đúng hình</w:t>
            </w:r>
          </w:p>
        </w:tc>
        <w:tc>
          <w:tcPr>
            <w:tcW w:w="2126" w:type="dxa"/>
          </w:tcPr>
          <w:p w14:paraId="3EE146A5" w14:textId="764C5216" w:rsidR="00870998" w:rsidRDefault="00EE3BE0" w:rsidP="00EE3BE0">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(1) Phát ra âm thanh đúng, hình sẽ được đổi màu.</w:t>
            </w:r>
          </w:p>
        </w:tc>
      </w:tr>
      <w:tr w:rsidR="00870998" w14:paraId="1675B765" w14:textId="77777777" w:rsidTr="008E6B23">
        <w:trPr>
          <w:trHeight w:val="1740"/>
        </w:trPr>
        <w:tc>
          <w:tcPr>
            <w:tcW w:w="704" w:type="dxa"/>
            <w:vMerge/>
          </w:tcPr>
          <w:p w14:paraId="3C4EA05B" w14:textId="77777777" w:rsidR="00870998" w:rsidRDefault="00870998" w:rsidP="004A019D">
            <w:pPr>
              <w:pStyle w:val="ListParagraph"/>
              <w:numPr>
                <w:ilvl w:val="0"/>
                <w:numId w:val="15"/>
              </w:numPr>
              <w:spacing w:before="100" w:after="200" w:line="240" w:lineRule="auto"/>
              <w:ind w:left="504"/>
              <w:rPr>
                <w:b/>
                <w:iCs/>
                <w:szCs w:val="26"/>
              </w:rPr>
            </w:pPr>
          </w:p>
        </w:tc>
        <w:tc>
          <w:tcPr>
            <w:tcW w:w="1701" w:type="dxa"/>
            <w:vMerge/>
          </w:tcPr>
          <w:p w14:paraId="2F6A993A" w14:textId="77777777" w:rsidR="00870998" w:rsidRDefault="00870998"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27851B91" w14:textId="77777777" w:rsidR="00870998" w:rsidRPr="003C7D9E" w:rsidRDefault="00870998" w:rsidP="008E6B23">
            <w:pPr>
              <w:pStyle w:val="HeadingLv1"/>
              <w:spacing w:before="0" w:after="0"/>
              <w:jc w:val="both"/>
              <w:rPr>
                <w:rFonts w:ascii="Times New Roman" w:hAnsi="Times New Roman" w:cs="Times New Roman"/>
                <w:i w:val="0"/>
                <w:iCs/>
                <w:sz w:val="26"/>
                <w:szCs w:val="26"/>
              </w:rPr>
            </w:pPr>
          </w:p>
        </w:tc>
        <w:tc>
          <w:tcPr>
            <w:tcW w:w="2410" w:type="dxa"/>
          </w:tcPr>
          <w:p w14:paraId="387F46D1" w14:textId="4ABF99B5" w:rsidR="00870998" w:rsidRDefault="00747F08" w:rsidP="00870998">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(2) </w:t>
            </w:r>
            <w:r>
              <w:rPr>
                <w:rFonts w:ascii="Times New Roman" w:hAnsi="Times New Roman" w:cs="Times New Roman"/>
                <w:i w:val="0"/>
                <w:iCs/>
                <w:sz w:val="26"/>
                <w:szCs w:val="26"/>
                <w:lang w:val="vi-VN"/>
              </w:rPr>
              <w:t>Tô màu sai hình</w:t>
            </w:r>
          </w:p>
        </w:tc>
        <w:tc>
          <w:tcPr>
            <w:tcW w:w="2126" w:type="dxa"/>
          </w:tcPr>
          <w:p w14:paraId="05CCA229" w14:textId="303905A1" w:rsidR="00870998" w:rsidRDefault="00E16FA8" w:rsidP="00EE3BE0">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(2) Phát ra âm thanh chọn sai, hình không đổi màu.</w:t>
            </w:r>
          </w:p>
        </w:tc>
      </w:tr>
      <w:tr w:rsidR="00870998" w14:paraId="1407EDF3" w14:textId="77777777" w:rsidTr="008E6B23">
        <w:trPr>
          <w:trHeight w:val="1740"/>
        </w:trPr>
        <w:tc>
          <w:tcPr>
            <w:tcW w:w="704" w:type="dxa"/>
            <w:vMerge/>
          </w:tcPr>
          <w:p w14:paraId="3D094F85" w14:textId="77777777" w:rsidR="00870998" w:rsidRDefault="00870998" w:rsidP="004A019D">
            <w:pPr>
              <w:pStyle w:val="ListParagraph"/>
              <w:numPr>
                <w:ilvl w:val="0"/>
                <w:numId w:val="15"/>
              </w:numPr>
              <w:spacing w:before="100" w:after="200" w:line="240" w:lineRule="auto"/>
              <w:ind w:left="504"/>
              <w:rPr>
                <w:b/>
                <w:iCs/>
                <w:szCs w:val="26"/>
              </w:rPr>
            </w:pPr>
          </w:p>
        </w:tc>
        <w:tc>
          <w:tcPr>
            <w:tcW w:w="1701" w:type="dxa"/>
            <w:vMerge/>
          </w:tcPr>
          <w:p w14:paraId="293C7324" w14:textId="77777777" w:rsidR="00870998" w:rsidRDefault="00870998"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0F19ED0B" w14:textId="77777777" w:rsidR="00870998" w:rsidRPr="003C7D9E" w:rsidRDefault="00870998" w:rsidP="008E6B23">
            <w:pPr>
              <w:pStyle w:val="HeadingLv1"/>
              <w:spacing w:before="0" w:after="0"/>
              <w:jc w:val="both"/>
              <w:rPr>
                <w:rFonts w:ascii="Times New Roman" w:hAnsi="Times New Roman" w:cs="Times New Roman"/>
                <w:i w:val="0"/>
                <w:iCs/>
                <w:sz w:val="26"/>
                <w:szCs w:val="26"/>
              </w:rPr>
            </w:pPr>
          </w:p>
        </w:tc>
        <w:tc>
          <w:tcPr>
            <w:tcW w:w="2410" w:type="dxa"/>
          </w:tcPr>
          <w:p w14:paraId="70A784FA" w14:textId="18191520" w:rsidR="00870998" w:rsidRDefault="00BE6339" w:rsidP="00BE6339">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(3) </w:t>
            </w:r>
            <w:r w:rsidR="00870998">
              <w:rPr>
                <w:rFonts w:ascii="Times New Roman" w:hAnsi="Times New Roman" w:cs="Times New Roman"/>
                <w:i w:val="0"/>
                <w:iCs/>
                <w:sz w:val="26"/>
                <w:szCs w:val="26"/>
                <w:lang w:val="vi-VN"/>
              </w:rPr>
              <w:t>Tô màu khỏi vị trí của hình</w:t>
            </w:r>
          </w:p>
        </w:tc>
        <w:tc>
          <w:tcPr>
            <w:tcW w:w="2126" w:type="dxa"/>
          </w:tcPr>
          <w:p w14:paraId="65A55DAF" w14:textId="595B1997" w:rsidR="00870998" w:rsidRDefault="00641A97" w:rsidP="00EE3BE0">
            <w:pPr>
              <w:pStyle w:val="HeadingLv1"/>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 xml:space="preserve">(3) </w:t>
            </w:r>
            <w:r w:rsidR="00EE3BE0">
              <w:rPr>
                <w:rFonts w:ascii="Times New Roman" w:hAnsi="Times New Roman" w:cs="Times New Roman"/>
                <w:i w:val="0"/>
                <w:iCs/>
                <w:sz w:val="26"/>
                <w:szCs w:val="26"/>
              </w:rPr>
              <w:t>Lọ màu quay về vị trí cũ.</w:t>
            </w:r>
          </w:p>
        </w:tc>
      </w:tr>
      <w:tr w:rsidR="000E7E0C" w14:paraId="7CDED860" w14:textId="77777777" w:rsidTr="008E6B23">
        <w:trPr>
          <w:trHeight w:val="1305"/>
        </w:trPr>
        <w:tc>
          <w:tcPr>
            <w:tcW w:w="704" w:type="dxa"/>
            <w:vMerge w:val="restart"/>
          </w:tcPr>
          <w:p w14:paraId="76D4D472" w14:textId="77777777" w:rsidR="000E7E0C" w:rsidRDefault="000E7E0C" w:rsidP="004A019D">
            <w:pPr>
              <w:pStyle w:val="ListParagraph"/>
              <w:numPr>
                <w:ilvl w:val="0"/>
                <w:numId w:val="15"/>
              </w:numPr>
              <w:spacing w:before="100" w:after="200" w:line="240" w:lineRule="auto"/>
              <w:ind w:left="504"/>
              <w:rPr>
                <w:b/>
                <w:iCs/>
                <w:szCs w:val="26"/>
              </w:rPr>
            </w:pPr>
          </w:p>
        </w:tc>
        <w:tc>
          <w:tcPr>
            <w:tcW w:w="1701" w:type="dxa"/>
            <w:vMerge w:val="restart"/>
          </w:tcPr>
          <w:p w14:paraId="5DE6FEF1" w14:textId="77777777" w:rsidR="000E7E0C" w:rsidRPr="003C7D9E" w:rsidRDefault="000E7E0C" w:rsidP="008E6B23">
            <w:pPr>
              <w:pStyle w:val="HeadingLv1"/>
              <w:spacing w:before="0" w:after="0"/>
              <w:jc w:val="both"/>
              <w:rPr>
                <w:rFonts w:ascii="Times New Roman" w:hAnsi="Times New Roman" w:cs="Times New Roman"/>
                <w:i w:val="0"/>
                <w:iCs/>
                <w:sz w:val="26"/>
                <w:szCs w:val="26"/>
                <w:lang w:val="vi-VN"/>
              </w:rPr>
            </w:pPr>
            <w:r>
              <w:rPr>
                <w:rFonts w:ascii="Times New Roman" w:hAnsi="Times New Roman" w:cs="Times New Roman"/>
                <w:i w:val="0"/>
                <w:iCs/>
                <w:sz w:val="26"/>
                <w:szCs w:val="26"/>
                <w:lang w:val="vi-VN"/>
              </w:rPr>
              <w:t>Story time</w:t>
            </w:r>
          </w:p>
        </w:tc>
        <w:tc>
          <w:tcPr>
            <w:tcW w:w="3402" w:type="dxa"/>
            <w:vMerge w:val="restart"/>
          </w:tcPr>
          <w:p w14:paraId="01CF4230" w14:textId="68F61F3F" w:rsidR="000E7E0C" w:rsidRDefault="000E7E0C" w:rsidP="008E6B23">
            <w:pPr>
              <w:pStyle w:val="HeadingLv1"/>
              <w:spacing w:before="0" w:after="0"/>
              <w:jc w:val="both"/>
              <w:rPr>
                <w:rFonts w:ascii="Times New Roman" w:hAnsi="Times New Roman" w:cs="Times New Roman"/>
                <w:i w:val="0"/>
                <w:iCs/>
                <w:sz w:val="26"/>
                <w:szCs w:val="26"/>
              </w:rPr>
            </w:pPr>
            <w:r w:rsidRPr="003C7D9E">
              <w:rPr>
                <w:rFonts w:ascii="Times New Roman" w:hAnsi="Times New Roman" w:cs="Times New Roman"/>
                <w:i w:val="0"/>
                <w:iCs/>
                <w:sz w:val="26"/>
                <w:szCs w:val="26"/>
              </w:rPr>
              <w:t>Ứng dụng sẽ hiển thị một số câu giao tiếp, mẫu câu thông dụng kèm hình ảnh và âm thanh minh họa, người dùng sẽ lắng nghe</w:t>
            </w:r>
            <w:r w:rsidR="00B12A7A">
              <w:rPr>
                <w:rFonts w:ascii="Times New Roman" w:hAnsi="Times New Roman" w:cs="Times New Roman"/>
                <w:i w:val="0"/>
                <w:iCs/>
                <w:sz w:val="26"/>
                <w:szCs w:val="26"/>
              </w:rPr>
              <w:t xml:space="preserve">, </w:t>
            </w:r>
            <w:r w:rsidR="00B12A7A">
              <w:rPr>
                <w:rFonts w:ascii="Times New Roman" w:hAnsi="Times New Roman" w:cs="Times New Roman"/>
                <w:i w:val="0"/>
                <w:iCs/>
                <w:sz w:val="26"/>
                <w:szCs w:val="26"/>
              </w:rPr>
              <w:lastRenderedPageBreak/>
              <w:t>đọc lại</w:t>
            </w:r>
            <w:r w:rsidRPr="003C7D9E">
              <w:rPr>
                <w:rFonts w:ascii="Times New Roman" w:hAnsi="Times New Roman" w:cs="Times New Roman"/>
                <w:i w:val="0"/>
                <w:iCs/>
                <w:sz w:val="26"/>
                <w:szCs w:val="26"/>
              </w:rPr>
              <w:t xml:space="preserve"> và ghi nhớ.</w:t>
            </w:r>
          </w:p>
        </w:tc>
        <w:tc>
          <w:tcPr>
            <w:tcW w:w="2410" w:type="dxa"/>
          </w:tcPr>
          <w:p w14:paraId="237E7FD1" w14:textId="7AA33838" w:rsidR="000E7E0C" w:rsidRDefault="000E7E0C" w:rsidP="000E7E0C">
            <w:pPr>
              <w:pStyle w:val="HeadingLv1"/>
              <w:spacing w:before="0" w:after="0"/>
              <w:rPr>
                <w:rFonts w:ascii="Times New Roman" w:hAnsi="Times New Roman" w:cs="Times New Roman"/>
                <w:i w:val="0"/>
                <w:iCs/>
                <w:sz w:val="26"/>
                <w:szCs w:val="26"/>
              </w:rPr>
            </w:pPr>
            <w:r>
              <w:rPr>
                <w:rFonts w:ascii="Times New Roman" w:hAnsi="Times New Roman" w:cs="Times New Roman"/>
                <w:i w:val="0"/>
                <w:iCs/>
                <w:sz w:val="26"/>
                <w:szCs w:val="26"/>
              </w:rPr>
              <w:lastRenderedPageBreak/>
              <w:t xml:space="preserve">(1) </w:t>
            </w:r>
            <w:r>
              <w:rPr>
                <w:rFonts w:ascii="Times New Roman" w:hAnsi="Times New Roman" w:cs="Times New Roman"/>
                <w:i w:val="0"/>
                <w:iCs/>
                <w:sz w:val="26"/>
                <w:szCs w:val="26"/>
                <w:lang w:val="vi-VN"/>
              </w:rPr>
              <w:t>Chọn vào hình bắt đầu âm thanh</w:t>
            </w:r>
          </w:p>
        </w:tc>
        <w:tc>
          <w:tcPr>
            <w:tcW w:w="2126" w:type="dxa"/>
          </w:tcPr>
          <w:p w14:paraId="4439EA50" w14:textId="7FC4D590" w:rsidR="000E7E0C" w:rsidRDefault="000E7E0C" w:rsidP="00902FA0">
            <w:pPr>
              <w:pStyle w:val="HeadingLv1"/>
              <w:keepNext/>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 xml:space="preserve"> </w:t>
            </w:r>
            <w:r w:rsidR="00902FA0">
              <w:rPr>
                <w:rFonts w:ascii="Times New Roman" w:hAnsi="Times New Roman" w:cs="Times New Roman"/>
                <w:i w:val="0"/>
                <w:iCs/>
                <w:sz w:val="26"/>
                <w:szCs w:val="26"/>
              </w:rPr>
              <w:t>(1) Phát âm thanh, chuyển đổi hình ảnh, nổi văn bản đang được phát</w:t>
            </w:r>
          </w:p>
        </w:tc>
      </w:tr>
      <w:tr w:rsidR="000E7E0C" w14:paraId="79C499AE" w14:textId="77777777" w:rsidTr="008E6B23">
        <w:trPr>
          <w:trHeight w:val="1305"/>
        </w:trPr>
        <w:tc>
          <w:tcPr>
            <w:tcW w:w="704" w:type="dxa"/>
            <w:vMerge/>
          </w:tcPr>
          <w:p w14:paraId="3350AD8F" w14:textId="77777777" w:rsidR="000E7E0C" w:rsidRDefault="000E7E0C" w:rsidP="004A019D">
            <w:pPr>
              <w:pStyle w:val="ListParagraph"/>
              <w:numPr>
                <w:ilvl w:val="0"/>
                <w:numId w:val="15"/>
              </w:numPr>
              <w:spacing w:before="100" w:after="200" w:line="240" w:lineRule="auto"/>
              <w:ind w:left="504"/>
              <w:rPr>
                <w:b/>
                <w:iCs/>
                <w:szCs w:val="26"/>
              </w:rPr>
            </w:pPr>
          </w:p>
        </w:tc>
        <w:tc>
          <w:tcPr>
            <w:tcW w:w="1701" w:type="dxa"/>
            <w:vMerge/>
          </w:tcPr>
          <w:p w14:paraId="391F0EBB" w14:textId="77777777" w:rsidR="000E7E0C" w:rsidRDefault="000E7E0C"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7784F638" w14:textId="77777777" w:rsidR="000E7E0C" w:rsidRPr="003C7D9E" w:rsidRDefault="000E7E0C" w:rsidP="008E6B23">
            <w:pPr>
              <w:pStyle w:val="HeadingLv1"/>
              <w:spacing w:before="0" w:after="0"/>
              <w:jc w:val="both"/>
              <w:rPr>
                <w:rFonts w:ascii="Times New Roman" w:hAnsi="Times New Roman" w:cs="Times New Roman"/>
                <w:i w:val="0"/>
                <w:iCs/>
                <w:sz w:val="26"/>
                <w:szCs w:val="26"/>
              </w:rPr>
            </w:pPr>
          </w:p>
        </w:tc>
        <w:tc>
          <w:tcPr>
            <w:tcW w:w="2410" w:type="dxa"/>
          </w:tcPr>
          <w:p w14:paraId="42E6BDD3" w14:textId="3EB1DE0C" w:rsidR="000E7E0C" w:rsidRPr="00385DFC" w:rsidRDefault="00385DFC" w:rsidP="000E7E0C">
            <w:pPr>
              <w:pStyle w:val="HeadingLv1"/>
              <w:spacing w:before="0" w:after="0"/>
              <w:rPr>
                <w:rFonts w:ascii="Times New Roman" w:hAnsi="Times New Roman" w:cs="Times New Roman"/>
                <w:i w:val="0"/>
                <w:iCs/>
                <w:sz w:val="26"/>
                <w:szCs w:val="26"/>
              </w:rPr>
            </w:pPr>
            <w:r>
              <w:rPr>
                <w:rFonts w:ascii="Times New Roman" w:hAnsi="Times New Roman" w:cs="Times New Roman"/>
                <w:i w:val="0"/>
                <w:iCs/>
                <w:sz w:val="26"/>
                <w:szCs w:val="26"/>
              </w:rPr>
              <w:t>(2)</w:t>
            </w:r>
            <w:r>
              <w:rPr>
                <w:rFonts w:ascii="Times New Roman" w:hAnsi="Times New Roman" w:cs="Times New Roman"/>
                <w:i w:val="0"/>
                <w:iCs/>
                <w:sz w:val="26"/>
                <w:szCs w:val="26"/>
                <w:lang w:val="vi-VN"/>
              </w:rPr>
              <w:t xml:space="preserve"> Chọn vào văn bản</w:t>
            </w:r>
          </w:p>
        </w:tc>
        <w:tc>
          <w:tcPr>
            <w:tcW w:w="2126" w:type="dxa"/>
          </w:tcPr>
          <w:p w14:paraId="290D2EAE" w14:textId="28F860D5" w:rsidR="000E7E0C" w:rsidRDefault="00325F6E" w:rsidP="00B12A7A">
            <w:pPr>
              <w:pStyle w:val="HeadingLv1"/>
              <w:keepNext/>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 xml:space="preserve">(2) </w:t>
            </w:r>
            <w:r w:rsidR="00B12A7A">
              <w:rPr>
                <w:rFonts w:ascii="Times New Roman" w:hAnsi="Times New Roman" w:cs="Times New Roman"/>
                <w:i w:val="0"/>
                <w:iCs/>
                <w:sz w:val="26"/>
                <w:szCs w:val="26"/>
              </w:rPr>
              <w:t>Phát âm thanh văn bản</w:t>
            </w:r>
          </w:p>
        </w:tc>
      </w:tr>
      <w:tr w:rsidR="0098479A" w14:paraId="53C188BA" w14:textId="77777777" w:rsidTr="008E6B23">
        <w:trPr>
          <w:trHeight w:val="3389"/>
        </w:trPr>
        <w:tc>
          <w:tcPr>
            <w:tcW w:w="704" w:type="dxa"/>
            <w:vMerge/>
          </w:tcPr>
          <w:p w14:paraId="0648AB90" w14:textId="77777777" w:rsidR="0098479A" w:rsidRDefault="0098479A" w:rsidP="004A019D">
            <w:pPr>
              <w:pStyle w:val="ListParagraph"/>
              <w:numPr>
                <w:ilvl w:val="0"/>
                <w:numId w:val="15"/>
              </w:numPr>
              <w:spacing w:before="100" w:after="200" w:line="240" w:lineRule="auto"/>
              <w:ind w:left="504"/>
              <w:rPr>
                <w:b/>
                <w:iCs/>
                <w:szCs w:val="26"/>
              </w:rPr>
            </w:pPr>
          </w:p>
        </w:tc>
        <w:tc>
          <w:tcPr>
            <w:tcW w:w="1701" w:type="dxa"/>
            <w:vMerge/>
          </w:tcPr>
          <w:p w14:paraId="2CEA76D3" w14:textId="77777777" w:rsidR="0098479A" w:rsidRDefault="0098479A"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39DD4961" w14:textId="77777777" w:rsidR="0098479A" w:rsidRPr="003C7D9E" w:rsidRDefault="0098479A" w:rsidP="008E6B23">
            <w:pPr>
              <w:pStyle w:val="HeadingLv1"/>
              <w:spacing w:before="0" w:after="0"/>
              <w:jc w:val="both"/>
              <w:rPr>
                <w:rFonts w:ascii="Times New Roman" w:hAnsi="Times New Roman" w:cs="Times New Roman"/>
                <w:i w:val="0"/>
                <w:iCs/>
                <w:sz w:val="26"/>
                <w:szCs w:val="26"/>
              </w:rPr>
            </w:pPr>
          </w:p>
        </w:tc>
        <w:tc>
          <w:tcPr>
            <w:tcW w:w="2410" w:type="dxa"/>
          </w:tcPr>
          <w:p w14:paraId="7954E813" w14:textId="1838F76D" w:rsidR="0098479A" w:rsidRPr="00FF263B" w:rsidRDefault="0098479A" w:rsidP="0098479A">
            <w:pPr>
              <w:pStyle w:val="HeadingLv1"/>
              <w:spacing w:before="0" w:after="0"/>
              <w:rPr>
                <w:rFonts w:ascii="Times New Roman" w:hAnsi="Times New Roman" w:cs="Times New Roman"/>
                <w:i w:val="0"/>
                <w:iCs/>
                <w:sz w:val="26"/>
                <w:szCs w:val="26"/>
                <w:lang w:val="vi-VN"/>
              </w:rPr>
            </w:pPr>
            <w:r>
              <w:rPr>
                <w:rFonts w:ascii="Times New Roman" w:hAnsi="Times New Roman" w:cs="Times New Roman"/>
                <w:i w:val="0"/>
                <w:iCs/>
                <w:sz w:val="26"/>
                <w:szCs w:val="26"/>
              </w:rPr>
              <w:t xml:space="preserve">(3) </w:t>
            </w:r>
            <w:r>
              <w:rPr>
                <w:rFonts w:ascii="Times New Roman" w:hAnsi="Times New Roman" w:cs="Times New Roman"/>
                <w:i w:val="0"/>
                <w:iCs/>
                <w:sz w:val="26"/>
                <w:szCs w:val="26"/>
                <w:lang w:val="vi-VN"/>
              </w:rPr>
              <w:t>Chọn hình ảnh</w:t>
            </w:r>
            <w:r>
              <w:rPr>
                <w:rFonts w:ascii="Times New Roman" w:hAnsi="Times New Roman" w:cs="Times New Roman"/>
                <w:i w:val="0"/>
                <w:iCs/>
                <w:sz w:val="26"/>
                <w:szCs w:val="26"/>
              </w:rPr>
              <w:t xml:space="preserve"> </w:t>
            </w:r>
          </w:p>
        </w:tc>
        <w:tc>
          <w:tcPr>
            <w:tcW w:w="2126" w:type="dxa"/>
          </w:tcPr>
          <w:p w14:paraId="495818F0" w14:textId="200AD90A" w:rsidR="0098479A" w:rsidRDefault="0098479A" w:rsidP="0098479A">
            <w:pPr>
              <w:pStyle w:val="HeadingLv1"/>
              <w:keepNext/>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(3) Chuyển hình ảnh và phát âm thanh câu của hình ảnh đó.</w:t>
            </w:r>
          </w:p>
        </w:tc>
      </w:tr>
      <w:tr w:rsidR="00E4774E" w14:paraId="35F17B11" w14:textId="77777777" w:rsidTr="008E6B23">
        <w:trPr>
          <w:trHeight w:val="2385"/>
        </w:trPr>
        <w:tc>
          <w:tcPr>
            <w:tcW w:w="704" w:type="dxa"/>
            <w:vMerge w:val="restart"/>
          </w:tcPr>
          <w:p w14:paraId="0C1FC880" w14:textId="77777777" w:rsidR="00E4774E" w:rsidRDefault="00E4774E" w:rsidP="004A019D">
            <w:pPr>
              <w:pStyle w:val="ListParagraph"/>
              <w:numPr>
                <w:ilvl w:val="0"/>
                <w:numId w:val="15"/>
              </w:numPr>
              <w:spacing w:before="100" w:after="200" w:line="240" w:lineRule="auto"/>
              <w:ind w:left="504"/>
              <w:rPr>
                <w:b/>
                <w:iCs/>
                <w:szCs w:val="26"/>
              </w:rPr>
            </w:pPr>
          </w:p>
        </w:tc>
        <w:tc>
          <w:tcPr>
            <w:tcW w:w="1701" w:type="dxa"/>
            <w:vMerge w:val="restart"/>
          </w:tcPr>
          <w:p w14:paraId="3A5B8016" w14:textId="77777777" w:rsidR="00E4774E" w:rsidRPr="003C7D9E" w:rsidRDefault="00E4774E" w:rsidP="008E6B23">
            <w:pPr>
              <w:pStyle w:val="HeadingLv1"/>
              <w:spacing w:before="0" w:after="0"/>
              <w:jc w:val="both"/>
              <w:rPr>
                <w:rFonts w:ascii="Times New Roman" w:hAnsi="Times New Roman" w:cs="Times New Roman"/>
                <w:i w:val="0"/>
                <w:iCs/>
                <w:sz w:val="26"/>
                <w:szCs w:val="26"/>
                <w:lang w:val="vi-VN"/>
              </w:rPr>
            </w:pPr>
            <w:r>
              <w:rPr>
                <w:rFonts w:ascii="Times New Roman" w:hAnsi="Times New Roman" w:cs="Times New Roman"/>
                <w:i w:val="0"/>
                <w:iCs/>
                <w:sz w:val="26"/>
                <w:szCs w:val="26"/>
                <w:lang w:val="vi-VN"/>
              </w:rPr>
              <w:t>Look and find</w:t>
            </w:r>
          </w:p>
        </w:tc>
        <w:tc>
          <w:tcPr>
            <w:tcW w:w="3402" w:type="dxa"/>
            <w:vMerge w:val="restart"/>
          </w:tcPr>
          <w:p w14:paraId="634D9E90" w14:textId="77777777" w:rsidR="00E4774E" w:rsidRDefault="00E4774E" w:rsidP="008E6B23">
            <w:pPr>
              <w:pStyle w:val="HeadingLv1"/>
              <w:spacing w:before="0" w:after="0"/>
              <w:jc w:val="both"/>
              <w:rPr>
                <w:rFonts w:ascii="Times New Roman" w:hAnsi="Times New Roman" w:cs="Times New Roman"/>
                <w:i w:val="0"/>
                <w:iCs/>
                <w:sz w:val="26"/>
                <w:szCs w:val="26"/>
              </w:rPr>
            </w:pPr>
            <w:r w:rsidRPr="003C7D9E">
              <w:rPr>
                <w:rFonts w:ascii="Times New Roman" w:hAnsi="Times New Roman" w:cs="Times New Roman"/>
                <w:i w:val="0"/>
                <w:iCs/>
                <w:sz w:val="26"/>
                <w:szCs w:val="26"/>
              </w:rPr>
              <w:t>Ứng dụng sẽ hiển thị một hình ảnh nền và yêu cầu người dùng tìm và chọn hình ảnh của một từ vựng nào đó trong hình nền.</w:t>
            </w:r>
          </w:p>
        </w:tc>
        <w:tc>
          <w:tcPr>
            <w:tcW w:w="2410" w:type="dxa"/>
          </w:tcPr>
          <w:p w14:paraId="5AE47D17" w14:textId="261E47EC" w:rsidR="00E4774E" w:rsidRPr="00B755AA" w:rsidRDefault="00E4774E" w:rsidP="00E4774E">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(1) </w:t>
            </w:r>
            <w:r>
              <w:rPr>
                <w:rFonts w:ascii="Times New Roman" w:hAnsi="Times New Roman" w:cs="Times New Roman"/>
                <w:i w:val="0"/>
                <w:iCs/>
                <w:sz w:val="26"/>
                <w:szCs w:val="26"/>
                <w:lang w:val="vi-VN"/>
              </w:rPr>
              <w:t>Chọn đúng hình ảnh</w:t>
            </w:r>
            <w:r>
              <w:rPr>
                <w:rFonts w:ascii="Times New Roman" w:hAnsi="Times New Roman" w:cs="Times New Roman"/>
                <w:i w:val="0"/>
                <w:iCs/>
                <w:sz w:val="26"/>
                <w:szCs w:val="26"/>
              </w:rPr>
              <w:t xml:space="preserve"> </w:t>
            </w:r>
          </w:p>
        </w:tc>
        <w:tc>
          <w:tcPr>
            <w:tcW w:w="2126" w:type="dxa"/>
          </w:tcPr>
          <w:p w14:paraId="2F0D8D46" w14:textId="5BE464EC" w:rsidR="00E4774E" w:rsidRPr="00E42C4F" w:rsidRDefault="00E42C4F" w:rsidP="00E42C4F">
            <w:pPr>
              <w:pStyle w:val="HeadingLv1"/>
              <w:keepNext/>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 xml:space="preserve">(1) </w:t>
            </w:r>
            <w:r w:rsidR="00E4774E">
              <w:rPr>
                <w:rFonts w:ascii="Times New Roman" w:hAnsi="Times New Roman" w:cs="Times New Roman"/>
                <w:i w:val="0"/>
                <w:iCs/>
                <w:sz w:val="26"/>
                <w:szCs w:val="26"/>
              </w:rPr>
              <w:t>Phát ra âm thanh chọn đúng và đổ bóng màu trắng sau hình đã chọn.</w:t>
            </w:r>
          </w:p>
        </w:tc>
      </w:tr>
      <w:tr w:rsidR="00E4774E" w14:paraId="40689E8A" w14:textId="77777777" w:rsidTr="008E6B23">
        <w:trPr>
          <w:trHeight w:val="2385"/>
        </w:trPr>
        <w:tc>
          <w:tcPr>
            <w:tcW w:w="704" w:type="dxa"/>
            <w:vMerge/>
          </w:tcPr>
          <w:p w14:paraId="1748CF22" w14:textId="77777777" w:rsidR="00E4774E" w:rsidRDefault="00E4774E" w:rsidP="004A019D">
            <w:pPr>
              <w:pStyle w:val="ListParagraph"/>
              <w:numPr>
                <w:ilvl w:val="0"/>
                <w:numId w:val="15"/>
              </w:numPr>
              <w:spacing w:before="100" w:after="200" w:line="240" w:lineRule="auto"/>
              <w:ind w:left="504"/>
              <w:rPr>
                <w:b/>
                <w:iCs/>
                <w:szCs w:val="26"/>
              </w:rPr>
            </w:pPr>
          </w:p>
        </w:tc>
        <w:tc>
          <w:tcPr>
            <w:tcW w:w="1701" w:type="dxa"/>
            <w:vMerge/>
          </w:tcPr>
          <w:p w14:paraId="5F3F0FD6" w14:textId="77777777" w:rsidR="00E4774E" w:rsidRDefault="00E4774E" w:rsidP="008E6B23">
            <w:pPr>
              <w:pStyle w:val="HeadingLv1"/>
              <w:spacing w:before="0" w:after="0"/>
              <w:jc w:val="both"/>
              <w:rPr>
                <w:rFonts w:ascii="Times New Roman" w:hAnsi="Times New Roman" w:cs="Times New Roman"/>
                <w:i w:val="0"/>
                <w:iCs/>
                <w:sz w:val="26"/>
                <w:szCs w:val="26"/>
                <w:lang w:val="vi-VN"/>
              </w:rPr>
            </w:pPr>
          </w:p>
        </w:tc>
        <w:tc>
          <w:tcPr>
            <w:tcW w:w="3402" w:type="dxa"/>
            <w:vMerge/>
          </w:tcPr>
          <w:p w14:paraId="114F5F55" w14:textId="77777777" w:rsidR="00E4774E" w:rsidRPr="003C7D9E" w:rsidRDefault="00E4774E" w:rsidP="008E6B23">
            <w:pPr>
              <w:pStyle w:val="HeadingLv1"/>
              <w:spacing w:before="0" w:after="0"/>
              <w:jc w:val="both"/>
              <w:rPr>
                <w:rFonts w:ascii="Times New Roman" w:hAnsi="Times New Roman" w:cs="Times New Roman"/>
                <w:i w:val="0"/>
                <w:iCs/>
                <w:sz w:val="26"/>
                <w:szCs w:val="26"/>
              </w:rPr>
            </w:pPr>
          </w:p>
        </w:tc>
        <w:tc>
          <w:tcPr>
            <w:tcW w:w="2410" w:type="dxa"/>
          </w:tcPr>
          <w:p w14:paraId="2D090A82" w14:textId="0E396F33" w:rsidR="00E4774E" w:rsidRPr="00B755AA" w:rsidRDefault="00E4774E" w:rsidP="00E4774E">
            <w:pPr>
              <w:pStyle w:val="HeadingLv1"/>
              <w:spacing w:before="0" w:after="0" w:line="240" w:lineRule="auto"/>
              <w:jc w:val="both"/>
              <w:rPr>
                <w:rFonts w:ascii="Times New Roman" w:hAnsi="Times New Roman" w:cs="Times New Roman"/>
                <w:i w:val="0"/>
                <w:iCs/>
                <w:sz w:val="26"/>
                <w:szCs w:val="26"/>
              </w:rPr>
            </w:pPr>
            <w:r>
              <w:rPr>
                <w:rFonts w:ascii="Times New Roman" w:hAnsi="Times New Roman" w:cs="Times New Roman"/>
                <w:i w:val="0"/>
                <w:iCs/>
                <w:sz w:val="26"/>
                <w:szCs w:val="26"/>
              </w:rPr>
              <w:t xml:space="preserve">(2) </w:t>
            </w:r>
            <w:r>
              <w:rPr>
                <w:rFonts w:ascii="Times New Roman" w:hAnsi="Times New Roman" w:cs="Times New Roman"/>
                <w:i w:val="0"/>
                <w:iCs/>
                <w:sz w:val="26"/>
                <w:szCs w:val="26"/>
                <w:lang w:val="vi-VN"/>
              </w:rPr>
              <w:t>Chọn sai hình ảnh</w:t>
            </w:r>
          </w:p>
        </w:tc>
        <w:tc>
          <w:tcPr>
            <w:tcW w:w="2126" w:type="dxa"/>
          </w:tcPr>
          <w:p w14:paraId="4EE4F3C5" w14:textId="1BE62A27" w:rsidR="00E4774E" w:rsidRDefault="006B489F" w:rsidP="00E42C4F">
            <w:pPr>
              <w:pStyle w:val="HeadingLv1"/>
              <w:keepNext/>
              <w:spacing w:before="0" w:after="0"/>
              <w:jc w:val="both"/>
              <w:rPr>
                <w:rFonts w:ascii="Times New Roman" w:hAnsi="Times New Roman" w:cs="Times New Roman"/>
                <w:i w:val="0"/>
                <w:iCs/>
                <w:sz w:val="26"/>
                <w:szCs w:val="26"/>
              </w:rPr>
            </w:pPr>
            <w:r>
              <w:rPr>
                <w:rFonts w:ascii="Times New Roman" w:hAnsi="Times New Roman" w:cs="Times New Roman"/>
                <w:i w:val="0"/>
                <w:iCs/>
                <w:sz w:val="26"/>
                <w:szCs w:val="26"/>
              </w:rPr>
              <w:t xml:space="preserve">(2) </w:t>
            </w:r>
            <w:r w:rsidR="00E42C4F">
              <w:rPr>
                <w:rFonts w:ascii="Times New Roman" w:hAnsi="Times New Roman" w:cs="Times New Roman"/>
                <w:i w:val="0"/>
                <w:iCs/>
                <w:sz w:val="26"/>
                <w:szCs w:val="26"/>
              </w:rPr>
              <w:t>Không xảy ra hiện tượng gì.</w:t>
            </w:r>
          </w:p>
        </w:tc>
      </w:tr>
    </w:tbl>
    <w:p w14:paraId="5179D662" w14:textId="77777777" w:rsidR="004A019D" w:rsidRDefault="004A019D" w:rsidP="00664A5A">
      <w:pPr>
        <w:pStyle w:val="Caption"/>
      </w:pPr>
    </w:p>
    <w:p w14:paraId="3B8E636E" w14:textId="3645B9BB" w:rsidR="00664A5A" w:rsidRPr="004410F4" w:rsidRDefault="00664A5A" w:rsidP="00664A5A">
      <w:pPr>
        <w:pStyle w:val="Caption"/>
        <w:rPr>
          <w:lang w:val="vi-VN"/>
        </w:rPr>
        <w:sectPr w:rsidR="00664A5A" w:rsidRPr="004410F4" w:rsidSect="003A1DD5">
          <w:pgSz w:w="11907" w:h="16840" w:code="9"/>
          <w:pgMar w:top="1701" w:right="1134" w:bottom="1701" w:left="1170" w:header="709" w:footer="709" w:gutter="0"/>
          <w:cols w:space="708"/>
          <w:docGrid w:linePitch="360"/>
        </w:sectPr>
      </w:pPr>
      <w:bookmarkStart w:id="137" w:name="_Toc45400036"/>
      <w:r>
        <w:t xml:space="preserve">Bảng </w:t>
      </w:r>
      <w:fldSimple w:instr=" STYLEREF 1 \s ">
        <w:r w:rsidR="008E6B23">
          <w:rPr>
            <w:noProof/>
          </w:rPr>
          <w:t>4</w:t>
        </w:r>
      </w:fldSimple>
      <w:r>
        <w:noBreakHyphen/>
      </w:r>
      <w:fldSimple w:instr=" SEQ Bảng \* ARABIC \s 1 ">
        <w:r w:rsidR="008E6B23">
          <w:rPr>
            <w:noProof/>
          </w:rPr>
          <w:t>1</w:t>
        </w:r>
      </w:fldSimple>
      <w:r>
        <w:t xml:space="preserve"> Các tình huống kiểm thử</w:t>
      </w:r>
      <w:bookmarkEnd w:id="137"/>
    </w:p>
    <w:p w14:paraId="60894D66" w14:textId="77777777" w:rsidR="00664A5A" w:rsidRPr="004D54AB" w:rsidRDefault="00664A5A" w:rsidP="00664A5A">
      <w:pPr>
        <w:pStyle w:val="Heading1"/>
        <w:spacing w:before="0" w:line="360" w:lineRule="auto"/>
        <w:jc w:val="left"/>
        <w:rPr>
          <w:rFonts w:cs="Times New Roman"/>
        </w:rPr>
      </w:pPr>
      <w:bookmarkStart w:id="138" w:name="_Toc169424253"/>
      <w:bookmarkStart w:id="139" w:name="_Toc35857434"/>
      <w:bookmarkStart w:id="140" w:name="_Toc45400089"/>
      <w:r w:rsidRPr="004D54AB">
        <w:rPr>
          <w:rFonts w:cs="Times New Roman"/>
        </w:rPr>
        <w:lastRenderedPageBreak/>
        <w:t>: KẾT LUẬN</w:t>
      </w:r>
      <w:bookmarkEnd w:id="138"/>
      <w:bookmarkEnd w:id="139"/>
      <w:bookmarkEnd w:id="140"/>
    </w:p>
    <w:p w14:paraId="0E6B251D" w14:textId="77777777" w:rsidR="00664A5A" w:rsidRPr="004D54AB" w:rsidRDefault="00664A5A" w:rsidP="00664A5A">
      <w:pPr>
        <w:pStyle w:val="Heading2"/>
        <w:spacing w:before="0" w:line="360" w:lineRule="auto"/>
        <w:rPr>
          <w:rFonts w:cs="Times New Roman"/>
        </w:rPr>
      </w:pPr>
      <w:bookmarkStart w:id="141" w:name="_Toc35857435"/>
      <w:bookmarkStart w:id="142" w:name="_Toc45400090"/>
      <w:r w:rsidRPr="004D54AB">
        <w:rPr>
          <w:rFonts w:cs="Times New Roman"/>
        </w:rPr>
        <w:t>Kết quả đạt được</w:t>
      </w:r>
      <w:bookmarkEnd w:id="141"/>
      <w:bookmarkEnd w:id="142"/>
    </w:p>
    <w:p w14:paraId="3F7B81F5" w14:textId="77777777" w:rsidR="00664A5A" w:rsidRDefault="00664A5A" w:rsidP="00E22C27">
      <w:pPr>
        <w:pStyle w:val="ListParagraph"/>
        <w:numPr>
          <w:ilvl w:val="0"/>
          <w:numId w:val="21"/>
        </w:numPr>
        <w:spacing w:before="0" w:line="360" w:lineRule="auto"/>
        <w:rPr>
          <w:lang w:val="vi-VN"/>
        </w:rPr>
      </w:pPr>
      <w:r>
        <w:rPr>
          <w:lang w:val="vi-VN"/>
        </w:rPr>
        <w:t>Tìm hiểu và sử dụng công nghệ WPF áp dụng vào “Ứng Dụng Học Tiếng Anh”.</w:t>
      </w:r>
    </w:p>
    <w:p w14:paraId="0035653B" w14:textId="32B4452B" w:rsidR="00664A5A" w:rsidRDefault="00664A5A" w:rsidP="00E22C27">
      <w:pPr>
        <w:pStyle w:val="ListParagraph"/>
        <w:numPr>
          <w:ilvl w:val="0"/>
          <w:numId w:val="21"/>
        </w:numPr>
        <w:spacing w:before="0" w:line="360" w:lineRule="auto"/>
        <w:rPr>
          <w:lang w:val="vi-VN"/>
        </w:rPr>
      </w:pPr>
      <w:r>
        <w:rPr>
          <w:lang w:val="vi-VN"/>
        </w:rPr>
        <w:t>Tìm hiểu và sử dụng material design giúp cho giao diện sinh động, thiết kế dễ dàng.</w:t>
      </w:r>
    </w:p>
    <w:p w14:paraId="48CE4DC6" w14:textId="36AA6381" w:rsidR="00DE66FD" w:rsidRPr="00396BAF" w:rsidRDefault="00DE66FD" w:rsidP="00E22C27">
      <w:pPr>
        <w:pStyle w:val="ListParagraph"/>
        <w:numPr>
          <w:ilvl w:val="0"/>
          <w:numId w:val="21"/>
        </w:numPr>
        <w:spacing w:before="0" w:line="360" w:lineRule="auto"/>
        <w:rPr>
          <w:lang w:val="vi-VN"/>
        </w:rPr>
      </w:pPr>
      <w:r>
        <w:t>Xây dựng được ứng dụng học tiếng anh cho trẻ em với công nghệ WPF.</w:t>
      </w:r>
    </w:p>
    <w:p w14:paraId="1B793804" w14:textId="77777777" w:rsidR="00664A5A" w:rsidRDefault="00664A5A" w:rsidP="00664A5A">
      <w:pPr>
        <w:pStyle w:val="Heading2"/>
        <w:spacing w:before="0" w:line="360" w:lineRule="auto"/>
        <w:rPr>
          <w:rFonts w:cs="Times New Roman"/>
        </w:rPr>
      </w:pPr>
      <w:bookmarkStart w:id="143" w:name="_Toc35857436"/>
      <w:bookmarkStart w:id="144" w:name="_Toc45400091"/>
      <w:r w:rsidRPr="004D54AB">
        <w:rPr>
          <w:rFonts w:cs="Times New Roman"/>
        </w:rPr>
        <w:t>Hạn chế của đồ án</w:t>
      </w:r>
      <w:bookmarkEnd w:id="143"/>
      <w:bookmarkEnd w:id="144"/>
    </w:p>
    <w:p w14:paraId="1466B20C" w14:textId="77777777" w:rsidR="00664A5A" w:rsidRDefault="00664A5A" w:rsidP="00E22C27">
      <w:pPr>
        <w:pStyle w:val="ListParagraph"/>
        <w:numPr>
          <w:ilvl w:val="0"/>
          <w:numId w:val="21"/>
        </w:numPr>
        <w:spacing w:before="0" w:line="360" w:lineRule="auto"/>
      </w:pPr>
      <w:bookmarkStart w:id="145" w:name="_Toc35857437"/>
      <w:r>
        <w:rPr>
          <w:lang w:val="vi-VN"/>
        </w:rPr>
        <w:t>Cơ sở dữ liệu còn hạn chế cho việc phát triển ứng dụng.</w:t>
      </w:r>
    </w:p>
    <w:p w14:paraId="4FE6346E" w14:textId="651C4D2D" w:rsidR="001B4D0F" w:rsidRDefault="00D506E2" w:rsidP="0092137D">
      <w:pPr>
        <w:pStyle w:val="ListParagraph"/>
        <w:numPr>
          <w:ilvl w:val="0"/>
          <w:numId w:val="21"/>
        </w:numPr>
        <w:spacing w:before="0" w:line="360" w:lineRule="auto"/>
      </w:pPr>
      <w:r>
        <w:t>Giao diện được thiết kế với kích thước cố định, không responsive.</w:t>
      </w:r>
    </w:p>
    <w:p w14:paraId="38823818" w14:textId="34C45D7F" w:rsidR="00116D3A" w:rsidRDefault="00457D35" w:rsidP="00FD2C66">
      <w:pPr>
        <w:pStyle w:val="ListParagraph"/>
        <w:numPr>
          <w:ilvl w:val="0"/>
          <w:numId w:val="21"/>
        </w:numPr>
        <w:spacing w:before="0" w:line="360" w:lineRule="auto"/>
      </w:pPr>
      <w:r>
        <w:t>Hiệu ứng chưa sinh động hoặc chưa phù hợp</w:t>
      </w:r>
      <w:r w:rsidR="00116D3A">
        <w:t>.</w:t>
      </w:r>
    </w:p>
    <w:p w14:paraId="0F495EE4" w14:textId="6B616B66" w:rsidR="00116D3A" w:rsidRDefault="00116D3A" w:rsidP="00FD2C66">
      <w:pPr>
        <w:pStyle w:val="ListParagraph"/>
        <w:numPr>
          <w:ilvl w:val="0"/>
          <w:numId w:val="21"/>
        </w:numPr>
        <w:spacing w:before="0" w:line="360" w:lineRule="auto"/>
      </w:pPr>
      <w:r>
        <w:t>Tài nguyên dữ liệu hình ảnh và âm thanh chưa phải phù hợp nhất.</w:t>
      </w:r>
    </w:p>
    <w:p w14:paraId="67BE57EB" w14:textId="6C203B9E" w:rsidR="001F161B" w:rsidRDefault="001F161B" w:rsidP="001F161B">
      <w:pPr>
        <w:pStyle w:val="ListParagraph"/>
        <w:numPr>
          <w:ilvl w:val="0"/>
          <w:numId w:val="21"/>
        </w:numPr>
        <w:spacing w:before="0" w:line="360" w:lineRule="auto"/>
      </w:pPr>
      <w:r>
        <w:t>Chưa có chức năng hướng dẫn sử dụng.</w:t>
      </w:r>
    </w:p>
    <w:p w14:paraId="7B2CA2BD" w14:textId="77777777" w:rsidR="00664A5A" w:rsidRPr="004D54AB" w:rsidRDefault="00664A5A" w:rsidP="00664A5A">
      <w:pPr>
        <w:pStyle w:val="Heading2"/>
        <w:spacing w:before="0" w:line="360" w:lineRule="auto"/>
        <w:rPr>
          <w:rFonts w:cs="Times New Roman"/>
        </w:rPr>
      </w:pPr>
      <w:bookmarkStart w:id="146" w:name="_Toc45400092"/>
      <w:r w:rsidRPr="004D54AB">
        <w:rPr>
          <w:rFonts w:cs="Times New Roman"/>
        </w:rPr>
        <w:t>Hướng phát triển</w:t>
      </w:r>
      <w:bookmarkEnd w:id="145"/>
      <w:bookmarkEnd w:id="146"/>
    </w:p>
    <w:p w14:paraId="4D221B1E" w14:textId="607A7201" w:rsidR="00116D3A" w:rsidRDefault="001E0ABA" w:rsidP="00E22C27">
      <w:pPr>
        <w:pStyle w:val="ListParagraph"/>
        <w:numPr>
          <w:ilvl w:val="0"/>
          <w:numId w:val="21"/>
        </w:numPr>
        <w:spacing w:before="0" w:line="360" w:lineRule="auto"/>
      </w:pPr>
      <w:bookmarkStart w:id="147" w:name="_Toc169424254"/>
      <w:bookmarkStart w:id="148" w:name="_Toc35857438"/>
      <w:r>
        <w:t>Thay đổi, c</w:t>
      </w:r>
      <w:r w:rsidR="00305436">
        <w:t>ải thiện các hiệu ứng trong ứng dụng</w:t>
      </w:r>
      <w:r>
        <w:t xml:space="preserve"> cho</w:t>
      </w:r>
      <w:r w:rsidR="00305436">
        <w:t xml:space="preserve"> phù hợp hơn.</w:t>
      </w:r>
    </w:p>
    <w:p w14:paraId="44182DC8" w14:textId="6A408125" w:rsidR="00664A5A" w:rsidRPr="00362274" w:rsidRDefault="00664A5A" w:rsidP="00E22C27">
      <w:pPr>
        <w:pStyle w:val="ListParagraph"/>
        <w:numPr>
          <w:ilvl w:val="0"/>
          <w:numId w:val="21"/>
        </w:numPr>
        <w:spacing w:before="0" w:line="360" w:lineRule="auto"/>
      </w:pPr>
      <w:r>
        <w:rPr>
          <w:lang w:val="vi-VN"/>
        </w:rPr>
        <w:t>Thêm nhiều chứ</w:t>
      </w:r>
      <w:r w:rsidR="00122FFF">
        <w:t>c</w:t>
      </w:r>
      <w:r>
        <w:rPr>
          <w:lang w:val="vi-VN"/>
        </w:rPr>
        <w:t xml:space="preserve"> năng và trò chơi cho ứng dụng.</w:t>
      </w:r>
    </w:p>
    <w:p w14:paraId="47A75C6E" w14:textId="726599EF" w:rsidR="00362274" w:rsidRDefault="00362274" w:rsidP="00E22C27">
      <w:pPr>
        <w:pStyle w:val="ListParagraph"/>
        <w:numPr>
          <w:ilvl w:val="0"/>
          <w:numId w:val="21"/>
        </w:numPr>
        <w:spacing w:before="0" w:line="360" w:lineRule="auto"/>
      </w:pPr>
      <w:r>
        <w:t>Tìm kiếm nguồn dữ liệu hình ảnh, âm thanh tốt hơn.</w:t>
      </w:r>
    </w:p>
    <w:p w14:paraId="3ECF55C4" w14:textId="77777777" w:rsidR="00362274" w:rsidRDefault="00362274" w:rsidP="00362274">
      <w:pPr>
        <w:spacing w:before="0" w:line="360" w:lineRule="auto"/>
        <w:ind w:left="567" w:firstLine="0"/>
      </w:pPr>
    </w:p>
    <w:p w14:paraId="6EA12041" w14:textId="77777777" w:rsidR="00664A5A" w:rsidRPr="00396BAF" w:rsidRDefault="00664A5A" w:rsidP="00E22C27">
      <w:pPr>
        <w:pStyle w:val="ListParagraph"/>
        <w:numPr>
          <w:ilvl w:val="0"/>
          <w:numId w:val="21"/>
        </w:numPr>
        <w:spacing w:before="0" w:line="360" w:lineRule="auto"/>
      </w:pPr>
      <w:r>
        <w:br w:type="page"/>
      </w:r>
    </w:p>
    <w:p w14:paraId="365F4C35" w14:textId="77777777" w:rsidR="00664A5A" w:rsidRPr="004D54AB" w:rsidRDefault="00664A5A" w:rsidP="00664A5A">
      <w:pPr>
        <w:pStyle w:val="Heading1"/>
        <w:numPr>
          <w:ilvl w:val="0"/>
          <w:numId w:val="0"/>
        </w:numPr>
        <w:spacing w:before="0" w:line="360" w:lineRule="auto"/>
        <w:rPr>
          <w:rFonts w:cs="Times New Roman"/>
        </w:rPr>
      </w:pPr>
      <w:bookmarkStart w:id="149" w:name="_Toc45400093"/>
      <w:r w:rsidRPr="004D54AB">
        <w:rPr>
          <w:rFonts w:cs="Times New Roman"/>
        </w:rPr>
        <w:lastRenderedPageBreak/>
        <w:t>TÀI LIỆU THAM KHẢO</w:t>
      </w:r>
      <w:bookmarkEnd w:id="147"/>
      <w:bookmarkEnd w:id="148"/>
      <w:bookmarkEnd w:id="149"/>
    </w:p>
    <w:p w14:paraId="00FB6AFE" w14:textId="77777777" w:rsidR="00664A5A" w:rsidRPr="004D54AB" w:rsidRDefault="00664A5A" w:rsidP="00664A5A">
      <w:pPr>
        <w:pStyle w:val="Like-Numbering"/>
        <w:spacing w:before="0" w:line="360" w:lineRule="auto"/>
      </w:pPr>
      <w:r w:rsidRPr="004D54AB">
        <w:t>Các tài liệu Tiếng Việt</w:t>
      </w:r>
    </w:p>
    <w:p w14:paraId="48444EAA" w14:textId="114EA7F1" w:rsidR="00664A5A" w:rsidRPr="004D54AB" w:rsidRDefault="00B013EF" w:rsidP="00F83D50">
      <w:pPr>
        <w:pStyle w:val="Tailieuthamkhao"/>
      </w:pPr>
      <w:hyperlink r:id="rId69" w:history="1">
        <w:r w:rsidR="00664A5A" w:rsidRPr="00766B5E">
          <w:rPr>
            <w:rStyle w:val="Hyperlink"/>
          </w:rPr>
          <w:t>Giáo trình học tiếng anh Big Fun</w:t>
        </w:r>
        <w:r w:rsidR="00766B5E" w:rsidRPr="00766B5E">
          <w:rPr>
            <w:rStyle w:val="Hyperlink"/>
          </w:rPr>
          <w:t xml:space="preserve"> cấp độ 1 </w:t>
        </w:r>
      </w:hyperlink>
      <w:r w:rsidR="00766B5E" w:rsidRPr="004D54AB">
        <w:t xml:space="preserve"> </w:t>
      </w:r>
    </w:p>
    <w:p w14:paraId="7F8AB908" w14:textId="77777777" w:rsidR="00664A5A" w:rsidRPr="004D54AB" w:rsidRDefault="00664A5A" w:rsidP="00664A5A">
      <w:pPr>
        <w:pStyle w:val="Like-Numbering"/>
        <w:spacing w:before="0" w:line="360" w:lineRule="auto"/>
      </w:pPr>
      <w:r w:rsidRPr="004D54AB">
        <w:t>Các tài liệu Tiếng Anh</w:t>
      </w:r>
    </w:p>
    <w:p w14:paraId="6BD42306" w14:textId="429CC3B5" w:rsidR="00F30A6A" w:rsidRDefault="00664A5A" w:rsidP="00664A5A">
      <w:pPr>
        <w:pStyle w:val="Like-Numbering"/>
        <w:spacing w:before="0" w:line="360" w:lineRule="auto"/>
      </w:pPr>
      <w:r w:rsidRPr="004D54AB">
        <w:t>Các tài liệu từ Internet</w:t>
      </w:r>
      <w:r w:rsidR="00F30A6A">
        <w:t xml:space="preserve">       </w:t>
      </w:r>
    </w:p>
    <w:p w14:paraId="2CFDC680" w14:textId="362D11FE" w:rsidR="00664A5A" w:rsidRPr="00F30A6A" w:rsidRDefault="00B013EF" w:rsidP="00664A5A">
      <w:pPr>
        <w:pStyle w:val="Tailieuthamkhao"/>
        <w:spacing w:before="0" w:line="360" w:lineRule="auto"/>
        <w:ind w:left="720" w:hanging="360"/>
        <w:rPr>
          <w:rStyle w:val="Hyperlink"/>
          <w:color w:val="auto"/>
          <w:szCs w:val="26"/>
          <w:u w:val="none"/>
        </w:rPr>
      </w:pPr>
      <w:hyperlink r:id="rId70" w:history="1">
        <w:r w:rsidR="00664A5A" w:rsidRPr="00F30A6A">
          <w:rPr>
            <w:rStyle w:val="Hyperlink"/>
          </w:rPr>
          <w:t>http://materialdesigninxaml.net/</w:t>
        </w:r>
      </w:hyperlink>
    </w:p>
    <w:p w14:paraId="0EC5D2F3" w14:textId="77777777" w:rsidR="00F30A6A" w:rsidRPr="00F30A6A" w:rsidRDefault="00B013EF" w:rsidP="00F30A6A">
      <w:pPr>
        <w:pStyle w:val="Tailieuthamkhao"/>
        <w:spacing w:before="0" w:line="360" w:lineRule="auto"/>
        <w:ind w:left="720" w:hanging="360"/>
        <w:rPr>
          <w:rStyle w:val="atitle"/>
        </w:rPr>
      </w:pPr>
      <w:hyperlink r:id="rId71" w:history="1">
        <w:r w:rsidR="00F30A6A" w:rsidRPr="00F30A6A">
          <w:rPr>
            <w:rStyle w:val="Hyperlink"/>
            <w:szCs w:val="26"/>
          </w:rPr>
          <w:t>Document-WPF</w:t>
        </w:r>
      </w:hyperlink>
    </w:p>
    <w:p w14:paraId="7A1820ED" w14:textId="02CF53DF" w:rsidR="00F30A6A" w:rsidRPr="00F30A6A" w:rsidRDefault="00B013EF" w:rsidP="00664A5A">
      <w:pPr>
        <w:pStyle w:val="Tailieuthamkhao"/>
        <w:spacing w:before="0" w:line="360" w:lineRule="auto"/>
        <w:ind w:left="720" w:hanging="360"/>
        <w:rPr>
          <w:szCs w:val="26"/>
        </w:rPr>
      </w:pPr>
      <w:hyperlink r:id="rId72" w:history="1">
        <w:r w:rsidR="00F30A6A" w:rsidRPr="00F30A6A">
          <w:rPr>
            <w:rStyle w:val="Hyperlink"/>
            <w:szCs w:val="26"/>
          </w:rPr>
          <w:t>Khóa học lập trình WPF - Howkteam</w:t>
        </w:r>
      </w:hyperlink>
    </w:p>
    <w:p w14:paraId="1EB4FA8A" w14:textId="74018891" w:rsidR="00664A5A" w:rsidRDefault="00B013EF" w:rsidP="00664A5A">
      <w:pPr>
        <w:pStyle w:val="Tailieuthamkhao"/>
        <w:spacing w:before="0" w:line="360" w:lineRule="auto"/>
        <w:ind w:left="720" w:hanging="360"/>
        <w:rPr>
          <w:rStyle w:val="atitle"/>
          <w:szCs w:val="26"/>
        </w:rPr>
      </w:pPr>
      <w:hyperlink r:id="rId73" w:history="1">
        <w:r w:rsidR="00664A5A" w:rsidRPr="00F30A6A">
          <w:rPr>
            <w:rStyle w:val="Hyperlink"/>
          </w:rPr>
          <w:t>https://colorme.vn/blog/</w:t>
        </w:r>
      </w:hyperlink>
      <w:r w:rsidR="00664A5A" w:rsidRPr="00F30A6A">
        <w:rPr>
          <w:rStyle w:val="atitle"/>
          <w:szCs w:val="26"/>
        </w:rPr>
        <w:t xml:space="preserve"> </w:t>
      </w:r>
    </w:p>
    <w:p w14:paraId="79E11C35" w14:textId="16C8E1FF" w:rsidR="00F30A6A" w:rsidRPr="00F30A6A" w:rsidRDefault="00B013EF" w:rsidP="00664A5A">
      <w:pPr>
        <w:pStyle w:val="Tailieuthamkhao"/>
        <w:spacing w:before="0" w:line="360" w:lineRule="auto"/>
        <w:ind w:left="720" w:hanging="360"/>
        <w:rPr>
          <w:rStyle w:val="atitle"/>
          <w:szCs w:val="26"/>
        </w:rPr>
      </w:pPr>
      <w:hyperlink r:id="rId74" w:history="1">
        <w:r w:rsidR="0083311E" w:rsidRPr="0083311E">
          <w:rPr>
            <w:rStyle w:val="Hyperlink"/>
          </w:rPr>
          <w:t>https://csharpcanban.com/</w:t>
        </w:r>
      </w:hyperlink>
    </w:p>
    <w:p w14:paraId="1FFC320A" w14:textId="77777777" w:rsidR="00664A5A" w:rsidRPr="00770D9B" w:rsidRDefault="00664A5A" w:rsidP="00664A5A">
      <w:pPr>
        <w:pStyle w:val="Like-Numbering"/>
        <w:spacing w:before="0" w:line="360" w:lineRule="auto"/>
        <w:rPr>
          <w:rStyle w:val="atitle"/>
          <w:b w:val="0"/>
          <w:szCs w:val="26"/>
          <w:lang w:val="fr-FR"/>
        </w:rPr>
      </w:pPr>
    </w:p>
    <w:p w14:paraId="29185C10" w14:textId="77777777" w:rsidR="00664A5A" w:rsidRDefault="00664A5A" w:rsidP="00664A5A">
      <w:pPr>
        <w:spacing w:before="0" w:line="240" w:lineRule="auto"/>
        <w:ind w:firstLine="0"/>
        <w:jc w:val="left"/>
      </w:pPr>
      <w:r>
        <w:br w:type="page"/>
      </w:r>
    </w:p>
    <w:p w14:paraId="2522B24D" w14:textId="77777777" w:rsidR="00690D36" w:rsidRPr="004D54AB" w:rsidRDefault="00690D36" w:rsidP="00591D31">
      <w:pPr>
        <w:spacing w:before="0" w:line="360" w:lineRule="auto"/>
        <w:sectPr w:rsidR="00690D36" w:rsidRPr="004D54AB" w:rsidSect="003A1DD5">
          <w:pgSz w:w="11907" w:h="16840" w:code="9"/>
          <w:pgMar w:top="1701" w:right="1134" w:bottom="1701" w:left="1170" w:header="709" w:footer="709" w:gutter="0"/>
          <w:cols w:space="708"/>
          <w:docGrid w:linePitch="360"/>
        </w:sectPr>
      </w:pPr>
    </w:p>
    <w:p w14:paraId="3F1EF217" w14:textId="77777777" w:rsidR="00BB71A4" w:rsidRPr="004D54AB" w:rsidRDefault="00AB4DE3" w:rsidP="00591D31">
      <w:pPr>
        <w:pStyle w:val="Heading1"/>
        <w:numPr>
          <w:ilvl w:val="0"/>
          <w:numId w:val="0"/>
        </w:numPr>
        <w:spacing w:before="0" w:line="360" w:lineRule="auto"/>
        <w:rPr>
          <w:rFonts w:cs="Times New Roman"/>
        </w:rPr>
      </w:pPr>
      <w:bookmarkStart w:id="150" w:name="_Toc169424255"/>
      <w:bookmarkStart w:id="151" w:name="_Toc35857439"/>
      <w:bookmarkStart w:id="152" w:name="_Toc45400094"/>
      <w:r w:rsidRPr="004D54AB">
        <w:rPr>
          <w:rFonts w:cs="Times New Roman"/>
        </w:rPr>
        <w:lastRenderedPageBreak/>
        <w:t>PHỤ LỤC</w:t>
      </w:r>
      <w:bookmarkEnd w:id="150"/>
      <w:bookmarkEnd w:id="151"/>
      <w:bookmarkEnd w:id="152"/>
    </w:p>
    <w:p w14:paraId="213A2616" w14:textId="77777777" w:rsidR="00EA7CFA" w:rsidRPr="004D54AB" w:rsidRDefault="00EA7CFA" w:rsidP="00591D31">
      <w:pPr>
        <w:spacing w:before="0" w:line="360" w:lineRule="auto"/>
      </w:pPr>
    </w:p>
    <w:sectPr w:rsidR="00EA7CFA" w:rsidRPr="004D54AB" w:rsidSect="003A1DD5">
      <w:headerReference w:type="even" r:id="rId75"/>
      <w:pgSz w:w="11907" w:h="16840" w:code="9"/>
      <w:pgMar w:top="1701" w:right="1134" w:bottom="1701" w:left="117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9F333C" w14:textId="77777777" w:rsidR="00B013EF" w:rsidRDefault="00B013EF">
      <w:r>
        <w:separator/>
      </w:r>
    </w:p>
    <w:p w14:paraId="487D8EF7" w14:textId="77777777" w:rsidR="00B013EF" w:rsidRDefault="00B013EF"/>
  </w:endnote>
  <w:endnote w:type="continuationSeparator" w:id="0">
    <w:p w14:paraId="7127FD54" w14:textId="77777777" w:rsidR="00B013EF" w:rsidRDefault="00B013EF">
      <w:r>
        <w:continuationSeparator/>
      </w:r>
    </w:p>
    <w:p w14:paraId="262E7F92" w14:textId="77777777" w:rsidR="00B013EF" w:rsidRDefault="00B013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A42F8" w14:textId="77777777" w:rsidR="003100C0" w:rsidRDefault="003100C0"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E581070" w14:textId="77777777" w:rsidR="003100C0" w:rsidRDefault="003100C0" w:rsidP="008F3A7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3100C0" w14:paraId="02ED6ABE" w14:textId="77777777" w:rsidTr="009165B5">
      <w:tc>
        <w:tcPr>
          <w:tcW w:w="2979" w:type="dxa"/>
          <w:shd w:val="clear" w:color="auto" w:fill="FAFAFA"/>
        </w:tcPr>
        <w:p w14:paraId="65A58B85" w14:textId="77777777" w:rsidR="003100C0" w:rsidRDefault="003100C0" w:rsidP="00C24DC5">
          <w:pPr>
            <w:pStyle w:val="Footer"/>
            <w:tabs>
              <w:tab w:val="clear" w:pos="4320"/>
              <w:tab w:val="clear" w:pos="8640"/>
            </w:tabs>
            <w:spacing w:before="0" w:line="240" w:lineRule="auto"/>
            <w:ind w:right="360" w:firstLine="0"/>
            <w:rPr>
              <w:i/>
              <w:sz w:val="24"/>
            </w:rPr>
          </w:pPr>
          <w:r w:rsidRPr="00853B48">
            <w:rPr>
              <w:i/>
              <w:sz w:val="24"/>
            </w:rPr>
            <w:t>Hoàng Hữu C</w:t>
          </w:r>
          <w:r>
            <w:rPr>
              <w:i/>
              <w:sz w:val="24"/>
            </w:rPr>
            <w:t>ương</w:t>
          </w:r>
          <w:r w:rsidRPr="00853B48">
            <w:rPr>
              <w:i/>
              <w:sz w:val="24"/>
            </w:rPr>
            <w:t xml:space="preserve"> </w:t>
          </w:r>
        </w:p>
        <w:p w14:paraId="1AE64B5B" w14:textId="77777777" w:rsidR="003100C0" w:rsidRPr="00853B48" w:rsidRDefault="003100C0" w:rsidP="00C24DC5">
          <w:pPr>
            <w:pStyle w:val="Footer"/>
            <w:tabs>
              <w:tab w:val="clear" w:pos="4320"/>
              <w:tab w:val="clear" w:pos="8640"/>
            </w:tabs>
            <w:spacing w:before="0" w:line="240" w:lineRule="auto"/>
            <w:ind w:right="360" w:firstLine="0"/>
            <w:rPr>
              <w:i/>
              <w:sz w:val="24"/>
            </w:rPr>
          </w:pPr>
          <w:r w:rsidRPr="00853B48">
            <w:rPr>
              <w:i/>
              <w:sz w:val="24"/>
            </w:rPr>
            <w:t>Phan Hữu Quý</w:t>
          </w:r>
        </w:p>
      </w:tc>
      <w:tc>
        <w:tcPr>
          <w:tcW w:w="2961" w:type="dxa"/>
          <w:shd w:val="clear" w:color="auto" w:fill="FAFAFA"/>
        </w:tcPr>
        <w:p w14:paraId="0FE593F7" w14:textId="06DD85FA" w:rsidR="003100C0" w:rsidRPr="00B57E92" w:rsidRDefault="003100C0"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0F6B07">
            <w:rPr>
              <w:rStyle w:val="PageNumber"/>
              <w:noProof/>
              <w:sz w:val="24"/>
            </w:rPr>
            <w:t>7</w:t>
          </w:r>
          <w:r w:rsidRPr="00B57E92">
            <w:rPr>
              <w:rStyle w:val="PageNumber"/>
              <w:sz w:val="24"/>
            </w:rPr>
            <w:fldChar w:fldCharType="end"/>
          </w:r>
        </w:p>
      </w:tc>
      <w:tc>
        <w:tcPr>
          <w:tcW w:w="2962" w:type="dxa"/>
          <w:shd w:val="clear" w:color="auto" w:fill="FAFAFA"/>
        </w:tcPr>
        <w:p w14:paraId="756A1D27" w14:textId="61042382" w:rsidR="003100C0" w:rsidRPr="003C003A" w:rsidRDefault="003100C0" w:rsidP="00853B48">
          <w:pPr>
            <w:pStyle w:val="Footer"/>
            <w:tabs>
              <w:tab w:val="clear" w:pos="4320"/>
              <w:tab w:val="clear" w:pos="8640"/>
            </w:tabs>
            <w:spacing w:before="0" w:line="240" w:lineRule="auto"/>
            <w:ind w:right="-1" w:firstLine="0"/>
            <w:jc w:val="right"/>
            <w:rPr>
              <w:i/>
              <w:szCs w:val="26"/>
            </w:rPr>
          </w:pPr>
          <w:r w:rsidRPr="003C003A">
            <w:rPr>
              <w:i/>
              <w:szCs w:val="26"/>
            </w:rPr>
            <w:t>Lớp DHKTPM12A</w:t>
          </w:r>
        </w:p>
      </w:tc>
    </w:tr>
  </w:tbl>
  <w:p w14:paraId="69249B04" w14:textId="77777777" w:rsidR="003100C0" w:rsidRDefault="003100C0" w:rsidP="008F3A7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5E996" w14:textId="77777777" w:rsidR="00B013EF" w:rsidRDefault="00B013EF">
      <w:r>
        <w:separator/>
      </w:r>
    </w:p>
    <w:p w14:paraId="441F253D" w14:textId="77777777" w:rsidR="00B013EF" w:rsidRDefault="00B013EF"/>
  </w:footnote>
  <w:footnote w:type="continuationSeparator" w:id="0">
    <w:p w14:paraId="4CD65569" w14:textId="77777777" w:rsidR="00B013EF" w:rsidRDefault="00B013EF">
      <w:r>
        <w:continuationSeparator/>
      </w:r>
    </w:p>
    <w:p w14:paraId="559782F9" w14:textId="77777777" w:rsidR="00B013EF" w:rsidRDefault="00B013E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1A30F" w14:textId="77777777" w:rsidR="003100C0" w:rsidRDefault="003100C0"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3100C0" w:rsidRPr="00570EF4" w14:paraId="715F3183" w14:textId="77777777" w:rsidTr="009165B5">
      <w:tc>
        <w:tcPr>
          <w:tcW w:w="9004" w:type="dxa"/>
          <w:shd w:val="clear" w:color="auto" w:fill="FAFAFA"/>
        </w:tcPr>
        <w:p w14:paraId="2CF941D4" w14:textId="77777777" w:rsidR="003100C0" w:rsidRPr="00570EF4" w:rsidRDefault="003100C0" w:rsidP="00853B48">
          <w:pPr>
            <w:pStyle w:val="Header"/>
            <w:spacing w:before="0" w:line="240" w:lineRule="auto"/>
            <w:ind w:firstLine="0"/>
            <w:rPr>
              <w:i/>
              <w:sz w:val="24"/>
            </w:rPr>
          </w:pPr>
          <w:r>
            <w:rPr>
              <w:i/>
              <w:sz w:val="24"/>
            </w:rPr>
            <w:t xml:space="preserve">Khóa  tốt nghiệp chuyên ngành </w:t>
          </w:r>
          <w:r w:rsidRPr="00FC48F8">
            <w:rPr>
              <w:i/>
              <w:sz w:val="24"/>
            </w:rPr>
            <w:t>Kỹ Thuật Phần Mềm</w:t>
          </w:r>
          <w:r>
            <w:rPr>
              <w:i/>
              <w:sz w:val="24"/>
            </w:rPr>
            <w:t xml:space="preserve"> </w:t>
          </w:r>
        </w:p>
      </w:tc>
    </w:tr>
  </w:tbl>
  <w:p w14:paraId="6BFB6413" w14:textId="77777777" w:rsidR="003100C0" w:rsidRPr="00162939" w:rsidRDefault="003100C0"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29ACE" w14:textId="77777777" w:rsidR="003100C0" w:rsidRDefault="003100C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223"/>
    <w:multiLevelType w:val="hybridMultilevel"/>
    <w:tmpl w:val="F8DCAE70"/>
    <w:lvl w:ilvl="0" w:tplc="04090003">
      <w:start w:val="1"/>
      <w:numFmt w:val="bullet"/>
      <w:lvlText w:val="o"/>
      <w:lvlJc w:val="left"/>
      <w:pPr>
        <w:ind w:left="1287" w:hanging="360"/>
      </w:pPr>
      <w:rPr>
        <w:rFonts w:ascii="Courier New" w:hAnsi="Courier New" w:cs="Courier New" w:hint="default"/>
      </w:rPr>
    </w:lvl>
    <w:lvl w:ilvl="1" w:tplc="FA3454E6">
      <w:numFmt w:val="bullet"/>
      <w:lvlText w:val="–"/>
      <w:lvlJc w:val="left"/>
      <w:pPr>
        <w:ind w:left="2007" w:hanging="360"/>
      </w:pPr>
      <w:rPr>
        <w:rFonts w:ascii="Georgia" w:eastAsia="Times New Roman" w:hAnsi="Georgia" w:cs="Times New Roman" w:hint="default"/>
        <w:color w:val="2E58D1"/>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E57A27AA"/>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45902C9"/>
    <w:multiLevelType w:val="hybridMultilevel"/>
    <w:tmpl w:val="0AFC9FEE"/>
    <w:lvl w:ilvl="0" w:tplc="F15876DA">
      <w:numFmt w:val="bullet"/>
      <w:lvlText w:val="-"/>
      <w:lvlJc w:val="left"/>
      <w:pPr>
        <w:ind w:left="1287" w:hanging="360"/>
      </w:pPr>
      <w:rPr>
        <w:rFonts w:ascii="Times New Roman" w:eastAsia="Times New Roman" w:hAnsi="Times New Roman" w:cs="Times New Roman" w:hint="default"/>
      </w:rPr>
    </w:lvl>
    <w:lvl w:ilvl="1" w:tplc="FA3454E6">
      <w:numFmt w:val="bullet"/>
      <w:lvlText w:val="–"/>
      <w:lvlJc w:val="left"/>
      <w:pPr>
        <w:ind w:left="2007" w:hanging="360"/>
      </w:pPr>
      <w:rPr>
        <w:rFonts w:ascii="Georgia" w:eastAsia="Times New Roman" w:hAnsi="Georgia" w:cs="Times New Roman" w:hint="default"/>
        <w:color w:val="2E58D1"/>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5D312A5"/>
    <w:multiLevelType w:val="hybridMultilevel"/>
    <w:tmpl w:val="79A05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05E99"/>
    <w:multiLevelType w:val="hybridMultilevel"/>
    <w:tmpl w:val="A3486D9A"/>
    <w:lvl w:ilvl="0" w:tplc="4F2CD4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C099D"/>
    <w:multiLevelType w:val="hybridMultilevel"/>
    <w:tmpl w:val="DDE66B74"/>
    <w:lvl w:ilvl="0" w:tplc="F15876DA">
      <w:numFmt w:val="bullet"/>
      <w:lvlText w:val="-"/>
      <w:lvlJc w:val="left"/>
      <w:pPr>
        <w:ind w:left="720" w:hanging="360"/>
      </w:pPr>
      <w:rPr>
        <w:rFonts w:ascii="Times New Roman" w:eastAsia="Times New Roman" w:hAnsi="Times New Roman" w:cs="Times New Roman" w:hint="default"/>
      </w:rPr>
    </w:lvl>
    <w:lvl w:ilvl="1" w:tplc="F15876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9385A"/>
    <w:multiLevelType w:val="hybridMultilevel"/>
    <w:tmpl w:val="A4A0FF50"/>
    <w:lvl w:ilvl="0" w:tplc="67D25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0316E"/>
    <w:multiLevelType w:val="hybridMultilevel"/>
    <w:tmpl w:val="575A9418"/>
    <w:lvl w:ilvl="0" w:tplc="C0B0A1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1BC80658"/>
    <w:multiLevelType w:val="hybridMultilevel"/>
    <w:tmpl w:val="384C1D34"/>
    <w:lvl w:ilvl="0" w:tplc="3BD0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B60C2"/>
    <w:multiLevelType w:val="hybridMultilevel"/>
    <w:tmpl w:val="7ED2D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40C18"/>
    <w:multiLevelType w:val="hybridMultilevel"/>
    <w:tmpl w:val="42B6A0E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4F629D6"/>
    <w:multiLevelType w:val="hybridMultilevel"/>
    <w:tmpl w:val="D4101634"/>
    <w:lvl w:ilvl="0" w:tplc="E1A6591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261F2F3E"/>
    <w:multiLevelType w:val="multilevel"/>
    <w:tmpl w:val="5664D5A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B7C65"/>
    <w:multiLevelType w:val="hybridMultilevel"/>
    <w:tmpl w:val="384C1D34"/>
    <w:lvl w:ilvl="0" w:tplc="3BD0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E624C7"/>
    <w:multiLevelType w:val="hybridMultilevel"/>
    <w:tmpl w:val="41B41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A6F81"/>
    <w:multiLevelType w:val="hybridMultilevel"/>
    <w:tmpl w:val="B484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8A269A"/>
    <w:multiLevelType w:val="hybridMultilevel"/>
    <w:tmpl w:val="56487AB8"/>
    <w:lvl w:ilvl="0" w:tplc="04090003">
      <w:start w:val="1"/>
      <w:numFmt w:val="bullet"/>
      <w:lvlText w:val="o"/>
      <w:lvlJc w:val="left"/>
      <w:pPr>
        <w:ind w:left="1287" w:hanging="360"/>
      </w:pPr>
      <w:rPr>
        <w:rFonts w:ascii="Courier New" w:hAnsi="Courier New" w:cs="Courier New" w:hint="default"/>
      </w:rPr>
    </w:lvl>
    <w:lvl w:ilvl="1" w:tplc="FA3454E6">
      <w:numFmt w:val="bullet"/>
      <w:lvlText w:val="–"/>
      <w:lvlJc w:val="left"/>
      <w:pPr>
        <w:ind w:left="2007" w:hanging="360"/>
      </w:pPr>
      <w:rPr>
        <w:rFonts w:ascii="Georgia" w:eastAsia="Times New Roman" w:hAnsi="Georgia" w:cs="Times New Roman" w:hint="default"/>
        <w:color w:val="2E58D1"/>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C886554"/>
    <w:multiLevelType w:val="hybridMultilevel"/>
    <w:tmpl w:val="1DBC01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6A51E1"/>
    <w:multiLevelType w:val="hybridMultilevel"/>
    <w:tmpl w:val="BB1250AC"/>
    <w:lvl w:ilvl="0" w:tplc="39248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732A67"/>
    <w:multiLevelType w:val="hybridMultilevel"/>
    <w:tmpl w:val="D45088D6"/>
    <w:lvl w:ilvl="0" w:tplc="F15876DA">
      <w:numFmt w:val="bullet"/>
      <w:lvlText w:val="-"/>
      <w:lvlJc w:val="left"/>
      <w:pPr>
        <w:ind w:left="1287" w:hanging="360"/>
      </w:pPr>
      <w:rPr>
        <w:rFonts w:ascii="Times New Roman" w:eastAsia="Times New Roman" w:hAnsi="Times New Roman" w:cs="Times New Roman" w:hint="default"/>
      </w:rPr>
    </w:lvl>
    <w:lvl w:ilvl="1" w:tplc="F15876DA">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0C63161"/>
    <w:multiLevelType w:val="hybridMultilevel"/>
    <w:tmpl w:val="25DE0A20"/>
    <w:lvl w:ilvl="0" w:tplc="04090003">
      <w:start w:val="1"/>
      <w:numFmt w:val="bullet"/>
      <w:lvlText w:val="o"/>
      <w:lvlJc w:val="left"/>
      <w:pPr>
        <w:ind w:left="1287" w:hanging="360"/>
      </w:pPr>
      <w:rPr>
        <w:rFonts w:ascii="Courier New" w:hAnsi="Courier New" w:cs="Courier New" w:hint="default"/>
      </w:rPr>
    </w:lvl>
    <w:lvl w:ilvl="1" w:tplc="FA3454E6">
      <w:numFmt w:val="bullet"/>
      <w:lvlText w:val="–"/>
      <w:lvlJc w:val="left"/>
      <w:pPr>
        <w:ind w:left="2007" w:hanging="360"/>
      </w:pPr>
      <w:rPr>
        <w:rFonts w:ascii="Georgia" w:eastAsia="Times New Roman" w:hAnsi="Georgia" w:cs="Times New Roman" w:hint="default"/>
        <w:color w:val="2E58D1"/>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23F3EFB"/>
    <w:multiLevelType w:val="hybridMultilevel"/>
    <w:tmpl w:val="A4A0FF50"/>
    <w:lvl w:ilvl="0" w:tplc="67D25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7E52AD"/>
    <w:multiLevelType w:val="hybridMultilevel"/>
    <w:tmpl w:val="EE70BE4E"/>
    <w:lvl w:ilvl="0" w:tplc="04090003">
      <w:start w:val="1"/>
      <w:numFmt w:val="bullet"/>
      <w:lvlText w:val="o"/>
      <w:lvlJc w:val="left"/>
      <w:pPr>
        <w:ind w:left="1287" w:hanging="360"/>
      </w:pPr>
      <w:rPr>
        <w:rFonts w:ascii="Courier New" w:hAnsi="Courier New" w:cs="Courier New" w:hint="default"/>
      </w:rPr>
    </w:lvl>
    <w:lvl w:ilvl="1" w:tplc="FA3454E6">
      <w:numFmt w:val="bullet"/>
      <w:lvlText w:val="–"/>
      <w:lvlJc w:val="left"/>
      <w:pPr>
        <w:ind w:left="2007" w:hanging="360"/>
      </w:pPr>
      <w:rPr>
        <w:rFonts w:ascii="Georgia" w:eastAsia="Times New Roman" w:hAnsi="Georgia" w:cs="Times New Roman" w:hint="default"/>
        <w:color w:val="2E58D1"/>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75310E9"/>
    <w:multiLevelType w:val="hybridMultilevel"/>
    <w:tmpl w:val="BE322FFC"/>
    <w:lvl w:ilvl="0" w:tplc="CEAA03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A25943"/>
    <w:multiLevelType w:val="hybridMultilevel"/>
    <w:tmpl w:val="10A2522C"/>
    <w:lvl w:ilvl="0" w:tplc="9E3291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8E404CA"/>
    <w:multiLevelType w:val="hybridMultilevel"/>
    <w:tmpl w:val="C1C09C74"/>
    <w:lvl w:ilvl="0" w:tplc="F15876DA">
      <w:numFmt w:val="bullet"/>
      <w:lvlText w:val="-"/>
      <w:lvlJc w:val="left"/>
      <w:pPr>
        <w:ind w:left="927" w:hanging="360"/>
      </w:pPr>
      <w:rPr>
        <w:rFonts w:ascii="Times New Roman" w:eastAsia="Times New Roman" w:hAnsi="Times New Roman" w:cs="Times New Roman" w:hint="default"/>
      </w:rPr>
    </w:lvl>
    <w:lvl w:ilvl="1" w:tplc="04090001">
      <w:start w:val="1"/>
      <w:numFmt w:val="bullet"/>
      <w:lvlText w:val=""/>
      <w:lvlJc w:val="left"/>
      <w:pPr>
        <w:ind w:left="1647" w:hanging="360"/>
      </w:pPr>
      <w:rPr>
        <w:rFonts w:ascii="Symbol" w:hAnsi="Symbol"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4D1C740F"/>
    <w:multiLevelType w:val="hybridMultilevel"/>
    <w:tmpl w:val="69149F1C"/>
    <w:lvl w:ilvl="0" w:tplc="6E1245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4FA9494C"/>
    <w:multiLevelType w:val="hybridMultilevel"/>
    <w:tmpl w:val="530A07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0B7E7D"/>
    <w:multiLevelType w:val="multilevel"/>
    <w:tmpl w:val="500B7E7D"/>
    <w:lvl w:ilvl="0">
      <w:start w:val="1"/>
      <w:numFmt w:val="decimal"/>
      <w:lvlText w:val="%1."/>
      <w:lvlJc w:val="left"/>
      <w:pPr>
        <w:ind w:left="1267" w:hanging="360"/>
      </w:pPr>
    </w:lvl>
    <w:lvl w:ilvl="1">
      <w:start w:val="1"/>
      <w:numFmt w:val="lowerLetter"/>
      <w:lvlText w:val="%2."/>
      <w:lvlJc w:val="left"/>
      <w:pPr>
        <w:ind w:left="1987" w:hanging="360"/>
      </w:pPr>
    </w:lvl>
    <w:lvl w:ilvl="2">
      <w:start w:val="1"/>
      <w:numFmt w:val="lowerRoman"/>
      <w:lvlText w:val="%3."/>
      <w:lvlJc w:val="right"/>
      <w:pPr>
        <w:ind w:left="2707" w:hanging="180"/>
      </w:pPr>
    </w:lvl>
    <w:lvl w:ilvl="3">
      <w:start w:val="1"/>
      <w:numFmt w:val="decimal"/>
      <w:lvlText w:val="%4."/>
      <w:lvlJc w:val="left"/>
      <w:pPr>
        <w:ind w:left="3427" w:hanging="360"/>
      </w:pPr>
    </w:lvl>
    <w:lvl w:ilvl="4">
      <w:start w:val="1"/>
      <w:numFmt w:val="lowerLetter"/>
      <w:lvlText w:val="%5."/>
      <w:lvlJc w:val="left"/>
      <w:pPr>
        <w:ind w:left="4147" w:hanging="360"/>
      </w:pPr>
    </w:lvl>
    <w:lvl w:ilvl="5">
      <w:start w:val="1"/>
      <w:numFmt w:val="lowerRoman"/>
      <w:lvlText w:val="%6."/>
      <w:lvlJc w:val="right"/>
      <w:pPr>
        <w:ind w:left="4867" w:hanging="180"/>
      </w:pPr>
    </w:lvl>
    <w:lvl w:ilvl="6">
      <w:start w:val="1"/>
      <w:numFmt w:val="decimal"/>
      <w:lvlText w:val="%7."/>
      <w:lvlJc w:val="left"/>
      <w:pPr>
        <w:ind w:left="5587" w:hanging="360"/>
      </w:pPr>
    </w:lvl>
    <w:lvl w:ilvl="7">
      <w:start w:val="1"/>
      <w:numFmt w:val="lowerLetter"/>
      <w:lvlText w:val="%8."/>
      <w:lvlJc w:val="left"/>
      <w:pPr>
        <w:ind w:left="6307" w:hanging="360"/>
      </w:pPr>
    </w:lvl>
    <w:lvl w:ilvl="8">
      <w:start w:val="1"/>
      <w:numFmt w:val="lowerRoman"/>
      <w:lvlText w:val="%9."/>
      <w:lvlJc w:val="right"/>
      <w:pPr>
        <w:ind w:left="7027" w:hanging="180"/>
      </w:pPr>
    </w:lvl>
  </w:abstractNum>
  <w:abstractNum w:abstractNumId="31" w15:restartNumberingAfterBreak="0">
    <w:nsid w:val="52706618"/>
    <w:multiLevelType w:val="hybridMultilevel"/>
    <w:tmpl w:val="FDC62574"/>
    <w:lvl w:ilvl="0" w:tplc="F15876DA">
      <w:numFmt w:val="bullet"/>
      <w:lvlText w:val="-"/>
      <w:lvlJc w:val="left"/>
      <w:pPr>
        <w:ind w:left="720" w:hanging="360"/>
      </w:pPr>
      <w:rPr>
        <w:rFonts w:ascii="Times New Roman" w:eastAsia="Times New Roman" w:hAnsi="Times New Roman" w:cs="Times New Roman" w:hint="default"/>
      </w:rPr>
    </w:lvl>
    <w:lvl w:ilvl="1" w:tplc="F15876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66786A"/>
    <w:multiLevelType w:val="hybridMultilevel"/>
    <w:tmpl w:val="BFE8DF32"/>
    <w:lvl w:ilvl="0" w:tplc="F15876D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AC15C8"/>
    <w:multiLevelType w:val="hybridMultilevel"/>
    <w:tmpl w:val="5BAE8446"/>
    <w:lvl w:ilvl="0" w:tplc="FC4C8CDA">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2" w:hanging="360"/>
      </w:pPr>
      <w:rPr>
        <w:rFonts w:ascii="Courier New" w:hAnsi="Courier New" w:cs="Courier New" w:hint="default"/>
      </w:rPr>
    </w:lvl>
    <w:lvl w:ilvl="2" w:tplc="04090005">
      <w:start w:val="1"/>
      <w:numFmt w:val="bullet"/>
      <w:lvlText w:val=""/>
      <w:lvlJc w:val="left"/>
      <w:pPr>
        <w:ind w:left="2362" w:hanging="360"/>
      </w:pPr>
      <w:rPr>
        <w:rFonts w:ascii="Wingdings" w:hAnsi="Wingdings" w:hint="default"/>
      </w:rPr>
    </w:lvl>
    <w:lvl w:ilvl="3" w:tplc="04090001">
      <w:start w:val="1"/>
      <w:numFmt w:val="bullet"/>
      <w:lvlText w:val=""/>
      <w:lvlJc w:val="left"/>
      <w:pPr>
        <w:ind w:left="3082" w:hanging="360"/>
      </w:pPr>
      <w:rPr>
        <w:rFonts w:ascii="Symbol" w:hAnsi="Symbol" w:hint="default"/>
      </w:rPr>
    </w:lvl>
    <w:lvl w:ilvl="4" w:tplc="04090003">
      <w:start w:val="1"/>
      <w:numFmt w:val="bullet"/>
      <w:lvlText w:val="o"/>
      <w:lvlJc w:val="left"/>
      <w:pPr>
        <w:ind w:left="3802" w:hanging="360"/>
      </w:pPr>
      <w:rPr>
        <w:rFonts w:ascii="Courier New" w:hAnsi="Courier New" w:cs="Courier New" w:hint="default"/>
      </w:rPr>
    </w:lvl>
    <w:lvl w:ilvl="5" w:tplc="04090005">
      <w:start w:val="1"/>
      <w:numFmt w:val="bullet"/>
      <w:lvlText w:val=""/>
      <w:lvlJc w:val="left"/>
      <w:pPr>
        <w:ind w:left="4522" w:hanging="360"/>
      </w:pPr>
      <w:rPr>
        <w:rFonts w:ascii="Wingdings" w:hAnsi="Wingdings" w:hint="default"/>
      </w:rPr>
    </w:lvl>
    <w:lvl w:ilvl="6" w:tplc="04090001">
      <w:start w:val="1"/>
      <w:numFmt w:val="bullet"/>
      <w:lvlText w:val=""/>
      <w:lvlJc w:val="left"/>
      <w:pPr>
        <w:ind w:left="5242" w:hanging="360"/>
      </w:pPr>
      <w:rPr>
        <w:rFonts w:ascii="Symbol" w:hAnsi="Symbol" w:hint="default"/>
      </w:rPr>
    </w:lvl>
    <w:lvl w:ilvl="7" w:tplc="04090003">
      <w:start w:val="1"/>
      <w:numFmt w:val="bullet"/>
      <w:lvlText w:val="o"/>
      <w:lvlJc w:val="left"/>
      <w:pPr>
        <w:ind w:left="5962" w:hanging="360"/>
      </w:pPr>
      <w:rPr>
        <w:rFonts w:ascii="Courier New" w:hAnsi="Courier New" w:cs="Courier New" w:hint="default"/>
      </w:rPr>
    </w:lvl>
    <w:lvl w:ilvl="8" w:tplc="04090005">
      <w:start w:val="1"/>
      <w:numFmt w:val="bullet"/>
      <w:lvlText w:val=""/>
      <w:lvlJc w:val="left"/>
      <w:pPr>
        <w:ind w:left="6682" w:hanging="360"/>
      </w:pPr>
      <w:rPr>
        <w:rFonts w:ascii="Wingdings" w:hAnsi="Wingdings" w:hint="default"/>
      </w:rPr>
    </w:lvl>
  </w:abstractNum>
  <w:abstractNum w:abstractNumId="34" w15:restartNumberingAfterBreak="0">
    <w:nsid w:val="5CAC7431"/>
    <w:multiLevelType w:val="hybridMultilevel"/>
    <w:tmpl w:val="25B60050"/>
    <w:lvl w:ilvl="0" w:tplc="F1563686">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5CFE5689"/>
    <w:multiLevelType w:val="hybridMultilevel"/>
    <w:tmpl w:val="09182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EB18A7"/>
    <w:multiLevelType w:val="hybridMultilevel"/>
    <w:tmpl w:val="A5BA55AE"/>
    <w:lvl w:ilvl="0" w:tplc="DB7A500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1C46D8"/>
    <w:multiLevelType w:val="hybridMultilevel"/>
    <w:tmpl w:val="85D49C06"/>
    <w:lvl w:ilvl="0" w:tplc="35B83D34">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571C10"/>
    <w:multiLevelType w:val="hybridMultilevel"/>
    <w:tmpl w:val="027004C0"/>
    <w:lvl w:ilvl="0" w:tplc="0CF8E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8"/>
  </w:num>
  <w:num w:numId="3">
    <w:abstractNumId w:val="38"/>
  </w:num>
  <w:num w:numId="4">
    <w:abstractNumId w:val="2"/>
  </w:num>
  <w:num w:numId="5">
    <w:abstractNumId w:val="11"/>
  </w:num>
  <w:num w:numId="6">
    <w:abstractNumId w:val="37"/>
  </w:num>
  <w:num w:numId="7">
    <w:abstractNumId w:val="34"/>
  </w:num>
  <w:num w:numId="8">
    <w:abstractNumId w:val="10"/>
  </w:num>
  <w:num w:numId="9">
    <w:abstractNumId w:val="26"/>
  </w:num>
  <w:num w:numId="10">
    <w:abstractNumId w:val="31"/>
  </w:num>
  <w:num w:numId="11">
    <w:abstractNumId w:val="5"/>
  </w:num>
  <w:num w:numId="12">
    <w:abstractNumId w:val="13"/>
  </w:num>
  <w:num w:numId="13">
    <w:abstractNumId w:val="20"/>
  </w:num>
  <w:num w:numId="14">
    <w:abstractNumId w:val="25"/>
  </w:num>
  <w:num w:numId="15">
    <w:abstractNumId w:val="30"/>
  </w:num>
  <w:num w:numId="16">
    <w:abstractNumId w:val="35"/>
  </w:num>
  <w:num w:numId="17">
    <w:abstractNumId w:val="15"/>
  </w:num>
  <w:num w:numId="18">
    <w:abstractNumId w:val="9"/>
  </w:num>
  <w:num w:numId="19">
    <w:abstractNumId w:val="16"/>
  </w:num>
  <w:num w:numId="20">
    <w:abstractNumId w:val="3"/>
  </w:num>
  <w:num w:numId="21">
    <w:abstractNumId w:val="33"/>
  </w:num>
  <w:num w:numId="22">
    <w:abstractNumId w:val="36"/>
  </w:num>
  <w:num w:numId="23">
    <w:abstractNumId w:val="0"/>
  </w:num>
  <w:num w:numId="24">
    <w:abstractNumId w:val="21"/>
  </w:num>
  <w:num w:numId="25">
    <w:abstractNumId w:val="18"/>
  </w:num>
  <w:num w:numId="26">
    <w:abstractNumId w:val="29"/>
  </w:num>
  <w:num w:numId="27">
    <w:abstractNumId w:val="23"/>
  </w:num>
  <w:num w:numId="28">
    <w:abstractNumId w:val="17"/>
  </w:num>
  <w:num w:numId="29">
    <w:abstractNumId w:val="32"/>
  </w:num>
  <w:num w:numId="30">
    <w:abstractNumId w:val="24"/>
  </w:num>
  <w:num w:numId="31">
    <w:abstractNumId w:val="4"/>
  </w:num>
  <w:num w:numId="32">
    <w:abstractNumId w:val="19"/>
  </w:num>
  <w:num w:numId="33">
    <w:abstractNumId w:val="8"/>
  </w:num>
  <w:num w:numId="34">
    <w:abstractNumId w:val="39"/>
  </w:num>
  <w:num w:numId="35">
    <w:abstractNumId w:val="22"/>
  </w:num>
  <w:num w:numId="36">
    <w:abstractNumId w:val="7"/>
  </w:num>
  <w:num w:numId="37">
    <w:abstractNumId w:val="6"/>
  </w:num>
  <w:num w:numId="38">
    <w:abstractNumId w:val="14"/>
  </w:num>
  <w:num w:numId="39">
    <w:abstractNumId w:val="12"/>
  </w:num>
  <w:num w:numId="40">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420E"/>
    <w:rsid w:val="000049BE"/>
    <w:rsid w:val="00006739"/>
    <w:rsid w:val="00007559"/>
    <w:rsid w:val="00010DFB"/>
    <w:rsid w:val="00011787"/>
    <w:rsid w:val="000119D1"/>
    <w:rsid w:val="00012593"/>
    <w:rsid w:val="0001528D"/>
    <w:rsid w:val="00016D79"/>
    <w:rsid w:val="00021116"/>
    <w:rsid w:val="0002127A"/>
    <w:rsid w:val="0002139E"/>
    <w:rsid w:val="0002177B"/>
    <w:rsid w:val="00022F4B"/>
    <w:rsid w:val="00024554"/>
    <w:rsid w:val="00024A0B"/>
    <w:rsid w:val="00024F8B"/>
    <w:rsid w:val="00030B9B"/>
    <w:rsid w:val="00032912"/>
    <w:rsid w:val="00032E6B"/>
    <w:rsid w:val="00033A97"/>
    <w:rsid w:val="000348E1"/>
    <w:rsid w:val="00036EA6"/>
    <w:rsid w:val="00041E78"/>
    <w:rsid w:val="00043F97"/>
    <w:rsid w:val="00044341"/>
    <w:rsid w:val="00045218"/>
    <w:rsid w:val="00045F2D"/>
    <w:rsid w:val="000502A4"/>
    <w:rsid w:val="00051A13"/>
    <w:rsid w:val="00054AE8"/>
    <w:rsid w:val="00055456"/>
    <w:rsid w:val="00061855"/>
    <w:rsid w:val="00061F8B"/>
    <w:rsid w:val="000621CD"/>
    <w:rsid w:val="00065270"/>
    <w:rsid w:val="00066A27"/>
    <w:rsid w:val="0007236E"/>
    <w:rsid w:val="0007281B"/>
    <w:rsid w:val="0007352A"/>
    <w:rsid w:val="00076599"/>
    <w:rsid w:val="000777DA"/>
    <w:rsid w:val="0007794D"/>
    <w:rsid w:val="00080472"/>
    <w:rsid w:val="0008502F"/>
    <w:rsid w:val="00085657"/>
    <w:rsid w:val="00091633"/>
    <w:rsid w:val="000936DA"/>
    <w:rsid w:val="00093E82"/>
    <w:rsid w:val="0009413E"/>
    <w:rsid w:val="000941F2"/>
    <w:rsid w:val="00094E59"/>
    <w:rsid w:val="00094EC2"/>
    <w:rsid w:val="000968D4"/>
    <w:rsid w:val="00097564"/>
    <w:rsid w:val="000A08B8"/>
    <w:rsid w:val="000A3EEA"/>
    <w:rsid w:val="000A3F03"/>
    <w:rsid w:val="000A413C"/>
    <w:rsid w:val="000A5F93"/>
    <w:rsid w:val="000B19A4"/>
    <w:rsid w:val="000B66C0"/>
    <w:rsid w:val="000B6B71"/>
    <w:rsid w:val="000B6FBD"/>
    <w:rsid w:val="000B7248"/>
    <w:rsid w:val="000C166C"/>
    <w:rsid w:val="000C19FF"/>
    <w:rsid w:val="000C4E15"/>
    <w:rsid w:val="000C525D"/>
    <w:rsid w:val="000C5E50"/>
    <w:rsid w:val="000C5F09"/>
    <w:rsid w:val="000D0218"/>
    <w:rsid w:val="000D1714"/>
    <w:rsid w:val="000D3391"/>
    <w:rsid w:val="000E0D16"/>
    <w:rsid w:val="000E1EF2"/>
    <w:rsid w:val="000E3CA9"/>
    <w:rsid w:val="000E491B"/>
    <w:rsid w:val="000E7B10"/>
    <w:rsid w:val="000E7E0C"/>
    <w:rsid w:val="000F080F"/>
    <w:rsid w:val="000F0816"/>
    <w:rsid w:val="000F17E6"/>
    <w:rsid w:val="000F1E18"/>
    <w:rsid w:val="000F49B9"/>
    <w:rsid w:val="000F6B07"/>
    <w:rsid w:val="000F71D4"/>
    <w:rsid w:val="001028A1"/>
    <w:rsid w:val="00102FBC"/>
    <w:rsid w:val="0010480F"/>
    <w:rsid w:val="001105A2"/>
    <w:rsid w:val="00110B56"/>
    <w:rsid w:val="00112200"/>
    <w:rsid w:val="001147D4"/>
    <w:rsid w:val="00116D3A"/>
    <w:rsid w:val="00122FFF"/>
    <w:rsid w:val="00123B4F"/>
    <w:rsid w:val="001245AE"/>
    <w:rsid w:val="00127C29"/>
    <w:rsid w:val="001306D5"/>
    <w:rsid w:val="00132F91"/>
    <w:rsid w:val="00136B77"/>
    <w:rsid w:val="001403D7"/>
    <w:rsid w:val="00144E85"/>
    <w:rsid w:val="00147C56"/>
    <w:rsid w:val="00153665"/>
    <w:rsid w:val="00155725"/>
    <w:rsid w:val="00157000"/>
    <w:rsid w:val="00157336"/>
    <w:rsid w:val="001606DD"/>
    <w:rsid w:val="00161DB6"/>
    <w:rsid w:val="00162939"/>
    <w:rsid w:val="00164BD4"/>
    <w:rsid w:val="00165475"/>
    <w:rsid w:val="0016765E"/>
    <w:rsid w:val="00170306"/>
    <w:rsid w:val="0017123F"/>
    <w:rsid w:val="00174BB2"/>
    <w:rsid w:val="00174DA2"/>
    <w:rsid w:val="00177E38"/>
    <w:rsid w:val="001813BE"/>
    <w:rsid w:val="0018189A"/>
    <w:rsid w:val="0018354F"/>
    <w:rsid w:val="00183A61"/>
    <w:rsid w:val="00183C8F"/>
    <w:rsid w:val="00184344"/>
    <w:rsid w:val="001857C9"/>
    <w:rsid w:val="00191220"/>
    <w:rsid w:val="00191C80"/>
    <w:rsid w:val="00191DE0"/>
    <w:rsid w:val="00192969"/>
    <w:rsid w:val="0019634C"/>
    <w:rsid w:val="00197729"/>
    <w:rsid w:val="001A076E"/>
    <w:rsid w:val="001A08FA"/>
    <w:rsid w:val="001A0E98"/>
    <w:rsid w:val="001A494D"/>
    <w:rsid w:val="001A5263"/>
    <w:rsid w:val="001B119C"/>
    <w:rsid w:val="001B4D0F"/>
    <w:rsid w:val="001B617B"/>
    <w:rsid w:val="001B66F1"/>
    <w:rsid w:val="001C2235"/>
    <w:rsid w:val="001C4A15"/>
    <w:rsid w:val="001C4E08"/>
    <w:rsid w:val="001C6057"/>
    <w:rsid w:val="001D0D77"/>
    <w:rsid w:val="001D3479"/>
    <w:rsid w:val="001D531A"/>
    <w:rsid w:val="001D730B"/>
    <w:rsid w:val="001E0ABA"/>
    <w:rsid w:val="001E1567"/>
    <w:rsid w:val="001E21BD"/>
    <w:rsid w:val="001E259E"/>
    <w:rsid w:val="001E45CF"/>
    <w:rsid w:val="001E4630"/>
    <w:rsid w:val="001E491C"/>
    <w:rsid w:val="001E4D12"/>
    <w:rsid w:val="001F0999"/>
    <w:rsid w:val="001F0AA0"/>
    <w:rsid w:val="001F161B"/>
    <w:rsid w:val="001F2660"/>
    <w:rsid w:val="001F351F"/>
    <w:rsid w:val="001F6182"/>
    <w:rsid w:val="0020033A"/>
    <w:rsid w:val="00200DB8"/>
    <w:rsid w:val="0020486A"/>
    <w:rsid w:val="00206B0E"/>
    <w:rsid w:val="00210085"/>
    <w:rsid w:val="00210758"/>
    <w:rsid w:val="00210CD4"/>
    <w:rsid w:val="00212CAB"/>
    <w:rsid w:val="00213E4E"/>
    <w:rsid w:val="002167B6"/>
    <w:rsid w:val="00222D64"/>
    <w:rsid w:val="002238ED"/>
    <w:rsid w:val="00224E44"/>
    <w:rsid w:val="00225489"/>
    <w:rsid w:val="002254C6"/>
    <w:rsid w:val="00225C67"/>
    <w:rsid w:val="00227B6C"/>
    <w:rsid w:val="00227D14"/>
    <w:rsid w:val="00231312"/>
    <w:rsid w:val="00233CE4"/>
    <w:rsid w:val="00235734"/>
    <w:rsid w:val="002359D9"/>
    <w:rsid w:val="0023719F"/>
    <w:rsid w:val="00240418"/>
    <w:rsid w:val="00242AE8"/>
    <w:rsid w:val="00242CF0"/>
    <w:rsid w:val="002437C6"/>
    <w:rsid w:val="00243BE7"/>
    <w:rsid w:val="00246BEB"/>
    <w:rsid w:val="0025294D"/>
    <w:rsid w:val="00252AF9"/>
    <w:rsid w:val="00253413"/>
    <w:rsid w:val="00253784"/>
    <w:rsid w:val="00256573"/>
    <w:rsid w:val="00261486"/>
    <w:rsid w:val="002615FC"/>
    <w:rsid w:val="0026378F"/>
    <w:rsid w:val="00266945"/>
    <w:rsid w:val="00267978"/>
    <w:rsid w:val="002703A5"/>
    <w:rsid w:val="00272567"/>
    <w:rsid w:val="00272D18"/>
    <w:rsid w:val="00276CC5"/>
    <w:rsid w:val="00281129"/>
    <w:rsid w:val="0028151B"/>
    <w:rsid w:val="002871CD"/>
    <w:rsid w:val="002879E7"/>
    <w:rsid w:val="00291C03"/>
    <w:rsid w:val="00292084"/>
    <w:rsid w:val="00292141"/>
    <w:rsid w:val="00294E81"/>
    <w:rsid w:val="002A03EE"/>
    <w:rsid w:val="002A0CCB"/>
    <w:rsid w:val="002A2714"/>
    <w:rsid w:val="002A3AC0"/>
    <w:rsid w:val="002A3C11"/>
    <w:rsid w:val="002A5FF2"/>
    <w:rsid w:val="002B0FA4"/>
    <w:rsid w:val="002B2390"/>
    <w:rsid w:val="002C239F"/>
    <w:rsid w:val="002C2400"/>
    <w:rsid w:val="002C3177"/>
    <w:rsid w:val="002C3433"/>
    <w:rsid w:val="002D0178"/>
    <w:rsid w:val="002D0859"/>
    <w:rsid w:val="002D16F4"/>
    <w:rsid w:val="002D1B90"/>
    <w:rsid w:val="002D2D5B"/>
    <w:rsid w:val="002D3123"/>
    <w:rsid w:val="002D3F7A"/>
    <w:rsid w:val="002D4277"/>
    <w:rsid w:val="002D4C06"/>
    <w:rsid w:val="002D6490"/>
    <w:rsid w:val="002D6ECA"/>
    <w:rsid w:val="002E2A4F"/>
    <w:rsid w:val="002E3708"/>
    <w:rsid w:val="002E38CB"/>
    <w:rsid w:val="002E6C36"/>
    <w:rsid w:val="002F0683"/>
    <w:rsid w:val="002F3871"/>
    <w:rsid w:val="002F38EE"/>
    <w:rsid w:val="002F4F17"/>
    <w:rsid w:val="002F5093"/>
    <w:rsid w:val="002F54EF"/>
    <w:rsid w:val="002F7194"/>
    <w:rsid w:val="00305436"/>
    <w:rsid w:val="00305D7E"/>
    <w:rsid w:val="003100C0"/>
    <w:rsid w:val="00315C8D"/>
    <w:rsid w:val="00316329"/>
    <w:rsid w:val="003170CF"/>
    <w:rsid w:val="00317AE5"/>
    <w:rsid w:val="00325F6E"/>
    <w:rsid w:val="0032683C"/>
    <w:rsid w:val="00331C3C"/>
    <w:rsid w:val="00332B2A"/>
    <w:rsid w:val="00337C58"/>
    <w:rsid w:val="00341180"/>
    <w:rsid w:val="00341D97"/>
    <w:rsid w:val="00341DC9"/>
    <w:rsid w:val="00342EC6"/>
    <w:rsid w:val="0034391F"/>
    <w:rsid w:val="00344655"/>
    <w:rsid w:val="003510E3"/>
    <w:rsid w:val="00351BDF"/>
    <w:rsid w:val="00352680"/>
    <w:rsid w:val="00352FCB"/>
    <w:rsid w:val="00362274"/>
    <w:rsid w:val="00364BA6"/>
    <w:rsid w:val="00366214"/>
    <w:rsid w:val="003668A9"/>
    <w:rsid w:val="00367E92"/>
    <w:rsid w:val="003704D2"/>
    <w:rsid w:val="00372545"/>
    <w:rsid w:val="003740F3"/>
    <w:rsid w:val="00376076"/>
    <w:rsid w:val="003777F2"/>
    <w:rsid w:val="00380EC0"/>
    <w:rsid w:val="00385DFC"/>
    <w:rsid w:val="0038702E"/>
    <w:rsid w:val="003918B2"/>
    <w:rsid w:val="00394D40"/>
    <w:rsid w:val="00394F12"/>
    <w:rsid w:val="00394FED"/>
    <w:rsid w:val="00395895"/>
    <w:rsid w:val="00397160"/>
    <w:rsid w:val="00397A5D"/>
    <w:rsid w:val="003A1DD5"/>
    <w:rsid w:val="003A276D"/>
    <w:rsid w:val="003A6197"/>
    <w:rsid w:val="003B015F"/>
    <w:rsid w:val="003B103D"/>
    <w:rsid w:val="003B30C7"/>
    <w:rsid w:val="003C003A"/>
    <w:rsid w:val="003C1390"/>
    <w:rsid w:val="003C5BA8"/>
    <w:rsid w:val="003C7DF3"/>
    <w:rsid w:val="003D0781"/>
    <w:rsid w:val="003D40B6"/>
    <w:rsid w:val="003E3AB3"/>
    <w:rsid w:val="003E58A9"/>
    <w:rsid w:val="003E59AF"/>
    <w:rsid w:val="003E7AF7"/>
    <w:rsid w:val="003F5000"/>
    <w:rsid w:val="003F6764"/>
    <w:rsid w:val="003F6FD5"/>
    <w:rsid w:val="00402C61"/>
    <w:rsid w:val="00403660"/>
    <w:rsid w:val="00404020"/>
    <w:rsid w:val="00404C95"/>
    <w:rsid w:val="0040560C"/>
    <w:rsid w:val="0041556C"/>
    <w:rsid w:val="00415E6D"/>
    <w:rsid w:val="004209F4"/>
    <w:rsid w:val="004211A2"/>
    <w:rsid w:val="0042130A"/>
    <w:rsid w:val="0043032A"/>
    <w:rsid w:val="00430C13"/>
    <w:rsid w:val="00431969"/>
    <w:rsid w:val="00433C23"/>
    <w:rsid w:val="00433EEB"/>
    <w:rsid w:val="0044171A"/>
    <w:rsid w:val="0044242B"/>
    <w:rsid w:val="00442737"/>
    <w:rsid w:val="00447BEB"/>
    <w:rsid w:val="004500E2"/>
    <w:rsid w:val="00457D35"/>
    <w:rsid w:val="004655D4"/>
    <w:rsid w:val="00465D65"/>
    <w:rsid w:val="00466B47"/>
    <w:rsid w:val="00467398"/>
    <w:rsid w:val="00473B72"/>
    <w:rsid w:val="00476008"/>
    <w:rsid w:val="00477BB5"/>
    <w:rsid w:val="00482FFA"/>
    <w:rsid w:val="00484241"/>
    <w:rsid w:val="00484B34"/>
    <w:rsid w:val="00484E67"/>
    <w:rsid w:val="00486604"/>
    <w:rsid w:val="004900B2"/>
    <w:rsid w:val="00491A55"/>
    <w:rsid w:val="00491C17"/>
    <w:rsid w:val="00492226"/>
    <w:rsid w:val="00492D3D"/>
    <w:rsid w:val="00493530"/>
    <w:rsid w:val="004947A3"/>
    <w:rsid w:val="004947CC"/>
    <w:rsid w:val="0049533C"/>
    <w:rsid w:val="004A019D"/>
    <w:rsid w:val="004A0C87"/>
    <w:rsid w:val="004A106F"/>
    <w:rsid w:val="004A1F27"/>
    <w:rsid w:val="004A20C1"/>
    <w:rsid w:val="004A2279"/>
    <w:rsid w:val="004A240F"/>
    <w:rsid w:val="004A3046"/>
    <w:rsid w:val="004A3FE5"/>
    <w:rsid w:val="004B274E"/>
    <w:rsid w:val="004B32DA"/>
    <w:rsid w:val="004B38FF"/>
    <w:rsid w:val="004B4BF6"/>
    <w:rsid w:val="004B5D2E"/>
    <w:rsid w:val="004B7623"/>
    <w:rsid w:val="004B7636"/>
    <w:rsid w:val="004C1D6A"/>
    <w:rsid w:val="004C261F"/>
    <w:rsid w:val="004C304A"/>
    <w:rsid w:val="004C3220"/>
    <w:rsid w:val="004C6167"/>
    <w:rsid w:val="004C6C86"/>
    <w:rsid w:val="004D03CA"/>
    <w:rsid w:val="004D2B37"/>
    <w:rsid w:val="004D54AB"/>
    <w:rsid w:val="004E0519"/>
    <w:rsid w:val="004E2D50"/>
    <w:rsid w:val="004E30D5"/>
    <w:rsid w:val="004E34D0"/>
    <w:rsid w:val="004E3C21"/>
    <w:rsid w:val="004E4E17"/>
    <w:rsid w:val="004E7902"/>
    <w:rsid w:val="004F0DC4"/>
    <w:rsid w:val="004F1443"/>
    <w:rsid w:val="004F27D5"/>
    <w:rsid w:val="004F48E2"/>
    <w:rsid w:val="005009CB"/>
    <w:rsid w:val="0050292A"/>
    <w:rsid w:val="0050764E"/>
    <w:rsid w:val="00510BA3"/>
    <w:rsid w:val="00511681"/>
    <w:rsid w:val="00511AC1"/>
    <w:rsid w:val="00511C02"/>
    <w:rsid w:val="0051289C"/>
    <w:rsid w:val="005133A5"/>
    <w:rsid w:val="0051705E"/>
    <w:rsid w:val="00517851"/>
    <w:rsid w:val="00520BCB"/>
    <w:rsid w:val="00523200"/>
    <w:rsid w:val="005235E6"/>
    <w:rsid w:val="00526DC0"/>
    <w:rsid w:val="0053187A"/>
    <w:rsid w:val="00531A70"/>
    <w:rsid w:val="00534A24"/>
    <w:rsid w:val="00535CEF"/>
    <w:rsid w:val="005408E4"/>
    <w:rsid w:val="0054129C"/>
    <w:rsid w:val="00542606"/>
    <w:rsid w:val="00544525"/>
    <w:rsid w:val="005451C3"/>
    <w:rsid w:val="005467FD"/>
    <w:rsid w:val="0054745D"/>
    <w:rsid w:val="00547902"/>
    <w:rsid w:val="0055000C"/>
    <w:rsid w:val="00550B8D"/>
    <w:rsid w:val="005516D1"/>
    <w:rsid w:val="00554035"/>
    <w:rsid w:val="00554D3D"/>
    <w:rsid w:val="005628AF"/>
    <w:rsid w:val="005633BE"/>
    <w:rsid w:val="0056583E"/>
    <w:rsid w:val="00567C7A"/>
    <w:rsid w:val="00570EF4"/>
    <w:rsid w:val="00574126"/>
    <w:rsid w:val="00575B99"/>
    <w:rsid w:val="00577396"/>
    <w:rsid w:val="00582E16"/>
    <w:rsid w:val="0058321F"/>
    <w:rsid w:val="005838B0"/>
    <w:rsid w:val="00583E3A"/>
    <w:rsid w:val="00583FC5"/>
    <w:rsid w:val="00584F54"/>
    <w:rsid w:val="00585F4E"/>
    <w:rsid w:val="00590018"/>
    <w:rsid w:val="00590D85"/>
    <w:rsid w:val="00590FC5"/>
    <w:rsid w:val="00591085"/>
    <w:rsid w:val="00591D31"/>
    <w:rsid w:val="005978C4"/>
    <w:rsid w:val="00597ACF"/>
    <w:rsid w:val="005A01C8"/>
    <w:rsid w:val="005A6ED1"/>
    <w:rsid w:val="005B0CF7"/>
    <w:rsid w:val="005B7357"/>
    <w:rsid w:val="005C044E"/>
    <w:rsid w:val="005C2261"/>
    <w:rsid w:val="005C29A7"/>
    <w:rsid w:val="005C3459"/>
    <w:rsid w:val="005C35BE"/>
    <w:rsid w:val="005D070D"/>
    <w:rsid w:val="005D66B6"/>
    <w:rsid w:val="005D68FF"/>
    <w:rsid w:val="005D6CF1"/>
    <w:rsid w:val="005D6D2F"/>
    <w:rsid w:val="005E0C4E"/>
    <w:rsid w:val="005E4021"/>
    <w:rsid w:val="005F1511"/>
    <w:rsid w:val="005F1F34"/>
    <w:rsid w:val="005F6C8E"/>
    <w:rsid w:val="005F7B3D"/>
    <w:rsid w:val="0060062A"/>
    <w:rsid w:val="00601873"/>
    <w:rsid w:val="00602E64"/>
    <w:rsid w:val="00604620"/>
    <w:rsid w:val="00604AD3"/>
    <w:rsid w:val="00607962"/>
    <w:rsid w:val="00611B16"/>
    <w:rsid w:val="00613BEB"/>
    <w:rsid w:val="00613E36"/>
    <w:rsid w:val="006149D2"/>
    <w:rsid w:val="006178A1"/>
    <w:rsid w:val="0061794F"/>
    <w:rsid w:val="00620688"/>
    <w:rsid w:val="006208DA"/>
    <w:rsid w:val="00625B35"/>
    <w:rsid w:val="00625D4A"/>
    <w:rsid w:val="00625E8F"/>
    <w:rsid w:val="006322F7"/>
    <w:rsid w:val="00632D4C"/>
    <w:rsid w:val="006331EB"/>
    <w:rsid w:val="0063364F"/>
    <w:rsid w:val="00634384"/>
    <w:rsid w:val="006354F5"/>
    <w:rsid w:val="00637F5F"/>
    <w:rsid w:val="00640A91"/>
    <w:rsid w:val="00641168"/>
    <w:rsid w:val="00641A97"/>
    <w:rsid w:val="006431F0"/>
    <w:rsid w:val="00645A0E"/>
    <w:rsid w:val="00646EC5"/>
    <w:rsid w:val="0064748F"/>
    <w:rsid w:val="00647DB0"/>
    <w:rsid w:val="00650B64"/>
    <w:rsid w:val="00652DC8"/>
    <w:rsid w:val="006558AA"/>
    <w:rsid w:val="0066120C"/>
    <w:rsid w:val="00661223"/>
    <w:rsid w:val="00662250"/>
    <w:rsid w:val="006627EB"/>
    <w:rsid w:val="00664794"/>
    <w:rsid w:val="00664A5A"/>
    <w:rsid w:val="006654FC"/>
    <w:rsid w:val="0066625C"/>
    <w:rsid w:val="00670DA5"/>
    <w:rsid w:val="006721BD"/>
    <w:rsid w:val="00672625"/>
    <w:rsid w:val="00672A59"/>
    <w:rsid w:val="00673D39"/>
    <w:rsid w:val="006740F4"/>
    <w:rsid w:val="00674E7A"/>
    <w:rsid w:val="0067758A"/>
    <w:rsid w:val="006777C1"/>
    <w:rsid w:val="00680446"/>
    <w:rsid w:val="0068241C"/>
    <w:rsid w:val="00682866"/>
    <w:rsid w:val="00684876"/>
    <w:rsid w:val="00685794"/>
    <w:rsid w:val="00685EF4"/>
    <w:rsid w:val="00686042"/>
    <w:rsid w:val="00687D1A"/>
    <w:rsid w:val="00690D36"/>
    <w:rsid w:val="0069113E"/>
    <w:rsid w:val="00691AA0"/>
    <w:rsid w:val="006924B5"/>
    <w:rsid w:val="00692632"/>
    <w:rsid w:val="00692971"/>
    <w:rsid w:val="006A3E5B"/>
    <w:rsid w:val="006A4FFB"/>
    <w:rsid w:val="006A69D6"/>
    <w:rsid w:val="006A7661"/>
    <w:rsid w:val="006B081E"/>
    <w:rsid w:val="006B251C"/>
    <w:rsid w:val="006B4380"/>
    <w:rsid w:val="006B489F"/>
    <w:rsid w:val="006B4A63"/>
    <w:rsid w:val="006B4F62"/>
    <w:rsid w:val="006B6575"/>
    <w:rsid w:val="006B6CA9"/>
    <w:rsid w:val="006B7923"/>
    <w:rsid w:val="006C0B6D"/>
    <w:rsid w:val="006C1FC6"/>
    <w:rsid w:val="006C3257"/>
    <w:rsid w:val="006C726C"/>
    <w:rsid w:val="006D1040"/>
    <w:rsid w:val="006D1177"/>
    <w:rsid w:val="006D122E"/>
    <w:rsid w:val="006D3CE1"/>
    <w:rsid w:val="006D6F09"/>
    <w:rsid w:val="006E0F61"/>
    <w:rsid w:val="006E1285"/>
    <w:rsid w:val="006E2C76"/>
    <w:rsid w:val="006E43C1"/>
    <w:rsid w:val="006E4B61"/>
    <w:rsid w:val="006E5916"/>
    <w:rsid w:val="006E6477"/>
    <w:rsid w:val="006E745E"/>
    <w:rsid w:val="006F3545"/>
    <w:rsid w:val="006F49EC"/>
    <w:rsid w:val="006F6672"/>
    <w:rsid w:val="006F77F9"/>
    <w:rsid w:val="006F7941"/>
    <w:rsid w:val="006F7F72"/>
    <w:rsid w:val="007008E8"/>
    <w:rsid w:val="00701F74"/>
    <w:rsid w:val="007042CA"/>
    <w:rsid w:val="00710D17"/>
    <w:rsid w:val="00711F2A"/>
    <w:rsid w:val="00715016"/>
    <w:rsid w:val="0071550D"/>
    <w:rsid w:val="00715E44"/>
    <w:rsid w:val="007236B8"/>
    <w:rsid w:val="00723F8C"/>
    <w:rsid w:val="007252A7"/>
    <w:rsid w:val="0073001F"/>
    <w:rsid w:val="00734C2E"/>
    <w:rsid w:val="007439E2"/>
    <w:rsid w:val="00743D33"/>
    <w:rsid w:val="007478FD"/>
    <w:rsid w:val="00747F08"/>
    <w:rsid w:val="00752004"/>
    <w:rsid w:val="00753684"/>
    <w:rsid w:val="00754919"/>
    <w:rsid w:val="0075740B"/>
    <w:rsid w:val="00757489"/>
    <w:rsid w:val="007575EB"/>
    <w:rsid w:val="00757EAC"/>
    <w:rsid w:val="00760E25"/>
    <w:rsid w:val="00760E5F"/>
    <w:rsid w:val="00761921"/>
    <w:rsid w:val="00766B5E"/>
    <w:rsid w:val="0076796C"/>
    <w:rsid w:val="00770BE0"/>
    <w:rsid w:val="00771F5E"/>
    <w:rsid w:val="0077247B"/>
    <w:rsid w:val="0077466A"/>
    <w:rsid w:val="0077660B"/>
    <w:rsid w:val="00776D71"/>
    <w:rsid w:val="00780A14"/>
    <w:rsid w:val="007825D5"/>
    <w:rsid w:val="007856DE"/>
    <w:rsid w:val="007867EE"/>
    <w:rsid w:val="00786A61"/>
    <w:rsid w:val="00791320"/>
    <w:rsid w:val="00792368"/>
    <w:rsid w:val="00793C69"/>
    <w:rsid w:val="00796B5B"/>
    <w:rsid w:val="007A00E0"/>
    <w:rsid w:val="007A0602"/>
    <w:rsid w:val="007A0616"/>
    <w:rsid w:val="007A37BD"/>
    <w:rsid w:val="007A386C"/>
    <w:rsid w:val="007A658D"/>
    <w:rsid w:val="007A663A"/>
    <w:rsid w:val="007B3210"/>
    <w:rsid w:val="007B383F"/>
    <w:rsid w:val="007B483D"/>
    <w:rsid w:val="007C15AF"/>
    <w:rsid w:val="007C27F7"/>
    <w:rsid w:val="007C28B3"/>
    <w:rsid w:val="007C57F4"/>
    <w:rsid w:val="007C67D8"/>
    <w:rsid w:val="007D05DE"/>
    <w:rsid w:val="007D0BDA"/>
    <w:rsid w:val="007D278A"/>
    <w:rsid w:val="007E6021"/>
    <w:rsid w:val="007E78EF"/>
    <w:rsid w:val="007F0419"/>
    <w:rsid w:val="007F2419"/>
    <w:rsid w:val="007F43D8"/>
    <w:rsid w:val="00802482"/>
    <w:rsid w:val="008062EF"/>
    <w:rsid w:val="00806A58"/>
    <w:rsid w:val="00807FA4"/>
    <w:rsid w:val="008111A7"/>
    <w:rsid w:val="008128C2"/>
    <w:rsid w:val="008129E1"/>
    <w:rsid w:val="00812E76"/>
    <w:rsid w:val="00812EBE"/>
    <w:rsid w:val="00815A0C"/>
    <w:rsid w:val="00815D43"/>
    <w:rsid w:val="0082148A"/>
    <w:rsid w:val="008233FA"/>
    <w:rsid w:val="00826F9D"/>
    <w:rsid w:val="00830C28"/>
    <w:rsid w:val="00832E9E"/>
    <w:rsid w:val="0083311E"/>
    <w:rsid w:val="00833757"/>
    <w:rsid w:val="00834CCF"/>
    <w:rsid w:val="00835773"/>
    <w:rsid w:val="0083628F"/>
    <w:rsid w:val="00840567"/>
    <w:rsid w:val="00841631"/>
    <w:rsid w:val="00841662"/>
    <w:rsid w:val="00841CE9"/>
    <w:rsid w:val="00844001"/>
    <w:rsid w:val="00844B3E"/>
    <w:rsid w:val="008464AA"/>
    <w:rsid w:val="00852A18"/>
    <w:rsid w:val="00853B48"/>
    <w:rsid w:val="008570D4"/>
    <w:rsid w:val="008571E6"/>
    <w:rsid w:val="0085754D"/>
    <w:rsid w:val="00864428"/>
    <w:rsid w:val="00870998"/>
    <w:rsid w:val="008735BF"/>
    <w:rsid w:val="00873E0F"/>
    <w:rsid w:val="00874002"/>
    <w:rsid w:val="008813A2"/>
    <w:rsid w:val="008813AC"/>
    <w:rsid w:val="00890157"/>
    <w:rsid w:val="0089077B"/>
    <w:rsid w:val="008916AB"/>
    <w:rsid w:val="00891AE1"/>
    <w:rsid w:val="00894739"/>
    <w:rsid w:val="008A0853"/>
    <w:rsid w:val="008A12FB"/>
    <w:rsid w:val="008A2424"/>
    <w:rsid w:val="008A2F99"/>
    <w:rsid w:val="008A36F7"/>
    <w:rsid w:val="008A531C"/>
    <w:rsid w:val="008A6E32"/>
    <w:rsid w:val="008B2ED7"/>
    <w:rsid w:val="008B5B40"/>
    <w:rsid w:val="008B7FA7"/>
    <w:rsid w:val="008C1E09"/>
    <w:rsid w:val="008C2D3B"/>
    <w:rsid w:val="008C3F49"/>
    <w:rsid w:val="008C4C76"/>
    <w:rsid w:val="008C783E"/>
    <w:rsid w:val="008D080A"/>
    <w:rsid w:val="008D201A"/>
    <w:rsid w:val="008D4A73"/>
    <w:rsid w:val="008D79D7"/>
    <w:rsid w:val="008E1941"/>
    <w:rsid w:val="008E2154"/>
    <w:rsid w:val="008E4184"/>
    <w:rsid w:val="008E4B7E"/>
    <w:rsid w:val="008E56E7"/>
    <w:rsid w:val="008E630E"/>
    <w:rsid w:val="008E6B23"/>
    <w:rsid w:val="008F20BF"/>
    <w:rsid w:val="008F3A79"/>
    <w:rsid w:val="008F3B93"/>
    <w:rsid w:val="008F3F66"/>
    <w:rsid w:val="008F4E2B"/>
    <w:rsid w:val="008F6358"/>
    <w:rsid w:val="008F6806"/>
    <w:rsid w:val="008F7367"/>
    <w:rsid w:val="008F7D5F"/>
    <w:rsid w:val="00902FA0"/>
    <w:rsid w:val="00903B46"/>
    <w:rsid w:val="009060E2"/>
    <w:rsid w:val="009069C2"/>
    <w:rsid w:val="00911710"/>
    <w:rsid w:val="00912B12"/>
    <w:rsid w:val="00915C1D"/>
    <w:rsid w:val="009165B5"/>
    <w:rsid w:val="00916D44"/>
    <w:rsid w:val="0092018B"/>
    <w:rsid w:val="0092047C"/>
    <w:rsid w:val="00920F62"/>
    <w:rsid w:val="0092137D"/>
    <w:rsid w:val="00922C2D"/>
    <w:rsid w:val="0092596B"/>
    <w:rsid w:val="00925CBA"/>
    <w:rsid w:val="00926DEC"/>
    <w:rsid w:val="00927237"/>
    <w:rsid w:val="00930CCA"/>
    <w:rsid w:val="009318FC"/>
    <w:rsid w:val="00931CCC"/>
    <w:rsid w:val="009320B0"/>
    <w:rsid w:val="00932D2C"/>
    <w:rsid w:val="009344D2"/>
    <w:rsid w:val="00934F9E"/>
    <w:rsid w:val="00936AE3"/>
    <w:rsid w:val="00941149"/>
    <w:rsid w:val="00941DCF"/>
    <w:rsid w:val="00944142"/>
    <w:rsid w:val="0094648D"/>
    <w:rsid w:val="0095236D"/>
    <w:rsid w:val="00952A35"/>
    <w:rsid w:val="0095364E"/>
    <w:rsid w:val="00956BF2"/>
    <w:rsid w:val="00960272"/>
    <w:rsid w:val="00960835"/>
    <w:rsid w:val="0096418E"/>
    <w:rsid w:val="00970E54"/>
    <w:rsid w:val="0097354F"/>
    <w:rsid w:val="00973BAE"/>
    <w:rsid w:val="00975D58"/>
    <w:rsid w:val="00976CB1"/>
    <w:rsid w:val="00976D53"/>
    <w:rsid w:val="009802F6"/>
    <w:rsid w:val="00980CBB"/>
    <w:rsid w:val="00982A3E"/>
    <w:rsid w:val="00982FFA"/>
    <w:rsid w:val="00983CC8"/>
    <w:rsid w:val="0098479A"/>
    <w:rsid w:val="009866B9"/>
    <w:rsid w:val="00987927"/>
    <w:rsid w:val="0099191D"/>
    <w:rsid w:val="00991BC2"/>
    <w:rsid w:val="0099221A"/>
    <w:rsid w:val="009927CC"/>
    <w:rsid w:val="0099280A"/>
    <w:rsid w:val="00993120"/>
    <w:rsid w:val="009944C9"/>
    <w:rsid w:val="00995781"/>
    <w:rsid w:val="00995CE2"/>
    <w:rsid w:val="00996DFB"/>
    <w:rsid w:val="009A2F24"/>
    <w:rsid w:val="009A4354"/>
    <w:rsid w:val="009A5D59"/>
    <w:rsid w:val="009B144D"/>
    <w:rsid w:val="009B277A"/>
    <w:rsid w:val="009B5458"/>
    <w:rsid w:val="009B5B84"/>
    <w:rsid w:val="009B702F"/>
    <w:rsid w:val="009B796C"/>
    <w:rsid w:val="009C12D3"/>
    <w:rsid w:val="009C181C"/>
    <w:rsid w:val="009C3314"/>
    <w:rsid w:val="009C3F1A"/>
    <w:rsid w:val="009C6954"/>
    <w:rsid w:val="009C6BFA"/>
    <w:rsid w:val="009C7087"/>
    <w:rsid w:val="009D2E57"/>
    <w:rsid w:val="009E6F12"/>
    <w:rsid w:val="009E7019"/>
    <w:rsid w:val="009E7364"/>
    <w:rsid w:val="009E77CD"/>
    <w:rsid w:val="009E7E43"/>
    <w:rsid w:val="009F12EB"/>
    <w:rsid w:val="009F4208"/>
    <w:rsid w:val="009F69B4"/>
    <w:rsid w:val="009F76EC"/>
    <w:rsid w:val="009F7D12"/>
    <w:rsid w:val="00A03445"/>
    <w:rsid w:val="00A06367"/>
    <w:rsid w:val="00A121AB"/>
    <w:rsid w:val="00A12D27"/>
    <w:rsid w:val="00A12DDA"/>
    <w:rsid w:val="00A144E9"/>
    <w:rsid w:val="00A14D85"/>
    <w:rsid w:val="00A16910"/>
    <w:rsid w:val="00A16CB0"/>
    <w:rsid w:val="00A176BD"/>
    <w:rsid w:val="00A24DDC"/>
    <w:rsid w:val="00A257A6"/>
    <w:rsid w:val="00A25CEE"/>
    <w:rsid w:val="00A3283D"/>
    <w:rsid w:val="00A338BF"/>
    <w:rsid w:val="00A33BF0"/>
    <w:rsid w:val="00A33F5D"/>
    <w:rsid w:val="00A34318"/>
    <w:rsid w:val="00A34647"/>
    <w:rsid w:val="00A34A64"/>
    <w:rsid w:val="00A3671D"/>
    <w:rsid w:val="00A3732D"/>
    <w:rsid w:val="00A405AB"/>
    <w:rsid w:val="00A40683"/>
    <w:rsid w:val="00A40D6C"/>
    <w:rsid w:val="00A4115E"/>
    <w:rsid w:val="00A427AA"/>
    <w:rsid w:val="00A43D69"/>
    <w:rsid w:val="00A444AA"/>
    <w:rsid w:val="00A47F12"/>
    <w:rsid w:val="00A50712"/>
    <w:rsid w:val="00A51C97"/>
    <w:rsid w:val="00A51FFA"/>
    <w:rsid w:val="00A520AB"/>
    <w:rsid w:val="00A5225B"/>
    <w:rsid w:val="00A54EB5"/>
    <w:rsid w:val="00A56F80"/>
    <w:rsid w:val="00A57645"/>
    <w:rsid w:val="00A64047"/>
    <w:rsid w:val="00A6597B"/>
    <w:rsid w:val="00A65CE1"/>
    <w:rsid w:val="00A65EB7"/>
    <w:rsid w:val="00A70F8D"/>
    <w:rsid w:val="00A72424"/>
    <w:rsid w:val="00A72CAD"/>
    <w:rsid w:val="00A75B8B"/>
    <w:rsid w:val="00A75E05"/>
    <w:rsid w:val="00A77777"/>
    <w:rsid w:val="00A77AB9"/>
    <w:rsid w:val="00A81192"/>
    <w:rsid w:val="00A854D5"/>
    <w:rsid w:val="00A86D17"/>
    <w:rsid w:val="00A873BC"/>
    <w:rsid w:val="00A911B8"/>
    <w:rsid w:val="00A93577"/>
    <w:rsid w:val="00A95124"/>
    <w:rsid w:val="00A96386"/>
    <w:rsid w:val="00A972A6"/>
    <w:rsid w:val="00A97E76"/>
    <w:rsid w:val="00AA1640"/>
    <w:rsid w:val="00AA745D"/>
    <w:rsid w:val="00AB014F"/>
    <w:rsid w:val="00AB2BCD"/>
    <w:rsid w:val="00AB3AD3"/>
    <w:rsid w:val="00AB40F3"/>
    <w:rsid w:val="00AB428E"/>
    <w:rsid w:val="00AB4446"/>
    <w:rsid w:val="00AB4550"/>
    <w:rsid w:val="00AB4777"/>
    <w:rsid w:val="00AB4DE3"/>
    <w:rsid w:val="00AB53E7"/>
    <w:rsid w:val="00AB643B"/>
    <w:rsid w:val="00AC1202"/>
    <w:rsid w:val="00AC2C1E"/>
    <w:rsid w:val="00AC3F99"/>
    <w:rsid w:val="00AC4081"/>
    <w:rsid w:val="00AC5294"/>
    <w:rsid w:val="00AC67FF"/>
    <w:rsid w:val="00AD0C6B"/>
    <w:rsid w:val="00AD1654"/>
    <w:rsid w:val="00AD1DE8"/>
    <w:rsid w:val="00AD38E1"/>
    <w:rsid w:val="00AD4A90"/>
    <w:rsid w:val="00AD518C"/>
    <w:rsid w:val="00AD6E6B"/>
    <w:rsid w:val="00AE02ED"/>
    <w:rsid w:val="00AE04EE"/>
    <w:rsid w:val="00AE0598"/>
    <w:rsid w:val="00AE2DE4"/>
    <w:rsid w:val="00AE3238"/>
    <w:rsid w:val="00AE3F74"/>
    <w:rsid w:val="00AE47D3"/>
    <w:rsid w:val="00AE5EC7"/>
    <w:rsid w:val="00AF3B1C"/>
    <w:rsid w:val="00AF5BDE"/>
    <w:rsid w:val="00AF66B3"/>
    <w:rsid w:val="00AF6F03"/>
    <w:rsid w:val="00B013EF"/>
    <w:rsid w:val="00B02185"/>
    <w:rsid w:val="00B02A4E"/>
    <w:rsid w:val="00B04AFA"/>
    <w:rsid w:val="00B06692"/>
    <w:rsid w:val="00B10AB9"/>
    <w:rsid w:val="00B10F1A"/>
    <w:rsid w:val="00B1190E"/>
    <w:rsid w:val="00B11C20"/>
    <w:rsid w:val="00B12A7A"/>
    <w:rsid w:val="00B1439C"/>
    <w:rsid w:val="00B14DFD"/>
    <w:rsid w:val="00B16BC7"/>
    <w:rsid w:val="00B1798F"/>
    <w:rsid w:val="00B21BF2"/>
    <w:rsid w:val="00B22DFD"/>
    <w:rsid w:val="00B25C99"/>
    <w:rsid w:val="00B25E72"/>
    <w:rsid w:val="00B2780C"/>
    <w:rsid w:val="00B31516"/>
    <w:rsid w:val="00B31654"/>
    <w:rsid w:val="00B3277D"/>
    <w:rsid w:val="00B32CD9"/>
    <w:rsid w:val="00B331C7"/>
    <w:rsid w:val="00B35151"/>
    <w:rsid w:val="00B363FB"/>
    <w:rsid w:val="00B3666E"/>
    <w:rsid w:val="00B3755E"/>
    <w:rsid w:val="00B37CF8"/>
    <w:rsid w:val="00B41A05"/>
    <w:rsid w:val="00B43BD0"/>
    <w:rsid w:val="00B43F60"/>
    <w:rsid w:val="00B45BF3"/>
    <w:rsid w:val="00B5056F"/>
    <w:rsid w:val="00B50D91"/>
    <w:rsid w:val="00B51180"/>
    <w:rsid w:val="00B51658"/>
    <w:rsid w:val="00B548AD"/>
    <w:rsid w:val="00B579EC"/>
    <w:rsid w:val="00B57E92"/>
    <w:rsid w:val="00B622A1"/>
    <w:rsid w:val="00B6419A"/>
    <w:rsid w:val="00B65E39"/>
    <w:rsid w:val="00B663F7"/>
    <w:rsid w:val="00B71653"/>
    <w:rsid w:val="00B72142"/>
    <w:rsid w:val="00B738A3"/>
    <w:rsid w:val="00B73F92"/>
    <w:rsid w:val="00B75129"/>
    <w:rsid w:val="00B77781"/>
    <w:rsid w:val="00B86125"/>
    <w:rsid w:val="00B86E0A"/>
    <w:rsid w:val="00B9275F"/>
    <w:rsid w:val="00B952BF"/>
    <w:rsid w:val="00B96C43"/>
    <w:rsid w:val="00BA1066"/>
    <w:rsid w:val="00BA2ABF"/>
    <w:rsid w:val="00BA2BD1"/>
    <w:rsid w:val="00BA2E99"/>
    <w:rsid w:val="00BA3BD6"/>
    <w:rsid w:val="00BA5A95"/>
    <w:rsid w:val="00BA6B26"/>
    <w:rsid w:val="00BA7A41"/>
    <w:rsid w:val="00BB0637"/>
    <w:rsid w:val="00BB13A4"/>
    <w:rsid w:val="00BB1DC7"/>
    <w:rsid w:val="00BB335B"/>
    <w:rsid w:val="00BB71A4"/>
    <w:rsid w:val="00BC1F77"/>
    <w:rsid w:val="00BC2850"/>
    <w:rsid w:val="00BC2CA7"/>
    <w:rsid w:val="00BC5952"/>
    <w:rsid w:val="00BC6738"/>
    <w:rsid w:val="00BC7C55"/>
    <w:rsid w:val="00BD641C"/>
    <w:rsid w:val="00BE0827"/>
    <w:rsid w:val="00BE0DD6"/>
    <w:rsid w:val="00BE40DB"/>
    <w:rsid w:val="00BE49DE"/>
    <w:rsid w:val="00BE6339"/>
    <w:rsid w:val="00BE6878"/>
    <w:rsid w:val="00BF34BB"/>
    <w:rsid w:val="00BF370C"/>
    <w:rsid w:val="00BF692B"/>
    <w:rsid w:val="00BF760B"/>
    <w:rsid w:val="00BF7A25"/>
    <w:rsid w:val="00C01C80"/>
    <w:rsid w:val="00C064CB"/>
    <w:rsid w:val="00C0652C"/>
    <w:rsid w:val="00C06CF1"/>
    <w:rsid w:val="00C06D1C"/>
    <w:rsid w:val="00C075B5"/>
    <w:rsid w:val="00C118C4"/>
    <w:rsid w:val="00C1193A"/>
    <w:rsid w:val="00C11DED"/>
    <w:rsid w:val="00C130CE"/>
    <w:rsid w:val="00C1477E"/>
    <w:rsid w:val="00C15A01"/>
    <w:rsid w:val="00C1624A"/>
    <w:rsid w:val="00C1658A"/>
    <w:rsid w:val="00C1756B"/>
    <w:rsid w:val="00C17E4D"/>
    <w:rsid w:val="00C220FA"/>
    <w:rsid w:val="00C24DC5"/>
    <w:rsid w:val="00C24E4B"/>
    <w:rsid w:val="00C27AA3"/>
    <w:rsid w:val="00C361D5"/>
    <w:rsid w:val="00C36695"/>
    <w:rsid w:val="00C40574"/>
    <w:rsid w:val="00C40BE3"/>
    <w:rsid w:val="00C43C2A"/>
    <w:rsid w:val="00C43C72"/>
    <w:rsid w:val="00C44C6A"/>
    <w:rsid w:val="00C47764"/>
    <w:rsid w:val="00C51383"/>
    <w:rsid w:val="00C51D08"/>
    <w:rsid w:val="00C53E89"/>
    <w:rsid w:val="00C562A3"/>
    <w:rsid w:val="00C57CE2"/>
    <w:rsid w:val="00C6151C"/>
    <w:rsid w:val="00C65AB7"/>
    <w:rsid w:val="00C67288"/>
    <w:rsid w:val="00C73629"/>
    <w:rsid w:val="00C73CE6"/>
    <w:rsid w:val="00C74A56"/>
    <w:rsid w:val="00C753E8"/>
    <w:rsid w:val="00C75F80"/>
    <w:rsid w:val="00C761A1"/>
    <w:rsid w:val="00C76698"/>
    <w:rsid w:val="00C76DC4"/>
    <w:rsid w:val="00C77697"/>
    <w:rsid w:val="00C77DD7"/>
    <w:rsid w:val="00C80DA8"/>
    <w:rsid w:val="00C827A2"/>
    <w:rsid w:val="00C87DA0"/>
    <w:rsid w:val="00C907FD"/>
    <w:rsid w:val="00C913CC"/>
    <w:rsid w:val="00C91643"/>
    <w:rsid w:val="00C953FB"/>
    <w:rsid w:val="00CA13DD"/>
    <w:rsid w:val="00CA6564"/>
    <w:rsid w:val="00CB0E4F"/>
    <w:rsid w:val="00CB18A7"/>
    <w:rsid w:val="00CB3A4E"/>
    <w:rsid w:val="00CB636F"/>
    <w:rsid w:val="00CB6F9B"/>
    <w:rsid w:val="00CC50FB"/>
    <w:rsid w:val="00CD2259"/>
    <w:rsid w:val="00CD22E9"/>
    <w:rsid w:val="00CD2AA9"/>
    <w:rsid w:val="00CD2F3A"/>
    <w:rsid w:val="00CD43BB"/>
    <w:rsid w:val="00CE13F2"/>
    <w:rsid w:val="00CE3293"/>
    <w:rsid w:val="00CE4448"/>
    <w:rsid w:val="00CE5AB9"/>
    <w:rsid w:val="00CF0B23"/>
    <w:rsid w:val="00CF2865"/>
    <w:rsid w:val="00CF3026"/>
    <w:rsid w:val="00CF3699"/>
    <w:rsid w:val="00CF46D9"/>
    <w:rsid w:val="00CF5A23"/>
    <w:rsid w:val="00CF61B8"/>
    <w:rsid w:val="00CF7632"/>
    <w:rsid w:val="00D00BC9"/>
    <w:rsid w:val="00D03902"/>
    <w:rsid w:val="00D053BA"/>
    <w:rsid w:val="00D05436"/>
    <w:rsid w:val="00D0572A"/>
    <w:rsid w:val="00D12ADC"/>
    <w:rsid w:val="00D1496B"/>
    <w:rsid w:val="00D1641A"/>
    <w:rsid w:val="00D20A7F"/>
    <w:rsid w:val="00D22FAE"/>
    <w:rsid w:val="00D307E7"/>
    <w:rsid w:val="00D30943"/>
    <w:rsid w:val="00D31C66"/>
    <w:rsid w:val="00D4120B"/>
    <w:rsid w:val="00D41FB0"/>
    <w:rsid w:val="00D438D2"/>
    <w:rsid w:val="00D44E10"/>
    <w:rsid w:val="00D4509B"/>
    <w:rsid w:val="00D506E2"/>
    <w:rsid w:val="00D514AE"/>
    <w:rsid w:val="00D52095"/>
    <w:rsid w:val="00D54767"/>
    <w:rsid w:val="00D54ACE"/>
    <w:rsid w:val="00D601F9"/>
    <w:rsid w:val="00D631DA"/>
    <w:rsid w:val="00D64947"/>
    <w:rsid w:val="00D7236D"/>
    <w:rsid w:val="00D72C9D"/>
    <w:rsid w:val="00D75EB5"/>
    <w:rsid w:val="00D84163"/>
    <w:rsid w:val="00D84B8D"/>
    <w:rsid w:val="00D85348"/>
    <w:rsid w:val="00D857D0"/>
    <w:rsid w:val="00D90825"/>
    <w:rsid w:val="00D9695D"/>
    <w:rsid w:val="00D97BC1"/>
    <w:rsid w:val="00DA0B9D"/>
    <w:rsid w:val="00DA10C8"/>
    <w:rsid w:val="00DA20D3"/>
    <w:rsid w:val="00DA2986"/>
    <w:rsid w:val="00DA2DAA"/>
    <w:rsid w:val="00DA4B7F"/>
    <w:rsid w:val="00DA645F"/>
    <w:rsid w:val="00DA6B44"/>
    <w:rsid w:val="00DA7316"/>
    <w:rsid w:val="00DA745C"/>
    <w:rsid w:val="00DB14CF"/>
    <w:rsid w:val="00DB5FB8"/>
    <w:rsid w:val="00DB66DE"/>
    <w:rsid w:val="00DB75F1"/>
    <w:rsid w:val="00DC0852"/>
    <w:rsid w:val="00DC108C"/>
    <w:rsid w:val="00DC5D1A"/>
    <w:rsid w:val="00DC667C"/>
    <w:rsid w:val="00DC7936"/>
    <w:rsid w:val="00DD54B2"/>
    <w:rsid w:val="00DE1BC7"/>
    <w:rsid w:val="00DE1E5C"/>
    <w:rsid w:val="00DE6356"/>
    <w:rsid w:val="00DE66FD"/>
    <w:rsid w:val="00DF033C"/>
    <w:rsid w:val="00DF07D1"/>
    <w:rsid w:val="00DF50D3"/>
    <w:rsid w:val="00DF6339"/>
    <w:rsid w:val="00DF7A1C"/>
    <w:rsid w:val="00E0342C"/>
    <w:rsid w:val="00E05BB2"/>
    <w:rsid w:val="00E123E4"/>
    <w:rsid w:val="00E15370"/>
    <w:rsid w:val="00E15C52"/>
    <w:rsid w:val="00E16C6E"/>
    <w:rsid w:val="00E16E41"/>
    <w:rsid w:val="00E16FA8"/>
    <w:rsid w:val="00E2197D"/>
    <w:rsid w:val="00E2207E"/>
    <w:rsid w:val="00E22C27"/>
    <w:rsid w:val="00E35E9B"/>
    <w:rsid w:val="00E36664"/>
    <w:rsid w:val="00E37D4D"/>
    <w:rsid w:val="00E42349"/>
    <w:rsid w:val="00E429A6"/>
    <w:rsid w:val="00E42C4F"/>
    <w:rsid w:val="00E43225"/>
    <w:rsid w:val="00E45987"/>
    <w:rsid w:val="00E4774E"/>
    <w:rsid w:val="00E47EC7"/>
    <w:rsid w:val="00E50A4E"/>
    <w:rsid w:val="00E522B3"/>
    <w:rsid w:val="00E544FF"/>
    <w:rsid w:val="00E642E6"/>
    <w:rsid w:val="00E64A47"/>
    <w:rsid w:val="00E65F2B"/>
    <w:rsid w:val="00E669BC"/>
    <w:rsid w:val="00E67BAC"/>
    <w:rsid w:val="00E71161"/>
    <w:rsid w:val="00E7242B"/>
    <w:rsid w:val="00E728D9"/>
    <w:rsid w:val="00E74948"/>
    <w:rsid w:val="00E76491"/>
    <w:rsid w:val="00E76773"/>
    <w:rsid w:val="00E76A23"/>
    <w:rsid w:val="00E7767D"/>
    <w:rsid w:val="00E800F6"/>
    <w:rsid w:val="00E82CEA"/>
    <w:rsid w:val="00E83458"/>
    <w:rsid w:val="00E87CD5"/>
    <w:rsid w:val="00E917CC"/>
    <w:rsid w:val="00E92699"/>
    <w:rsid w:val="00E927E4"/>
    <w:rsid w:val="00E928AE"/>
    <w:rsid w:val="00E93ECE"/>
    <w:rsid w:val="00E959DF"/>
    <w:rsid w:val="00E95B75"/>
    <w:rsid w:val="00EA178E"/>
    <w:rsid w:val="00EA512A"/>
    <w:rsid w:val="00EA6798"/>
    <w:rsid w:val="00EA71F1"/>
    <w:rsid w:val="00EA7420"/>
    <w:rsid w:val="00EA7CFA"/>
    <w:rsid w:val="00EB50FD"/>
    <w:rsid w:val="00EB57EC"/>
    <w:rsid w:val="00EB5C6E"/>
    <w:rsid w:val="00EB6153"/>
    <w:rsid w:val="00EC28ED"/>
    <w:rsid w:val="00EC5A65"/>
    <w:rsid w:val="00EC6CA6"/>
    <w:rsid w:val="00ED0400"/>
    <w:rsid w:val="00ED04CE"/>
    <w:rsid w:val="00ED12FD"/>
    <w:rsid w:val="00ED2AA7"/>
    <w:rsid w:val="00ED30FE"/>
    <w:rsid w:val="00ED3E8E"/>
    <w:rsid w:val="00ED6814"/>
    <w:rsid w:val="00EE051E"/>
    <w:rsid w:val="00EE2091"/>
    <w:rsid w:val="00EE2600"/>
    <w:rsid w:val="00EE2BA7"/>
    <w:rsid w:val="00EE3BE0"/>
    <w:rsid w:val="00EE449E"/>
    <w:rsid w:val="00EF18D8"/>
    <w:rsid w:val="00EF51B1"/>
    <w:rsid w:val="00EF6D74"/>
    <w:rsid w:val="00EF75E0"/>
    <w:rsid w:val="00F00174"/>
    <w:rsid w:val="00F00C0F"/>
    <w:rsid w:val="00F013CC"/>
    <w:rsid w:val="00F03608"/>
    <w:rsid w:val="00F102A9"/>
    <w:rsid w:val="00F13BD0"/>
    <w:rsid w:val="00F17A8E"/>
    <w:rsid w:val="00F17EDA"/>
    <w:rsid w:val="00F200D3"/>
    <w:rsid w:val="00F20A64"/>
    <w:rsid w:val="00F22934"/>
    <w:rsid w:val="00F237C2"/>
    <w:rsid w:val="00F24326"/>
    <w:rsid w:val="00F30A6A"/>
    <w:rsid w:val="00F310E4"/>
    <w:rsid w:val="00F357C6"/>
    <w:rsid w:val="00F37483"/>
    <w:rsid w:val="00F37C1B"/>
    <w:rsid w:val="00F40FA3"/>
    <w:rsid w:val="00F434E1"/>
    <w:rsid w:val="00F4508C"/>
    <w:rsid w:val="00F466E9"/>
    <w:rsid w:val="00F553F9"/>
    <w:rsid w:val="00F6055A"/>
    <w:rsid w:val="00F60826"/>
    <w:rsid w:val="00F60BE2"/>
    <w:rsid w:val="00F61874"/>
    <w:rsid w:val="00F62FE5"/>
    <w:rsid w:val="00F63A53"/>
    <w:rsid w:val="00F63AF0"/>
    <w:rsid w:val="00F658C7"/>
    <w:rsid w:val="00F6705D"/>
    <w:rsid w:val="00F675C2"/>
    <w:rsid w:val="00F679B9"/>
    <w:rsid w:val="00F7241D"/>
    <w:rsid w:val="00F800BA"/>
    <w:rsid w:val="00F80FF8"/>
    <w:rsid w:val="00F8109E"/>
    <w:rsid w:val="00F825B5"/>
    <w:rsid w:val="00F83D50"/>
    <w:rsid w:val="00F83FA1"/>
    <w:rsid w:val="00F849A0"/>
    <w:rsid w:val="00F84CD0"/>
    <w:rsid w:val="00F85489"/>
    <w:rsid w:val="00F85FF0"/>
    <w:rsid w:val="00F9029B"/>
    <w:rsid w:val="00F906A3"/>
    <w:rsid w:val="00F91B78"/>
    <w:rsid w:val="00F92B63"/>
    <w:rsid w:val="00F9368E"/>
    <w:rsid w:val="00F94D58"/>
    <w:rsid w:val="00F94F6E"/>
    <w:rsid w:val="00F9506E"/>
    <w:rsid w:val="00F97B06"/>
    <w:rsid w:val="00FA013A"/>
    <w:rsid w:val="00FA4A02"/>
    <w:rsid w:val="00FA6BCF"/>
    <w:rsid w:val="00FA7648"/>
    <w:rsid w:val="00FB6895"/>
    <w:rsid w:val="00FB7293"/>
    <w:rsid w:val="00FB786E"/>
    <w:rsid w:val="00FC11BD"/>
    <w:rsid w:val="00FC2184"/>
    <w:rsid w:val="00FC3F49"/>
    <w:rsid w:val="00FC486E"/>
    <w:rsid w:val="00FC48F8"/>
    <w:rsid w:val="00FC5D23"/>
    <w:rsid w:val="00FC616C"/>
    <w:rsid w:val="00FC6B36"/>
    <w:rsid w:val="00FD1105"/>
    <w:rsid w:val="00FD1148"/>
    <w:rsid w:val="00FD2C66"/>
    <w:rsid w:val="00FD3B0C"/>
    <w:rsid w:val="00FD3DF9"/>
    <w:rsid w:val="00FD66CD"/>
    <w:rsid w:val="00FD784E"/>
    <w:rsid w:val="00FE0B14"/>
    <w:rsid w:val="00FE0DD2"/>
    <w:rsid w:val="00FE209A"/>
    <w:rsid w:val="00FE523A"/>
    <w:rsid w:val="00FE6CFA"/>
    <w:rsid w:val="00FF043A"/>
    <w:rsid w:val="00FF0FE8"/>
    <w:rsid w:val="00FF218B"/>
    <w:rsid w:val="00FF5A8C"/>
    <w:rsid w:val="00FF63A6"/>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938BAC"/>
  <w15:docId w15:val="{02C83D60-7708-43C3-B528-7A7D2E5F9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E76"/>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uiPriority w:val="39"/>
    <w:qFormat/>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character" w:styleId="Strong">
    <w:name w:val="Strong"/>
    <w:basedOn w:val="DefaultParagraphFont"/>
    <w:uiPriority w:val="22"/>
    <w:qFormat/>
    <w:rsid w:val="008A2F99"/>
    <w:rPr>
      <w:b/>
      <w:bCs/>
    </w:rPr>
  </w:style>
  <w:style w:type="character" w:styleId="Emphasis">
    <w:name w:val="Emphasis"/>
    <w:basedOn w:val="DefaultParagraphFont"/>
    <w:uiPriority w:val="20"/>
    <w:qFormat/>
    <w:rsid w:val="006777C1"/>
    <w:rPr>
      <w:i/>
      <w:iCs/>
    </w:rPr>
  </w:style>
  <w:style w:type="paragraph" w:styleId="NormalWeb">
    <w:name w:val="Normal (Web)"/>
    <w:basedOn w:val="Normal"/>
    <w:link w:val="NormalWebChar"/>
    <w:uiPriority w:val="99"/>
    <w:rsid w:val="00FF63A6"/>
    <w:pPr>
      <w:spacing w:before="100" w:beforeAutospacing="1" w:after="100" w:afterAutospacing="1" w:line="240" w:lineRule="auto"/>
      <w:ind w:firstLine="0"/>
      <w:jc w:val="left"/>
    </w:pPr>
    <w:rPr>
      <w:sz w:val="24"/>
    </w:rPr>
  </w:style>
  <w:style w:type="character" w:customStyle="1" w:styleId="NormalWebChar">
    <w:name w:val="Normal (Web) Char"/>
    <w:basedOn w:val="DefaultParagraphFont"/>
    <w:link w:val="NormalWeb"/>
    <w:uiPriority w:val="99"/>
    <w:rsid w:val="00FF63A6"/>
    <w:rPr>
      <w:sz w:val="24"/>
      <w:szCs w:val="24"/>
    </w:rPr>
  </w:style>
  <w:style w:type="paragraph" w:customStyle="1" w:styleId="Default">
    <w:name w:val="Default"/>
    <w:rsid w:val="008C1E09"/>
    <w:pPr>
      <w:autoSpaceDE w:val="0"/>
      <w:autoSpaceDN w:val="0"/>
      <w:adjustRightInd w:val="0"/>
    </w:pPr>
    <w:rPr>
      <w:color w:val="000000"/>
      <w:sz w:val="24"/>
      <w:szCs w:val="24"/>
    </w:rPr>
  </w:style>
  <w:style w:type="character" w:customStyle="1" w:styleId="Heading3Char">
    <w:name w:val="Heading 3 Char"/>
    <w:basedOn w:val="DefaultParagraphFont"/>
    <w:link w:val="Heading3"/>
    <w:rsid w:val="004A106F"/>
    <w:rPr>
      <w:rFonts w:cs="Arial"/>
      <w:b/>
      <w:bCs/>
      <w:i/>
      <w:sz w:val="26"/>
      <w:szCs w:val="26"/>
    </w:rPr>
  </w:style>
  <w:style w:type="character" w:customStyle="1" w:styleId="Heading4Char">
    <w:name w:val="Heading 4 Char"/>
    <w:basedOn w:val="DefaultParagraphFont"/>
    <w:link w:val="Heading4"/>
    <w:rsid w:val="004A106F"/>
    <w:rPr>
      <w:b/>
      <w:bCs/>
      <w:sz w:val="26"/>
      <w:szCs w:val="28"/>
    </w:rPr>
  </w:style>
  <w:style w:type="paragraph" w:styleId="TOCHeading">
    <w:name w:val="TOC Heading"/>
    <w:basedOn w:val="Heading1"/>
    <w:next w:val="Normal"/>
    <w:uiPriority w:val="39"/>
    <w:unhideWhenUsed/>
    <w:qFormat/>
    <w:rsid w:val="006E4B61"/>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customStyle="1" w:styleId="HeadingLv1">
    <w:name w:val="Heading Lv1"/>
    <w:basedOn w:val="Normal"/>
    <w:rsid w:val="00664A5A"/>
    <w:pPr>
      <w:widowControl w:val="0"/>
      <w:spacing w:after="120" w:line="360" w:lineRule="auto"/>
      <w:ind w:firstLine="0"/>
      <w:jc w:val="left"/>
    </w:pPr>
    <w:rPr>
      <w:rFonts w:ascii="Arial" w:eastAsia="MS Mincho" w:hAnsi="Arial" w:cs="Arial"/>
      <w:i/>
      <w:snapToGrid w:val="0"/>
      <w:sz w:val="20"/>
      <w:szCs w:val="20"/>
    </w:rPr>
  </w:style>
  <w:style w:type="character" w:styleId="FollowedHyperlink">
    <w:name w:val="FollowedHyperlink"/>
    <w:basedOn w:val="DefaultParagraphFont"/>
    <w:semiHidden/>
    <w:unhideWhenUsed/>
    <w:rsid w:val="00766B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991">
      <w:bodyDiv w:val="1"/>
      <w:marLeft w:val="0"/>
      <w:marRight w:val="0"/>
      <w:marTop w:val="0"/>
      <w:marBottom w:val="0"/>
      <w:divBdr>
        <w:top w:val="none" w:sz="0" w:space="0" w:color="auto"/>
        <w:left w:val="none" w:sz="0" w:space="0" w:color="auto"/>
        <w:bottom w:val="none" w:sz="0" w:space="0" w:color="auto"/>
        <w:right w:val="none" w:sz="0" w:space="0" w:color="auto"/>
      </w:divBdr>
    </w:div>
    <w:div w:id="26223853">
      <w:bodyDiv w:val="1"/>
      <w:marLeft w:val="0"/>
      <w:marRight w:val="0"/>
      <w:marTop w:val="0"/>
      <w:marBottom w:val="0"/>
      <w:divBdr>
        <w:top w:val="none" w:sz="0" w:space="0" w:color="auto"/>
        <w:left w:val="none" w:sz="0" w:space="0" w:color="auto"/>
        <w:bottom w:val="none" w:sz="0" w:space="0" w:color="auto"/>
        <w:right w:val="none" w:sz="0" w:space="0" w:color="auto"/>
      </w:divBdr>
    </w:div>
    <w:div w:id="45883050">
      <w:bodyDiv w:val="1"/>
      <w:marLeft w:val="0"/>
      <w:marRight w:val="0"/>
      <w:marTop w:val="0"/>
      <w:marBottom w:val="0"/>
      <w:divBdr>
        <w:top w:val="none" w:sz="0" w:space="0" w:color="auto"/>
        <w:left w:val="none" w:sz="0" w:space="0" w:color="auto"/>
        <w:bottom w:val="none" w:sz="0" w:space="0" w:color="auto"/>
        <w:right w:val="none" w:sz="0" w:space="0" w:color="auto"/>
      </w:divBdr>
    </w:div>
    <w:div w:id="52394754">
      <w:bodyDiv w:val="1"/>
      <w:marLeft w:val="0"/>
      <w:marRight w:val="0"/>
      <w:marTop w:val="0"/>
      <w:marBottom w:val="0"/>
      <w:divBdr>
        <w:top w:val="none" w:sz="0" w:space="0" w:color="auto"/>
        <w:left w:val="none" w:sz="0" w:space="0" w:color="auto"/>
        <w:bottom w:val="none" w:sz="0" w:space="0" w:color="auto"/>
        <w:right w:val="none" w:sz="0" w:space="0" w:color="auto"/>
      </w:divBdr>
    </w:div>
    <w:div w:id="86122345">
      <w:bodyDiv w:val="1"/>
      <w:marLeft w:val="0"/>
      <w:marRight w:val="0"/>
      <w:marTop w:val="0"/>
      <w:marBottom w:val="0"/>
      <w:divBdr>
        <w:top w:val="none" w:sz="0" w:space="0" w:color="auto"/>
        <w:left w:val="none" w:sz="0" w:space="0" w:color="auto"/>
        <w:bottom w:val="none" w:sz="0" w:space="0" w:color="auto"/>
        <w:right w:val="none" w:sz="0" w:space="0" w:color="auto"/>
      </w:divBdr>
    </w:div>
    <w:div w:id="131679437">
      <w:bodyDiv w:val="1"/>
      <w:marLeft w:val="0"/>
      <w:marRight w:val="0"/>
      <w:marTop w:val="0"/>
      <w:marBottom w:val="0"/>
      <w:divBdr>
        <w:top w:val="none" w:sz="0" w:space="0" w:color="auto"/>
        <w:left w:val="none" w:sz="0" w:space="0" w:color="auto"/>
        <w:bottom w:val="none" w:sz="0" w:space="0" w:color="auto"/>
        <w:right w:val="none" w:sz="0" w:space="0" w:color="auto"/>
      </w:divBdr>
    </w:div>
    <w:div w:id="169025569">
      <w:bodyDiv w:val="1"/>
      <w:marLeft w:val="0"/>
      <w:marRight w:val="0"/>
      <w:marTop w:val="0"/>
      <w:marBottom w:val="0"/>
      <w:divBdr>
        <w:top w:val="none" w:sz="0" w:space="0" w:color="auto"/>
        <w:left w:val="none" w:sz="0" w:space="0" w:color="auto"/>
        <w:bottom w:val="none" w:sz="0" w:space="0" w:color="auto"/>
        <w:right w:val="none" w:sz="0" w:space="0" w:color="auto"/>
      </w:divBdr>
    </w:div>
    <w:div w:id="416174355">
      <w:bodyDiv w:val="1"/>
      <w:marLeft w:val="0"/>
      <w:marRight w:val="0"/>
      <w:marTop w:val="0"/>
      <w:marBottom w:val="0"/>
      <w:divBdr>
        <w:top w:val="none" w:sz="0" w:space="0" w:color="auto"/>
        <w:left w:val="none" w:sz="0" w:space="0" w:color="auto"/>
        <w:bottom w:val="none" w:sz="0" w:space="0" w:color="auto"/>
        <w:right w:val="none" w:sz="0" w:space="0" w:color="auto"/>
      </w:divBdr>
    </w:div>
    <w:div w:id="435373427">
      <w:bodyDiv w:val="1"/>
      <w:marLeft w:val="0"/>
      <w:marRight w:val="0"/>
      <w:marTop w:val="0"/>
      <w:marBottom w:val="0"/>
      <w:divBdr>
        <w:top w:val="none" w:sz="0" w:space="0" w:color="auto"/>
        <w:left w:val="none" w:sz="0" w:space="0" w:color="auto"/>
        <w:bottom w:val="none" w:sz="0" w:space="0" w:color="auto"/>
        <w:right w:val="none" w:sz="0" w:space="0" w:color="auto"/>
      </w:divBdr>
    </w:div>
    <w:div w:id="462846915">
      <w:bodyDiv w:val="1"/>
      <w:marLeft w:val="0"/>
      <w:marRight w:val="0"/>
      <w:marTop w:val="0"/>
      <w:marBottom w:val="0"/>
      <w:divBdr>
        <w:top w:val="none" w:sz="0" w:space="0" w:color="auto"/>
        <w:left w:val="none" w:sz="0" w:space="0" w:color="auto"/>
        <w:bottom w:val="none" w:sz="0" w:space="0" w:color="auto"/>
        <w:right w:val="none" w:sz="0" w:space="0" w:color="auto"/>
      </w:divBdr>
    </w:div>
    <w:div w:id="793909134">
      <w:bodyDiv w:val="1"/>
      <w:marLeft w:val="0"/>
      <w:marRight w:val="0"/>
      <w:marTop w:val="0"/>
      <w:marBottom w:val="0"/>
      <w:divBdr>
        <w:top w:val="none" w:sz="0" w:space="0" w:color="auto"/>
        <w:left w:val="none" w:sz="0" w:space="0" w:color="auto"/>
        <w:bottom w:val="none" w:sz="0" w:space="0" w:color="auto"/>
        <w:right w:val="none" w:sz="0" w:space="0" w:color="auto"/>
      </w:divBdr>
    </w:div>
    <w:div w:id="817764911">
      <w:bodyDiv w:val="1"/>
      <w:marLeft w:val="0"/>
      <w:marRight w:val="0"/>
      <w:marTop w:val="0"/>
      <w:marBottom w:val="0"/>
      <w:divBdr>
        <w:top w:val="none" w:sz="0" w:space="0" w:color="auto"/>
        <w:left w:val="none" w:sz="0" w:space="0" w:color="auto"/>
        <w:bottom w:val="none" w:sz="0" w:space="0" w:color="auto"/>
        <w:right w:val="none" w:sz="0" w:space="0" w:color="auto"/>
      </w:divBdr>
    </w:div>
    <w:div w:id="898126606">
      <w:bodyDiv w:val="1"/>
      <w:marLeft w:val="0"/>
      <w:marRight w:val="0"/>
      <w:marTop w:val="0"/>
      <w:marBottom w:val="0"/>
      <w:divBdr>
        <w:top w:val="none" w:sz="0" w:space="0" w:color="auto"/>
        <w:left w:val="none" w:sz="0" w:space="0" w:color="auto"/>
        <w:bottom w:val="none" w:sz="0" w:space="0" w:color="auto"/>
        <w:right w:val="none" w:sz="0" w:space="0" w:color="auto"/>
      </w:divBdr>
    </w:div>
    <w:div w:id="918251570">
      <w:bodyDiv w:val="1"/>
      <w:marLeft w:val="0"/>
      <w:marRight w:val="0"/>
      <w:marTop w:val="0"/>
      <w:marBottom w:val="0"/>
      <w:divBdr>
        <w:top w:val="none" w:sz="0" w:space="0" w:color="auto"/>
        <w:left w:val="none" w:sz="0" w:space="0" w:color="auto"/>
        <w:bottom w:val="none" w:sz="0" w:space="0" w:color="auto"/>
        <w:right w:val="none" w:sz="0" w:space="0" w:color="auto"/>
      </w:divBdr>
    </w:div>
    <w:div w:id="955868096">
      <w:bodyDiv w:val="1"/>
      <w:marLeft w:val="0"/>
      <w:marRight w:val="0"/>
      <w:marTop w:val="0"/>
      <w:marBottom w:val="0"/>
      <w:divBdr>
        <w:top w:val="none" w:sz="0" w:space="0" w:color="auto"/>
        <w:left w:val="none" w:sz="0" w:space="0" w:color="auto"/>
        <w:bottom w:val="none" w:sz="0" w:space="0" w:color="auto"/>
        <w:right w:val="none" w:sz="0" w:space="0" w:color="auto"/>
      </w:divBdr>
    </w:div>
    <w:div w:id="1037923593">
      <w:bodyDiv w:val="1"/>
      <w:marLeft w:val="0"/>
      <w:marRight w:val="0"/>
      <w:marTop w:val="0"/>
      <w:marBottom w:val="0"/>
      <w:divBdr>
        <w:top w:val="none" w:sz="0" w:space="0" w:color="auto"/>
        <w:left w:val="none" w:sz="0" w:space="0" w:color="auto"/>
        <w:bottom w:val="none" w:sz="0" w:space="0" w:color="auto"/>
        <w:right w:val="none" w:sz="0" w:space="0" w:color="auto"/>
      </w:divBdr>
    </w:div>
    <w:div w:id="1057050795">
      <w:bodyDiv w:val="1"/>
      <w:marLeft w:val="0"/>
      <w:marRight w:val="0"/>
      <w:marTop w:val="0"/>
      <w:marBottom w:val="0"/>
      <w:divBdr>
        <w:top w:val="none" w:sz="0" w:space="0" w:color="auto"/>
        <w:left w:val="none" w:sz="0" w:space="0" w:color="auto"/>
        <w:bottom w:val="none" w:sz="0" w:space="0" w:color="auto"/>
        <w:right w:val="none" w:sz="0" w:space="0" w:color="auto"/>
      </w:divBdr>
    </w:div>
    <w:div w:id="1058093647">
      <w:bodyDiv w:val="1"/>
      <w:marLeft w:val="0"/>
      <w:marRight w:val="0"/>
      <w:marTop w:val="0"/>
      <w:marBottom w:val="0"/>
      <w:divBdr>
        <w:top w:val="none" w:sz="0" w:space="0" w:color="auto"/>
        <w:left w:val="none" w:sz="0" w:space="0" w:color="auto"/>
        <w:bottom w:val="none" w:sz="0" w:space="0" w:color="auto"/>
        <w:right w:val="none" w:sz="0" w:space="0" w:color="auto"/>
      </w:divBdr>
    </w:div>
    <w:div w:id="1075131608">
      <w:bodyDiv w:val="1"/>
      <w:marLeft w:val="0"/>
      <w:marRight w:val="0"/>
      <w:marTop w:val="0"/>
      <w:marBottom w:val="0"/>
      <w:divBdr>
        <w:top w:val="none" w:sz="0" w:space="0" w:color="auto"/>
        <w:left w:val="none" w:sz="0" w:space="0" w:color="auto"/>
        <w:bottom w:val="none" w:sz="0" w:space="0" w:color="auto"/>
        <w:right w:val="none" w:sz="0" w:space="0" w:color="auto"/>
      </w:divBdr>
    </w:div>
    <w:div w:id="1140617147">
      <w:bodyDiv w:val="1"/>
      <w:marLeft w:val="0"/>
      <w:marRight w:val="0"/>
      <w:marTop w:val="0"/>
      <w:marBottom w:val="0"/>
      <w:divBdr>
        <w:top w:val="none" w:sz="0" w:space="0" w:color="auto"/>
        <w:left w:val="none" w:sz="0" w:space="0" w:color="auto"/>
        <w:bottom w:val="none" w:sz="0" w:space="0" w:color="auto"/>
        <w:right w:val="none" w:sz="0" w:space="0" w:color="auto"/>
      </w:divBdr>
    </w:div>
    <w:div w:id="1247224829">
      <w:bodyDiv w:val="1"/>
      <w:marLeft w:val="0"/>
      <w:marRight w:val="0"/>
      <w:marTop w:val="0"/>
      <w:marBottom w:val="0"/>
      <w:divBdr>
        <w:top w:val="none" w:sz="0" w:space="0" w:color="auto"/>
        <w:left w:val="none" w:sz="0" w:space="0" w:color="auto"/>
        <w:bottom w:val="none" w:sz="0" w:space="0" w:color="auto"/>
        <w:right w:val="none" w:sz="0" w:space="0" w:color="auto"/>
      </w:divBdr>
    </w:div>
    <w:div w:id="1294289854">
      <w:bodyDiv w:val="1"/>
      <w:marLeft w:val="0"/>
      <w:marRight w:val="0"/>
      <w:marTop w:val="0"/>
      <w:marBottom w:val="0"/>
      <w:divBdr>
        <w:top w:val="none" w:sz="0" w:space="0" w:color="auto"/>
        <w:left w:val="none" w:sz="0" w:space="0" w:color="auto"/>
        <w:bottom w:val="none" w:sz="0" w:space="0" w:color="auto"/>
        <w:right w:val="none" w:sz="0" w:space="0" w:color="auto"/>
      </w:divBdr>
    </w:div>
    <w:div w:id="1302150174">
      <w:bodyDiv w:val="1"/>
      <w:marLeft w:val="0"/>
      <w:marRight w:val="0"/>
      <w:marTop w:val="0"/>
      <w:marBottom w:val="0"/>
      <w:divBdr>
        <w:top w:val="none" w:sz="0" w:space="0" w:color="auto"/>
        <w:left w:val="none" w:sz="0" w:space="0" w:color="auto"/>
        <w:bottom w:val="none" w:sz="0" w:space="0" w:color="auto"/>
        <w:right w:val="none" w:sz="0" w:space="0" w:color="auto"/>
      </w:divBdr>
    </w:div>
    <w:div w:id="1538196089">
      <w:bodyDiv w:val="1"/>
      <w:marLeft w:val="0"/>
      <w:marRight w:val="0"/>
      <w:marTop w:val="0"/>
      <w:marBottom w:val="0"/>
      <w:divBdr>
        <w:top w:val="none" w:sz="0" w:space="0" w:color="auto"/>
        <w:left w:val="none" w:sz="0" w:space="0" w:color="auto"/>
        <w:bottom w:val="none" w:sz="0" w:space="0" w:color="auto"/>
        <w:right w:val="none" w:sz="0" w:space="0" w:color="auto"/>
      </w:divBdr>
    </w:div>
    <w:div w:id="1650667670">
      <w:bodyDiv w:val="1"/>
      <w:marLeft w:val="0"/>
      <w:marRight w:val="0"/>
      <w:marTop w:val="0"/>
      <w:marBottom w:val="0"/>
      <w:divBdr>
        <w:top w:val="none" w:sz="0" w:space="0" w:color="auto"/>
        <w:left w:val="none" w:sz="0" w:space="0" w:color="auto"/>
        <w:bottom w:val="none" w:sz="0" w:space="0" w:color="auto"/>
        <w:right w:val="none" w:sz="0" w:space="0" w:color="auto"/>
      </w:divBdr>
    </w:div>
    <w:div w:id="1680618389">
      <w:bodyDiv w:val="1"/>
      <w:marLeft w:val="0"/>
      <w:marRight w:val="0"/>
      <w:marTop w:val="0"/>
      <w:marBottom w:val="0"/>
      <w:divBdr>
        <w:top w:val="none" w:sz="0" w:space="0" w:color="auto"/>
        <w:left w:val="none" w:sz="0" w:space="0" w:color="auto"/>
        <w:bottom w:val="none" w:sz="0" w:space="0" w:color="auto"/>
        <w:right w:val="none" w:sz="0" w:space="0" w:color="auto"/>
      </w:divBdr>
    </w:div>
    <w:div w:id="1736123676">
      <w:bodyDiv w:val="1"/>
      <w:marLeft w:val="0"/>
      <w:marRight w:val="0"/>
      <w:marTop w:val="0"/>
      <w:marBottom w:val="0"/>
      <w:divBdr>
        <w:top w:val="none" w:sz="0" w:space="0" w:color="auto"/>
        <w:left w:val="none" w:sz="0" w:space="0" w:color="auto"/>
        <w:bottom w:val="none" w:sz="0" w:space="0" w:color="auto"/>
        <w:right w:val="none" w:sz="0" w:space="0" w:color="auto"/>
      </w:divBdr>
    </w:div>
    <w:div w:id="1747072977">
      <w:bodyDiv w:val="1"/>
      <w:marLeft w:val="0"/>
      <w:marRight w:val="0"/>
      <w:marTop w:val="0"/>
      <w:marBottom w:val="0"/>
      <w:divBdr>
        <w:top w:val="none" w:sz="0" w:space="0" w:color="auto"/>
        <w:left w:val="none" w:sz="0" w:space="0" w:color="auto"/>
        <w:bottom w:val="none" w:sz="0" w:space="0" w:color="auto"/>
        <w:right w:val="none" w:sz="0" w:space="0" w:color="auto"/>
      </w:divBdr>
    </w:div>
    <w:div w:id="1783263204">
      <w:bodyDiv w:val="1"/>
      <w:marLeft w:val="0"/>
      <w:marRight w:val="0"/>
      <w:marTop w:val="0"/>
      <w:marBottom w:val="0"/>
      <w:divBdr>
        <w:top w:val="none" w:sz="0" w:space="0" w:color="auto"/>
        <w:left w:val="none" w:sz="0" w:space="0" w:color="auto"/>
        <w:bottom w:val="none" w:sz="0" w:space="0" w:color="auto"/>
        <w:right w:val="none" w:sz="0" w:space="0" w:color="auto"/>
      </w:divBdr>
    </w:div>
    <w:div w:id="1785344122">
      <w:bodyDiv w:val="1"/>
      <w:marLeft w:val="0"/>
      <w:marRight w:val="0"/>
      <w:marTop w:val="0"/>
      <w:marBottom w:val="0"/>
      <w:divBdr>
        <w:top w:val="none" w:sz="0" w:space="0" w:color="auto"/>
        <w:left w:val="none" w:sz="0" w:space="0" w:color="auto"/>
        <w:bottom w:val="none" w:sz="0" w:space="0" w:color="auto"/>
        <w:right w:val="none" w:sz="0" w:space="0" w:color="auto"/>
      </w:divBdr>
    </w:div>
    <w:div w:id="1819568895">
      <w:bodyDiv w:val="1"/>
      <w:marLeft w:val="0"/>
      <w:marRight w:val="0"/>
      <w:marTop w:val="0"/>
      <w:marBottom w:val="0"/>
      <w:divBdr>
        <w:top w:val="none" w:sz="0" w:space="0" w:color="auto"/>
        <w:left w:val="none" w:sz="0" w:space="0" w:color="auto"/>
        <w:bottom w:val="none" w:sz="0" w:space="0" w:color="auto"/>
        <w:right w:val="none" w:sz="0" w:space="0" w:color="auto"/>
      </w:divBdr>
    </w:div>
    <w:div w:id="1821535536">
      <w:bodyDiv w:val="1"/>
      <w:marLeft w:val="0"/>
      <w:marRight w:val="0"/>
      <w:marTop w:val="0"/>
      <w:marBottom w:val="0"/>
      <w:divBdr>
        <w:top w:val="none" w:sz="0" w:space="0" w:color="auto"/>
        <w:left w:val="none" w:sz="0" w:space="0" w:color="auto"/>
        <w:bottom w:val="none" w:sz="0" w:space="0" w:color="auto"/>
        <w:right w:val="none" w:sz="0" w:space="0" w:color="auto"/>
      </w:divBdr>
    </w:div>
    <w:div w:id="1920210678">
      <w:bodyDiv w:val="1"/>
      <w:marLeft w:val="0"/>
      <w:marRight w:val="0"/>
      <w:marTop w:val="0"/>
      <w:marBottom w:val="0"/>
      <w:divBdr>
        <w:top w:val="none" w:sz="0" w:space="0" w:color="auto"/>
        <w:left w:val="none" w:sz="0" w:space="0" w:color="auto"/>
        <w:bottom w:val="none" w:sz="0" w:space="0" w:color="auto"/>
        <w:right w:val="none" w:sz="0" w:space="0" w:color="auto"/>
      </w:divBdr>
    </w:div>
    <w:div w:id="1950041347">
      <w:bodyDiv w:val="1"/>
      <w:marLeft w:val="0"/>
      <w:marRight w:val="0"/>
      <w:marTop w:val="0"/>
      <w:marBottom w:val="0"/>
      <w:divBdr>
        <w:top w:val="none" w:sz="0" w:space="0" w:color="auto"/>
        <w:left w:val="none" w:sz="0" w:space="0" w:color="auto"/>
        <w:bottom w:val="none" w:sz="0" w:space="0" w:color="auto"/>
        <w:right w:val="none" w:sz="0" w:space="0" w:color="auto"/>
      </w:divBdr>
    </w:div>
    <w:div w:id="208722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emf"/><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oleObject" Target="embeddings/oleObject2.bin"/><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csharpcanban.com/"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tomato.edu.vn/tieng-anh-mam-non-big-fun-hoc-tieng-anh-nhu-tieng-me-de/"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emf"/><Relationship Id="rId72" Type="http://schemas.openxmlformats.org/officeDocument/2006/relationships/hyperlink" Target="https://www.howkteam.vn/course/lap-trinh-wpf-co-ban-3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png"/><Relationship Id="rId70" Type="http://schemas.openxmlformats.org/officeDocument/2006/relationships/hyperlink" Target="http://materialdesigninxaml.net/"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oleObject" Target="embeddings/oleObject3.bin"/><Relationship Id="rId49" Type="http://schemas.openxmlformats.org/officeDocument/2006/relationships/image" Target="media/image36.emf"/><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colorme.vn/blog/material-design-la-g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6.emf"/><Relationship Id="rId34" Type="http://schemas.openxmlformats.org/officeDocument/2006/relationships/image" Target="media/image22.png"/><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cs.microsoft.com/en-us/dotnet/framework/wpf/advanced/documents-in-wpf" TargetMode="External"/><Relationship Id="rId2" Type="http://schemas.openxmlformats.org/officeDocument/2006/relationships/numbering" Target="numbering.xml"/><Relationship Id="rId29"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23B9B-0C2E-49B8-A3C1-0FEF7A5FE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1224</TotalTime>
  <Pages>82</Pages>
  <Words>11625</Words>
  <Characters>66264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Mẫu Khóa Luận Tốt Nghiệp</vt:lpstr>
    </vt:vector>
  </TitlesOfParts>
  <Manager>ThS. Phạm Thái Khanh</Manager>
  <Company>Trường Đại học Công Nghiệp TP.HCM</Company>
  <LinksUpToDate>false</LinksUpToDate>
  <CharactersWithSpaces>77734</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Khóa Luận Tốt Nghiệp</dc:title>
  <dc:subject>Khóa Luận Tốt Nghiệp</dc:subject>
  <dc:creator>Khanh Pham Thai</dc:creator>
  <cp:keywords/>
  <dc:description/>
  <cp:lastModifiedBy>Hoang Huu Cuong</cp:lastModifiedBy>
  <cp:revision>560</cp:revision>
  <cp:lastPrinted>2018-01-30T09:19:00Z</cp:lastPrinted>
  <dcterms:created xsi:type="dcterms:W3CDTF">2020-05-17T03:24:00Z</dcterms:created>
  <dcterms:modified xsi:type="dcterms:W3CDTF">2020-07-11T17:19:00Z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